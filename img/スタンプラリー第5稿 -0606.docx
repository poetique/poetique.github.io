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footer4.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6.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document.xml" ContentType="application/vnd.openxmlformats-officedocument.wordprocessingml.document.main+xml"/>
  <Default Extension="xml" ContentType="application/xml"/>
  <Override PartName="/word/header5.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theme/theme1.xml" ContentType="application/vnd.openxmlformats-officedocument.theme+xml"/>
  <Override PartName="/docProps/app.xml" ContentType="application/vnd.openxmlformats-officedocument.extended-properties+xml"/>
  <Override PartName="/word/footer3.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Default Extension="rels" ContentType="application/vnd.openxmlformats-package.relationships+xml"/>
  <Override PartName="/word/header4.xml" ContentType="application/vnd.openxmlformats-officedocument.wordprocessingml.header+xml"/>
  <Override PartName="/word/styles.xml" ContentType="application/vnd.openxmlformats-officedocument.wordprocessingml.styles+xml"/>
  <Override PartName="/word/header6.xml" ContentType="application/vnd.openxmlformats-officedocument.wordprocessingml.header+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14F9" w:rsidRPr="006F14F9" w:rsidRDefault="006F14F9" w:rsidP="00F75AE3">
      <w:pPr>
        <w:rPr>
          <w:bdr w:val="single" w:sz="4" w:space="0" w:color="auto"/>
        </w:rPr>
      </w:pPr>
      <w:r w:rsidRPr="006F14F9">
        <w:rPr>
          <w:rFonts w:hint="eastAsia"/>
          <w:bdr w:val="single" w:sz="4" w:space="0" w:color="auto"/>
        </w:rPr>
        <w:t>第</w:t>
      </w:r>
      <w:r w:rsidR="00C94F7C">
        <w:rPr>
          <w:rFonts w:hint="eastAsia"/>
          <w:bdr w:val="single" w:sz="4" w:space="0" w:color="auto"/>
        </w:rPr>
        <w:t>５</w:t>
      </w:r>
      <w:r w:rsidRPr="006F14F9">
        <w:rPr>
          <w:rFonts w:hint="eastAsia"/>
          <w:bdr w:val="single" w:sz="4" w:space="0" w:color="auto"/>
        </w:rPr>
        <w:t>稿</w:t>
      </w:r>
    </w:p>
    <w:p w:rsidR="006F14F9" w:rsidRDefault="006F14F9" w:rsidP="00F75AE3">
      <w:pPr>
        <w:rPr>
          <w:sz w:val="24"/>
          <w:szCs w:val="24"/>
        </w:rPr>
      </w:pPr>
    </w:p>
    <w:p w:rsidR="006E3943" w:rsidRDefault="006E3943" w:rsidP="00F75AE3">
      <w:pPr>
        <w:rPr>
          <w:sz w:val="24"/>
          <w:szCs w:val="24"/>
        </w:rPr>
      </w:pPr>
    </w:p>
    <w:p w:rsidR="006E3943" w:rsidRDefault="006E3943" w:rsidP="00F75AE3">
      <w:pPr>
        <w:rPr>
          <w:sz w:val="24"/>
          <w:szCs w:val="24"/>
        </w:rPr>
      </w:pPr>
    </w:p>
    <w:p w:rsidR="006F4F0C" w:rsidRPr="006E3943" w:rsidRDefault="006F4F0C" w:rsidP="00F8460E">
      <w:pPr>
        <w:jc w:val="center"/>
        <w:rPr>
          <w:rFonts w:ascii="Hiragino Mincho ProN W3" w:eastAsia="Hiragino Mincho ProN W3" w:cs="Hiragino Mincho ProN W3"/>
          <w:kern w:val="0"/>
          <w:sz w:val="40"/>
          <w:szCs w:val="40"/>
        </w:rPr>
      </w:pPr>
      <w:r w:rsidRPr="006E3943">
        <w:rPr>
          <w:rFonts w:ascii="Hiragino Mincho ProN W3" w:eastAsia="Hiragino Mincho ProN W3" w:cs="Hiragino Mincho ProN W3" w:hint="eastAsia"/>
          <w:kern w:val="0"/>
          <w:sz w:val="40"/>
          <w:szCs w:val="40"/>
        </w:rPr>
        <w:t>『</w:t>
      </w:r>
      <w:r w:rsidR="00F75AE3">
        <w:rPr>
          <w:rFonts w:ascii="Hiragino Mincho ProN W3" w:eastAsia="Hiragino Mincho ProN W3" w:cs="Hiragino Mincho ProN W3" w:hint="eastAsia"/>
          <w:kern w:val="0"/>
          <w:sz w:val="40"/>
          <w:szCs w:val="40"/>
        </w:rPr>
        <w:t>スタンプラリー</w:t>
      </w:r>
      <w:r w:rsidRPr="006E3943">
        <w:rPr>
          <w:rFonts w:ascii="Hiragino Mincho ProN W3" w:eastAsia="Hiragino Mincho ProN W3" w:cs="Hiragino Mincho ProN W3" w:hint="eastAsia"/>
          <w:kern w:val="0"/>
          <w:sz w:val="40"/>
          <w:szCs w:val="40"/>
        </w:rPr>
        <w:t>』</w:t>
      </w:r>
    </w:p>
    <w:p w:rsidR="00312308" w:rsidRDefault="00312308" w:rsidP="00F75AE3">
      <w:pPr>
        <w:rPr>
          <w:rFonts w:ascii="Hiragino Mincho ProN W3" w:eastAsia="Hiragino Mincho ProN W3" w:cs="Hiragino Mincho ProN W3"/>
          <w:kern w:val="0"/>
          <w:sz w:val="26"/>
          <w:szCs w:val="26"/>
        </w:rPr>
      </w:pPr>
    </w:p>
    <w:p w:rsidR="00312308" w:rsidRDefault="00312308" w:rsidP="00F75AE3">
      <w:pPr>
        <w:rPr>
          <w:rFonts w:ascii="Hiragino Mincho ProN W3" w:eastAsia="Hiragino Mincho ProN W3" w:cs="Hiragino Mincho ProN W3"/>
          <w:kern w:val="0"/>
          <w:sz w:val="26"/>
          <w:szCs w:val="26"/>
        </w:rPr>
      </w:pPr>
    </w:p>
    <w:p w:rsidR="006E3943" w:rsidRDefault="006E3943" w:rsidP="00F75AE3">
      <w:pPr>
        <w:rPr>
          <w:rFonts w:ascii="Palatino" w:eastAsia="Hiragino Mincho ProN W3" w:hAnsi="Palatino" w:cs="Palatino"/>
          <w:kern w:val="0"/>
          <w:sz w:val="26"/>
          <w:szCs w:val="26"/>
        </w:rPr>
      </w:pPr>
    </w:p>
    <w:p w:rsidR="00312308" w:rsidRPr="00F8460E" w:rsidRDefault="006F4F0C" w:rsidP="00F8460E">
      <w:pPr>
        <w:ind w:left="5760"/>
        <w:rPr>
          <w:b/>
          <w:bCs/>
          <w:sz w:val="28"/>
          <w:szCs w:val="28"/>
        </w:rPr>
      </w:pPr>
      <w:r w:rsidRPr="00F8460E">
        <w:rPr>
          <w:rFonts w:hint="eastAsia"/>
          <w:b/>
          <w:bCs/>
          <w:sz w:val="28"/>
          <w:szCs w:val="28"/>
        </w:rPr>
        <w:t>脚本</w:t>
      </w:r>
      <w:r w:rsidR="00EA43EB" w:rsidRPr="00F8460E">
        <w:rPr>
          <w:rFonts w:hint="eastAsia"/>
          <w:b/>
          <w:bCs/>
          <w:sz w:val="28"/>
          <w:szCs w:val="28"/>
        </w:rPr>
        <w:t>・</w:t>
      </w:r>
      <w:r w:rsidRPr="00F8460E">
        <w:rPr>
          <w:rFonts w:hint="eastAsia"/>
          <w:b/>
          <w:bCs/>
          <w:sz w:val="28"/>
          <w:szCs w:val="28"/>
        </w:rPr>
        <w:t>監督</w:t>
      </w:r>
      <w:r w:rsidR="00D8098A">
        <w:rPr>
          <w:rFonts w:hint="eastAsia"/>
          <w:b/>
          <w:bCs/>
          <w:sz w:val="28"/>
          <w:szCs w:val="28"/>
        </w:rPr>
        <w:t xml:space="preserve"> </w:t>
      </w:r>
      <w:r w:rsidR="001F1AD0">
        <w:rPr>
          <w:rFonts w:hint="eastAsia"/>
          <w:b/>
          <w:bCs/>
          <w:sz w:val="28"/>
          <w:szCs w:val="28"/>
        </w:rPr>
        <w:t>野﨑</w:t>
      </w:r>
      <w:r w:rsidR="00D8098A">
        <w:rPr>
          <w:rFonts w:hint="eastAsia"/>
          <w:b/>
          <w:bCs/>
          <w:sz w:val="28"/>
          <w:szCs w:val="28"/>
        </w:rPr>
        <w:t xml:space="preserve"> </w:t>
      </w:r>
      <w:r w:rsidR="00F75AE3" w:rsidRPr="00F8460E">
        <w:rPr>
          <w:rFonts w:hint="eastAsia"/>
          <w:b/>
          <w:bCs/>
          <w:sz w:val="28"/>
          <w:szCs w:val="28"/>
        </w:rPr>
        <w:t>浩貴</w:t>
      </w:r>
    </w:p>
    <w:p w:rsidR="006E3943" w:rsidRDefault="006E3943" w:rsidP="00F75AE3">
      <w:pPr>
        <w:rPr>
          <w:sz w:val="32"/>
          <w:szCs w:val="32"/>
        </w:rPr>
      </w:pPr>
    </w:p>
    <w:p w:rsidR="006E3943" w:rsidRDefault="006E3943" w:rsidP="00F75AE3">
      <w:pPr>
        <w:rPr>
          <w:sz w:val="32"/>
          <w:szCs w:val="32"/>
        </w:rPr>
      </w:pPr>
    </w:p>
    <w:p w:rsidR="00EA43EB" w:rsidRPr="00EA43EB" w:rsidRDefault="00EA43EB" w:rsidP="00F75AE3">
      <w:pPr>
        <w:rPr>
          <w:sz w:val="32"/>
          <w:szCs w:val="32"/>
        </w:rPr>
      </w:pPr>
      <w:r w:rsidRPr="00EA43EB">
        <w:rPr>
          <w:rFonts w:hint="eastAsia"/>
          <w:sz w:val="32"/>
          <w:szCs w:val="32"/>
        </w:rPr>
        <w:t xml:space="preserve">　　　　　</w:t>
      </w:r>
    </w:p>
    <w:p w:rsidR="00BB0BDC" w:rsidRPr="009C4F98" w:rsidRDefault="006D7E11" w:rsidP="009C4F98">
      <w:pPr>
        <w:jc w:val="right"/>
        <w:rPr>
          <w:sz w:val="28"/>
          <w:szCs w:val="28"/>
        </w:rPr>
      </w:pPr>
      <w:r>
        <w:rPr>
          <w:rFonts w:hint="eastAsia"/>
          <w:sz w:val="28"/>
          <w:szCs w:val="28"/>
        </w:rPr>
        <w:t>２０２０年</w:t>
      </w:r>
      <w:r w:rsidR="00CA266F">
        <w:rPr>
          <w:rFonts w:hint="eastAsia"/>
          <w:sz w:val="28"/>
          <w:szCs w:val="28"/>
        </w:rPr>
        <w:t>６</w:t>
      </w:r>
      <w:r w:rsidR="006E3943">
        <w:rPr>
          <w:rFonts w:hint="eastAsia"/>
          <w:sz w:val="28"/>
          <w:szCs w:val="28"/>
        </w:rPr>
        <w:t>月</w:t>
      </w:r>
      <w:r w:rsidR="00CA266F">
        <w:rPr>
          <w:rFonts w:hint="eastAsia"/>
          <w:sz w:val="28"/>
          <w:szCs w:val="28"/>
        </w:rPr>
        <w:t>６</w:t>
      </w:r>
      <w:r w:rsidR="006E3943">
        <w:rPr>
          <w:rFonts w:hint="eastAsia"/>
          <w:sz w:val="28"/>
          <w:szCs w:val="28"/>
        </w:rPr>
        <w:t>日</w:t>
      </w:r>
    </w:p>
    <w:p w:rsidR="00312308" w:rsidRPr="00E41DBC" w:rsidRDefault="00312308" w:rsidP="00F75AE3">
      <w:pPr>
        <w:rPr>
          <w:sz w:val="28"/>
          <w:szCs w:val="28"/>
        </w:rPr>
      </w:pPr>
    </w:p>
    <w:p w:rsidR="006F14F9" w:rsidRDefault="006F14F9" w:rsidP="00F75AE3">
      <w:pPr>
        <w:rPr>
          <w:sz w:val="28"/>
          <w:szCs w:val="28"/>
          <w:bdr w:val="single" w:sz="4" w:space="0" w:color="auto"/>
        </w:rPr>
      </w:pPr>
    </w:p>
    <w:p w:rsidR="00312308" w:rsidRDefault="00312308" w:rsidP="00F75AE3">
      <w:pPr>
        <w:rPr>
          <w:sz w:val="28"/>
          <w:szCs w:val="28"/>
          <w:bdr w:val="single" w:sz="4" w:space="0" w:color="auto"/>
        </w:rPr>
      </w:pPr>
    </w:p>
    <w:p w:rsidR="00312308" w:rsidRDefault="00312308" w:rsidP="00F75AE3">
      <w:pPr>
        <w:rPr>
          <w:sz w:val="28"/>
          <w:szCs w:val="28"/>
          <w:bdr w:val="single" w:sz="4" w:space="0" w:color="auto"/>
        </w:rPr>
      </w:pPr>
    </w:p>
    <w:p w:rsidR="00312308" w:rsidRDefault="00312308" w:rsidP="00F75AE3">
      <w:pPr>
        <w:rPr>
          <w:sz w:val="28"/>
          <w:szCs w:val="28"/>
          <w:bdr w:val="single" w:sz="4" w:space="0" w:color="auto"/>
        </w:rPr>
      </w:pPr>
    </w:p>
    <w:p w:rsidR="00312308" w:rsidRDefault="00312308" w:rsidP="00F75AE3">
      <w:pPr>
        <w:rPr>
          <w:sz w:val="28"/>
          <w:szCs w:val="28"/>
          <w:bdr w:val="single" w:sz="4" w:space="0" w:color="auto"/>
        </w:rPr>
      </w:pPr>
    </w:p>
    <w:p w:rsidR="00312308" w:rsidRDefault="00312308" w:rsidP="00F75AE3">
      <w:pPr>
        <w:rPr>
          <w:sz w:val="28"/>
          <w:szCs w:val="28"/>
          <w:bdr w:val="single" w:sz="4" w:space="0" w:color="auto"/>
        </w:rPr>
      </w:pPr>
    </w:p>
    <w:p w:rsidR="00312308" w:rsidRDefault="00312308" w:rsidP="00F75AE3">
      <w:pPr>
        <w:rPr>
          <w:sz w:val="28"/>
          <w:szCs w:val="28"/>
          <w:bdr w:val="single" w:sz="4" w:space="0" w:color="auto"/>
        </w:rPr>
      </w:pPr>
    </w:p>
    <w:p w:rsidR="00312308" w:rsidRDefault="00312308" w:rsidP="00F75AE3">
      <w:pPr>
        <w:rPr>
          <w:sz w:val="28"/>
          <w:szCs w:val="28"/>
          <w:bdr w:val="single" w:sz="4" w:space="0" w:color="auto"/>
        </w:rPr>
      </w:pPr>
    </w:p>
    <w:p w:rsidR="00312308" w:rsidRDefault="00312308" w:rsidP="00F75AE3">
      <w:pPr>
        <w:rPr>
          <w:sz w:val="28"/>
          <w:szCs w:val="28"/>
          <w:bdr w:val="single" w:sz="4" w:space="0" w:color="auto"/>
        </w:rPr>
      </w:pPr>
    </w:p>
    <w:p w:rsidR="00A800DB" w:rsidRDefault="00A800DB" w:rsidP="00F75AE3">
      <w:pPr>
        <w:rPr>
          <w:sz w:val="28"/>
          <w:szCs w:val="28"/>
          <w:bdr w:val="single" w:sz="4" w:space="0" w:color="auto"/>
        </w:rPr>
      </w:pPr>
    </w:p>
    <w:p w:rsidR="00312308" w:rsidRDefault="00312308" w:rsidP="00F75AE3">
      <w:pPr>
        <w:rPr>
          <w:sz w:val="28"/>
          <w:szCs w:val="28"/>
          <w:bdr w:val="single" w:sz="4" w:space="0" w:color="auto"/>
        </w:rPr>
      </w:pPr>
    </w:p>
    <w:p w:rsidR="00312308" w:rsidRDefault="00312308" w:rsidP="00F75AE3">
      <w:pPr>
        <w:rPr>
          <w:sz w:val="28"/>
          <w:szCs w:val="28"/>
          <w:bdr w:val="single" w:sz="4" w:space="0" w:color="auto"/>
        </w:rPr>
      </w:pPr>
    </w:p>
    <w:p w:rsidR="00312308" w:rsidRDefault="00312308" w:rsidP="00F75AE3">
      <w:pPr>
        <w:rPr>
          <w:sz w:val="28"/>
          <w:szCs w:val="28"/>
          <w:bdr w:val="single" w:sz="4" w:space="0" w:color="auto"/>
        </w:rPr>
      </w:pPr>
    </w:p>
    <w:p w:rsidR="00BA0A2F" w:rsidRDefault="00BA0A2F" w:rsidP="00F75AE3">
      <w:pPr>
        <w:rPr>
          <w:sz w:val="28"/>
          <w:szCs w:val="28"/>
          <w:bdr w:val="single" w:sz="4" w:space="0" w:color="auto"/>
        </w:rPr>
      </w:pPr>
    </w:p>
    <w:p w:rsidR="00BA0A2F" w:rsidRDefault="00BA0A2F" w:rsidP="00F75AE3">
      <w:pPr>
        <w:rPr>
          <w:sz w:val="28"/>
          <w:szCs w:val="28"/>
          <w:bdr w:val="single" w:sz="4" w:space="0" w:color="auto"/>
        </w:rPr>
      </w:pPr>
    </w:p>
    <w:p w:rsidR="001A28F3" w:rsidRPr="00921311" w:rsidRDefault="001A28F3" w:rsidP="00921311">
      <w:pPr>
        <w:pStyle w:val="a3"/>
      </w:pPr>
    </w:p>
    <w:p w:rsidR="00BA0A2F" w:rsidRDefault="00BA0A2F" w:rsidP="00F75AE3">
      <w:pPr>
        <w:rPr>
          <w:sz w:val="28"/>
          <w:szCs w:val="28"/>
          <w:bdr w:val="single" w:sz="4" w:space="0" w:color="auto"/>
        </w:rPr>
      </w:pPr>
    </w:p>
    <w:p w:rsidR="00BA0A2F" w:rsidRDefault="00BA0A2F" w:rsidP="00F75AE3">
      <w:pPr>
        <w:rPr>
          <w:sz w:val="28"/>
          <w:szCs w:val="28"/>
          <w:bdr w:val="single" w:sz="4" w:space="0" w:color="auto"/>
        </w:rPr>
      </w:pPr>
    </w:p>
    <w:p w:rsidR="00403AC8" w:rsidRDefault="00677FA3" w:rsidP="00F75AE3">
      <w:r>
        <w:rPr>
          <w:rFonts w:hint="eastAsia"/>
        </w:rPr>
        <w:t>・</w:t>
      </w:r>
      <w:r w:rsidR="00511C62">
        <w:rPr>
          <w:rFonts w:hint="eastAsia"/>
        </w:rPr>
        <w:t>遠藤　大貴（２９）</w:t>
      </w:r>
      <w:r w:rsidR="00403AC8">
        <w:rPr>
          <w:rFonts w:hint="eastAsia"/>
        </w:rPr>
        <w:t>親友に想いを寄せる。</w:t>
      </w:r>
      <w:r w:rsidR="00325AE6">
        <w:rPr>
          <w:rFonts w:hint="eastAsia"/>
        </w:rPr>
        <w:t>映像制作や絵を描いたりしている。</w:t>
      </w:r>
    </w:p>
    <w:p w:rsidR="00403AC8" w:rsidRDefault="00677FA3" w:rsidP="00F75AE3">
      <w:r>
        <w:rPr>
          <w:rFonts w:hint="eastAsia"/>
        </w:rPr>
        <w:t>・</w:t>
      </w:r>
      <w:r w:rsidR="001339D9">
        <w:rPr>
          <w:rFonts w:hint="eastAsia"/>
        </w:rPr>
        <w:t>中川</w:t>
      </w:r>
      <w:r w:rsidR="00FD3B6F">
        <w:rPr>
          <w:rFonts w:hint="eastAsia"/>
        </w:rPr>
        <w:t xml:space="preserve">　優</w:t>
      </w:r>
      <w:r w:rsidR="00403AC8">
        <w:rPr>
          <w:rFonts w:hint="eastAsia"/>
        </w:rPr>
        <w:t>（２８）</w:t>
      </w:r>
      <w:r w:rsidR="004F7BC1">
        <w:rPr>
          <w:rFonts w:hint="eastAsia"/>
        </w:rPr>
        <w:t>遠藤の友人</w:t>
      </w:r>
      <w:r w:rsidR="00403AC8">
        <w:rPr>
          <w:rFonts w:hint="eastAsia"/>
        </w:rPr>
        <w:t>。</w:t>
      </w:r>
      <w:r w:rsidR="00325AE6">
        <w:rPr>
          <w:rFonts w:hint="eastAsia"/>
        </w:rPr>
        <w:t>俳優</w:t>
      </w:r>
    </w:p>
    <w:p w:rsidR="00810C9B" w:rsidRDefault="00677FA3" w:rsidP="00F75AE3">
      <w:r>
        <w:rPr>
          <w:rFonts w:hint="eastAsia"/>
        </w:rPr>
        <w:t>・</w:t>
      </w:r>
      <w:r w:rsidR="00A027D8">
        <w:rPr>
          <w:rFonts w:hint="eastAsia"/>
        </w:rPr>
        <w:t>佐野　香織（２９）</w:t>
      </w:r>
      <w:r w:rsidR="00810C9B">
        <w:rPr>
          <w:rFonts w:hint="eastAsia"/>
        </w:rPr>
        <w:t>遠藤の友人</w:t>
      </w:r>
      <w:r w:rsidR="00325AE6">
        <w:rPr>
          <w:rFonts w:hint="eastAsia"/>
        </w:rPr>
        <w:t>。映画制作の仕事をしている。</w:t>
      </w:r>
    </w:p>
    <w:p w:rsidR="004F7BC1" w:rsidRDefault="00810C9B" w:rsidP="00F75AE3">
      <w:r>
        <w:rPr>
          <w:rFonts w:hint="eastAsia"/>
        </w:rPr>
        <w:t>・菊地　果歩（２８）中川の彼女</w:t>
      </w:r>
    </w:p>
    <w:p w:rsidR="00810C9B" w:rsidRDefault="00677FA3" w:rsidP="00810C9B">
      <w:r>
        <w:rPr>
          <w:rFonts w:hint="eastAsia"/>
        </w:rPr>
        <w:t>・</w:t>
      </w:r>
      <w:r w:rsidR="0057732F">
        <w:rPr>
          <w:rFonts w:hint="eastAsia"/>
        </w:rPr>
        <w:t>森田</w:t>
      </w:r>
      <w:r w:rsidR="00C94F7C">
        <w:rPr>
          <w:rFonts w:hint="eastAsia"/>
        </w:rPr>
        <w:t xml:space="preserve">　佐代子（３９</w:t>
      </w:r>
      <w:r w:rsidR="004F7BC1">
        <w:rPr>
          <w:rFonts w:hint="eastAsia"/>
        </w:rPr>
        <w:t>）</w:t>
      </w:r>
      <w:r w:rsidR="00810C9B">
        <w:rPr>
          <w:rFonts w:hint="eastAsia"/>
        </w:rPr>
        <w:t>映画監督</w:t>
      </w:r>
    </w:p>
    <w:p w:rsidR="004F7BC1" w:rsidRDefault="00706BDB" w:rsidP="00F75AE3">
      <w:r>
        <w:rPr>
          <w:rFonts w:hint="eastAsia"/>
        </w:rPr>
        <w:t>・</w:t>
      </w:r>
      <w:r w:rsidR="0057732F">
        <w:rPr>
          <w:rFonts w:hint="eastAsia"/>
        </w:rPr>
        <w:t>森田</w:t>
      </w:r>
      <w:r w:rsidR="00A5000C">
        <w:rPr>
          <w:rFonts w:hint="eastAsia"/>
        </w:rPr>
        <w:t xml:space="preserve">　みさえ（６６</w:t>
      </w:r>
      <w:r w:rsidR="0099106B">
        <w:rPr>
          <w:rFonts w:hint="eastAsia"/>
        </w:rPr>
        <w:t>）佐代子の</w:t>
      </w:r>
      <w:r w:rsidR="00F7226A">
        <w:rPr>
          <w:rFonts w:hint="eastAsia"/>
        </w:rPr>
        <w:t>母</w:t>
      </w:r>
    </w:p>
    <w:p w:rsidR="004F7BC1" w:rsidRDefault="00677FA3" w:rsidP="00F75AE3">
      <w:r>
        <w:rPr>
          <w:rFonts w:hint="eastAsia"/>
        </w:rPr>
        <w:t>・</w:t>
      </w:r>
      <w:r w:rsidR="00C94F7C">
        <w:rPr>
          <w:rFonts w:hint="eastAsia"/>
        </w:rPr>
        <w:t>加藤　駿介（２７）動物園飼育員</w:t>
      </w:r>
    </w:p>
    <w:p w:rsidR="004F7BC1" w:rsidRPr="00A26BDA" w:rsidRDefault="00677FA3" w:rsidP="00F75AE3">
      <w:r>
        <w:rPr>
          <w:rFonts w:hint="eastAsia"/>
        </w:rPr>
        <w:t>・</w:t>
      </w:r>
      <w:r w:rsidR="00706BDB">
        <w:rPr>
          <w:rFonts w:hint="eastAsia"/>
        </w:rPr>
        <w:t xml:space="preserve">熊代　</w:t>
      </w:r>
      <w:r w:rsidR="001339D9">
        <w:rPr>
          <w:rFonts w:hint="eastAsia"/>
        </w:rPr>
        <w:t>貞治</w:t>
      </w:r>
      <w:r w:rsidR="00CC59DD">
        <w:rPr>
          <w:rFonts w:hint="eastAsia"/>
        </w:rPr>
        <w:t>（４５</w:t>
      </w:r>
      <w:r w:rsidR="004F7BC1">
        <w:rPr>
          <w:rFonts w:hint="eastAsia"/>
        </w:rPr>
        <w:t>）</w:t>
      </w:r>
      <w:r w:rsidR="004F7BC1">
        <w:rPr>
          <w:rFonts w:hint="eastAsia"/>
          <w:color w:val="000000"/>
        </w:rPr>
        <w:t>映画プロデューサー</w:t>
      </w:r>
    </w:p>
    <w:p w:rsidR="004F7BC1" w:rsidRDefault="00677FA3" w:rsidP="00F75AE3">
      <w:r>
        <w:rPr>
          <w:rFonts w:hint="eastAsia"/>
        </w:rPr>
        <w:t>・</w:t>
      </w:r>
      <w:r w:rsidR="0067173F">
        <w:rPr>
          <w:rFonts w:hint="eastAsia"/>
        </w:rPr>
        <w:t>杉山</w:t>
      </w:r>
      <w:r w:rsidR="00706BDB">
        <w:rPr>
          <w:rFonts w:hint="eastAsia"/>
        </w:rPr>
        <w:t xml:space="preserve">　想</w:t>
      </w:r>
      <w:r w:rsidR="00C56841">
        <w:rPr>
          <w:rFonts w:hint="eastAsia"/>
        </w:rPr>
        <w:t>平</w:t>
      </w:r>
      <w:r w:rsidR="004F7BC1">
        <w:rPr>
          <w:rFonts w:hint="eastAsia"/>
        </w:rPr>
        <w:t>（３６）写真家。遠藤の友人</w:t>
      </w:r>
    </w:p>
    <w:p w:rsidR="00677FA3" w:rsidRPr="00A26BDA" w:rsidRDefault="00677FA3" w:rsidP="00F75AE3">
      <w:pPr>
        <w:rPr>
          <w:color w:val="000000"/>
        </w:rPr>
      </w:pPr>
      <w:r>
        <w:rPr>
          <w:rFonts w:hint="eastAsia"/>
        </w:rPr>
        <w:t>・</w:t>
      </w:r>
      <w:r w:rsidR="0067173F">
        <w:rPr>
          <w:rFonts w:hint="eastAsia"/>
        </w:rPr>
        <w:t>葛西</w:t>
      </w:r>
      <w:r w:rsidR="004F7BC1">
        <w:rPr>
          <w:rFonts w:hint="eastAsia"/>
        </w:rPr>
        <w:t xml:space="preserve">　悠司（２２）カメラマン見習</w:t>
      </w:r>
      <w:r w:rsidR="004F7BC1" w:rsidRPr="004F7BC1">
        <w:rPr>
          <w:rFonts w:hint="eastAsia"/>
        </w:rPr>
        <w:t>い。</w:t>
      </w:r>
      <w:r w:rsidR="004F7BC1">
        <w:rPr>
          <w:rFonts w:hint="eastAsia"/>
        </w:rPr>
        <w:t>遠藤の友人。</w:t>
      </w:r>
    </w:p>
    <w:p w:rsidR="00677FA3" w:rsidRDefault="009D4330" w:rsidP="00F75AE3">
      <w:r>
        <w:rPr>
          <w:rFonts w:hint="eastAsia"/>
        </w:rPr>
        <w:t>・三宅　崇（通称ヒゲメガネ）（２９）映画監督。遠藤の知り合い</w:t>
      </w:r>
    </w:p>
    <w:p w:rsidR="00677FA3" w:rsidRDefault="00DF10CB" w:rsidP="00F75AE3">
      <w:r>
        <w:rPr>
          <w:rFonts w:hint="eastAsia"/>
        </w:rPr>
        <w:t>・男（５８）居酒屋にいた男</w:t>
      </w:r>
      <w:r w:rsidR="00677FA3">
        <w:rPr>
          <w:rFonts w:hint="eastAsia"/>
        </w:rPr>
        <w:t>。</w:t>
      </w:r>
    </w:p>
    <w:p w:rsidR="00677FA3" w:rsidRDefault="00810C9B" w:rsidP="00F75AE3">
      <w:r>
        <w:rPr>
          <w:rFonts w:hint="eastAsia"/>
        </w:rPr>
        <w:t>・今本　つなと（１０）人気小学生ユーチューバー</w:t>
      </w:r>
    </w:p>
    <w:p w:rsidR="00810C9B" w:rsidRDefault="00CC59DD" w:rsidP="00F75AE3">
      <w:r>
        <w:rPr>
          <w:rFonts w:hint="eastAsia"/>
        </w:rPr>
        <w:t>・今本　みどり（３８</w:t>
      </w:r>
      <w:r w:rsidR="00810C9B">
        <w:rPr>
          <w:rFonts w:hint="eastAsia"/>
        </w:rPr>
        <w:t>）つなとの母</w:t>
      </w:r>
    </w:p>
    <w:p w:rsidR="00677FA3" w:rsidRDefault="00DF10CB" w:rsidP="00F75AE3">
      <w:r>
        <w:rPr>
          <w:rFonts w:hint="eastAsia"/>
        </w:rPr>
        <w:t>・奥冨　旭（３２</w:t>
      </w:r>
      <w:r w:rsidR="00810C9B">
        <w:rPr>
          <w:rFonts w:hint="eastAsia"/>
        </w:rPr>
        <w:t>）</w:t>
      </w:r>
      <w:r w:rsidR="00A26BDA">
        <w:rPr>
          <w:rFonts w:hint="eastAsia"/>
        </w:rPr>
        <w:t>果歩の元カレ</w:t>
      </w:r>
      <w:r w:rsidR="004E65AE">
        <w:rPr>
          <w:rFonts w:hint="eastAsia"/>
        </w:rPr>
        <w:t>。ソロシンガー</w:t>
      </w:r>
    </w:p>
    <w:p w:rsidR="00A26BDA" w:rsidRDefault="00706BDB" w:rsidP="00F75AE3">
      <w:r>
        <w:rPr>
          <w:rFonts w:hint="eastAsia"/>
        </w:rPr>
        <w:t>・大久保</w:t>
      </w:r>
      <w:r w:rsidR="00DE2BB0">
        <w:rPr>
          <w:rFonts w:hint="eastAsia"/>
        </w:rPr>
        <w:t xml:space="preserve">　雅美（５３）動物園の常連</w:t>
      </w:r>
    </w:p>
    <w:p w:rsidR="009D4330" w:rsidRDefault="00FD3B6F" w:rsidP="00F75AE3">
      <w:r>
        <w:rPr>
          <w:rFonts w:hint="eastAsia"/>
        </w:rPr>
        <w:t>・</w:t>
      </w:r>
      <w:r w:rsidR="004A7B8A">
        <w:rPr>
          <w:rFonts w:hint="eastAsia"/>
        </w:rPr>
        <w:t>佐々木</w:t>
      </w:r>
      <w:r>
        <w:rPr>
          <w:rFonts w:hint="eastAsia"/>
        </w:rPr>
        <w:t xml:space="preserve">　</w:t>
      </w:r>
      <w:r w:rsidR="001339D9">
        <w:rPr>
          <w:rFonts w:hint="eastAsia"/>
        </w:rPr>
        <w:t>九</w:t>
      </w:r>
      <w:r>
        <w:rPr>
          <w:rFonts w:hint="eastAsia"/>
        </w:rPr>
        <w:t>（６０）公園管理者</w:t>
      </w:r>
      <w:r w:rsidR="004C6428">
        <w:rPr>
          <w:rFonts w:hint="eastAsia"/>
        </w:rPr>
        <w:t>。ラッパーを夢見ていた</w:t>
      </w:r>
      <w:r w:rsidR="00A26BDA">
        <w:rPr>
          <w:rFonts w:hint="eastAsia"/>
        </w:rPr>
        <w:t xml:space="preserve">　</w:t>
      </w:r>
    </w:p>
    <w:p w:rsidR="000A644D" w:rsidRPr="004F7BC1" w:rsidRDefault="000A644D" w:rsidP="00F75AE3">
      <w:pPr>
        <w:sectPr w:rsidR="000A644D" w:rsidRPr="004F7BC1">
          <w:headerReference w:type="even" r:id="rId8"/>
          <w:headerReference w:type="default" r:id="rId9"/>
          <w:footerReference w:type="even" r:id="rId10"/>
          <w:footerReference w:type="default" r:id="rId11"/>
          <w:headerReference w:type="first" r:id="rId12"/>
          <w:footerReference w:type="first" r:id="rId13"/>
          <w:pgSz w:w="16834" w:h="11901" w:orient="landscape"/>
          <w:pgMar w:top="1985" w:right="1247" w:bottom="1077" w:left="1247" w:header="851" w:footer="510" w:gutter="0"/>
          <w:cols w:space="425"/>
          <w:titlePg/>
          <w:textDirection w:val="tbRl"/>
          <w:docGrid w:type="linesAndChars" w:linePitch="418" w:charSpace="4295"/>
        </w:sectPr>
      </w:pPr>
    </w:p>
    <w:p w:rsidR="00F75AE3" w:rsidRPr="0032709A" w:rsidRDefault="00EE642C" w:rsidP="00F75AE3">
      <w:pPr>
        <w:pStyle w:val="A4"/>
      </w:pPr>
      <w:r>
        <w:rPr>
          <w:rFonts w:hint="eastAsia"/>
        </w:rPr>
        <w:t>金沢動物園（または多摩動物公園</w:t>
      </w:r>
      <w:r w:rsidR="008E6F11">
        <w:rPr>
          <w:rFonts w:hint="eastAsia"/>
        </w:rPr>
        <w:t>、ズーラシア</w:t>
      </w:r>
      <w:r>
        <w:rPr>
          <w:rFonts w:hint="eastAsia"/>
        </w:rPr>
        <w:t>）</w:t>
      </w:r>
    </w:p>
    <w:p w:rsidR="00EE642C" w:rsidRDefault="00792ED1" w:rsidP="008656E3">
      <w:pPr>
        <w:pStyle w:val="A40"/>
      </w:pPr>
      <w:r>
        <w:rPr>
          <w:rFonts w:hint="eastAsia"/>
        </w:rPr>
        <w:t>横浜市立</w:t>
      </w:r>
      <w:r w:rsidR="005158A4">
        <w:rPr>
          <w:rFonts w:hint="eastAsia"/>
        </w:rPr>
        <w:t>金沢動物園（日中）</w:t>
      </w:r>
    </w:p>
    <w:p w:rsidR="00EE642C" w:rsidRDefault="00C1339F" w:rsidP="008656E3">
      <w:pPr>
        <w:pStyle w:val="A40"/>
      </w:pPr>
      <w:r>
        <w:rPr>
          <w:rFonts w:hint="eastAsia"/>
        </w:rPr>
        <w:t>食事をしたり、</w:t>
      </w:r>
      <w:r w:rsidR="00EE642C">
        <w:rPr>
          <w:rFonts w:hint="eastAsia"/>
        </w:rPr>
        <w:t>ごろごろしたりする動物たち。</w:t>
      </w:r>
    </w:p>
    <w:p w:rsidR="00EE642C" w:rsidRDefault="00EE642C" w:rsidP="008656E3">
      <w:pPr>
        <w:pStyle w:val="A40"/>
      </w:pPr>
      <w:r>
        <w:rPr>
          <w:rFonts w:hint="eastAsia"/>
        </w:rPr>
        <w:t>その動物をみる人間達。</w:t>
      </w:r>
    </w:p>
    <w:p w:rsidR="0057732F" w:rsidRDefault="00EE642C" w:rsidP="0045734E">
      <w:pPr>
        <w:pStyle w:val="A40"/>
      </w:pPr>
      <w:r>
        <w:rPr>
          <w:rFonts w:hint="eastAsia"/>
        </w:rPr>
        <w:t>動物も人間の方を見ている。</w:t>
      </w:r>
    </w:p>
    <w:p w:rsidR="0045734E" w:rsidRDefault="0057732F" w:rsidP="0045734E">
      <w:pPr>
        <w:pStyle w:val="A40"/>
      </w:pPr>
      <w:r>
        <w:rPr>
          <w:rFonts w:hint="eastAsia"/>
        </w:rPr>
        <w:t>×　×　×</w:t>
      </w:r>
    </w:p>
    <w:p w:rsidR="0045734E" w:rsidRDefault="0045734E" w:rsidP="00156569">
      <w:pPr>
        <w:pStyle w:val="A40"/>
      </w:pPr>
      <w:r>
        <w:rPr>
          <w:rFonts w:hint="eastAsia"/>
        </w:rPr>
        <w:t>親子が動物を見ながら話をしている。</w:t>
      </w:r>
    </w:p>
    <w:p w:rsidR="0045734E" w:rsidRDefault="00EC6190" w:rsidP="00CB1A70">
      <w:pPr>
        <w:pStyle w:val="A41"/>
      </w:pPr>
      <w:r>
        <w:rPr>
          <w:rFonts w:hint="eastAsia"/>
        </w:rPr>
        <w:t>母</w:t>
      </w:r>
      <w:r w:rsidR="00CB1A70">
        <w:rPr>
          <w:rFonts w:hint="eastAsia"/>
        </w:rPr>
        <w:t xml:space="preserve">　</w:t>
      </w:r>
      <w:r>
        <w:rPr>
          <w:rFonts w:hint="eastAsia"/>
        </w:rPr>
        <w:t>親</w:t>
      </w:r>
      <w:r w:rsidR="0045734E">
        <w:rPr>
          <w:rFonts w:hint="eastAsia"/>
        </w:rPr>
        <w:t>「</w:t>
      </w:r>
      <w:r>
        <w:rPr>
          <w:rFonts w:hint="eastAsia"/>
        </w:rPr>
        <w:t>おかあさん、夢をみたんだ</w:t>
      </w:r>
      <w:r w:rsidR="0045734E">
        <w:rPr>
          <w:rFonts w:hint="eastAsia"/>
        </w:rPr>
        <w:t>」</w:t>
      </w:r>
    </w:p>
    <w:p w:rsidR="00EC6190" w:rsidRDefault="00EC6190" w:rsidP="00CB1A70">
      <w:pPr>
        <w:pStyle w:val="A41"/>
      </w:pPr>
      <w:r>
        <w:rPr>
          <w:rFonts w:hint="eastAsia"/>
        </w:rPr>
        <w:t>息</w:t>
      </w:r>
      <w:r w:rsidR="00CB1A70">
        <w:rPr>
          <w:rFonts w:hint="eastAsia"/>
        </w:rPr>
        <w:t xml:space="preserve">　</w:t>
      </w:r>
      <w:r>
        <w:rPr>
          <w:rFonts w:hint="eastAsia"/>
        </w:rPr>
        <w:t>子</w:t>
      </w:r>
      <w:r w:rsidR="0045734E">
        <w:rPr>
          <w:rFonts w:hint="eastAsia"/>
        </w:rPr>
        <w:t>「</w:t>
      </w:r>
      <w:r>
        <w:rPr>
          <w:rFonts w:hint="eastAsia"/>
        </w:rPr>
        <w:t>どんなの？</w:t>
      </w:r>
      <w:r w:rsidR="0045734E">
        <w:rPr>
          <w:rFonts w:hint="eastAsia"/>
        </w:rPr>
        <w:t>」</w:t>
      </w:r>
    </w:p>
    <w:p w:rsidR="00EC6190" w:rsidRDefault="00EC6190" w:rsidP="00CB1A70">
      <w:pPr>
        <w:pStyle w:val="A41"/>
      </w:pPr>
      <w:r>
        <w:rPr>
          <w:rFonts w:hint="eastAsia"/>
        </w:rPr>
        <w:t>母</w:t>
      </w:r>
      <w:r w:rsidR="00CB1A70">
        <w:rPr>
          <w:rFonts w:hint="eastAsia"/>
        </w:rPr>
        <w:t xml:space="preserve">　</w:t>
      </w:r>
      <w:r>
        <w:rPr>
          <w:rFonts w:hint="eastAsia"/>
        </w:rPr>
        <w:t>親「てるくんがバターになって溶けちゃうの」</w:t>
      </w:r>
    </w:p>
    <w:p w:rsidR="00EC6190" w:rsidRDefault="00EC6190" w:rsidP="00CB1A70">
      <w:pPr>
        <w:pStyle w:val="A41"/>
      </w:pPr>
      <w:r>
        <w:rPr>
          <w:rFonts w:hint="eastAsia"/>
        </w:rPr>
        <w:t>息</w:t>
      </w:r>
      <w:r w:rsidR="00CB1A70">
        <w:rPr>
          <w:rFonts w:hint="eastAsia"/>
        </w:rPr>
        <w:t xml:space="preserve">　　</w:t>
      </w:r>
      <w:r>
        <w:rPr>
          <w:rFonts w:hint="eastAsia"/>
        </w:rPr>
        <w:t>子「ぼくはバターじゃないよ」</w:t>
      </w:r>
    </w:p>
    <w:p w:rsidR="00EC6190" w:rsidRDefault="00EC6190" w:rsidP="00CB1A70">
      <w:pPr>
        <w:pStyle w:val="A41"/>
      </w:pPr>
      <w:r>
        <w:rPr>
          <w:rFonts w:hint="eastAsia"/>
        </w:rPr>
        <w:t>母</w:t>
      </w:r>
      <w:r w:rsidR="009138E6">
        <w:rPr>
          <w:rFonts w:hint="eastAsia"/>
        </w:rPr>
        <w:t xml:space="preserve">　</w:t>
      </w:r>
      <w:r>
        <w:rPr>
          <w:rFonts w:hint="eastAsia"/>
        </w:rPr>
        <w:t>親「それでね、てるくんをパンに塗って食べちゃうの」</w:t>
      </w:r>
    </w:p>
    <w:p w:rsidR="00EC6190" w:rsidRDefault="00EC6190" w:rsidP="00CB1A70">
      <w:pPr>
        <w:pStyle w:val="A41"/>
      </w:pPr>
      <w:r>
        <w:rPr>
          <w:rFonts w:hint="eastAsia"/>
        </w:rPr>
        <w:t>息</w:t>
      </w:r>
      <w:r w:rsidR="00CB1A70">
        <w:rPr>
          <w:rFonts w:hint="eastAsia"/>
        </w:rPr>
        <w:t xml:space="preserve">　</w:t>
      </w:r>
      <w:r>
        <w:rPr>
          <w:rFonts w:hint="eastAsia"/>
        </w:rPr>
        <w:t>子「怖い夢」</w:t>
      </w:r>
    </w:p>
    <w:p w:rsidR="0057732F" w:rsidRDefault="00EC6190" w:rsidP="00CB1A70">
      <w:pPr>
        <w:pStyle w:val="A41"/>
      </w:pPr>
      <w:r>
        <w:rPr>
          <w:rFonts w:hint="eastAsia"/>
        </w:rPr>
        <w:t>母</w:t>
      </w:r>
      <w:r w:rsidR="00CB1A70">
        <w:rPr>
          <w:rFonts w:hint="eastAsia"/>
        </w:rPr>
        <w:t xml:space="preserve">　</w:t>
      </w:r>
      <w:r>
        <w:rPr>
          <w:rFonts w:hint="eastAsia"/>
        </w:rPr>
        <w:t>親「悪夢だった。だって現実じゃなかったんだもん」</w:t>
      </w:r>
    </w:p>
    <w:p w:rsidR="00EE642C" w:rsidRDefault="0057732F" w:rsidP="00156569">
      <w:pPr>
        <w:pStyle w:val="A40"/>
      </w:pPr>
      <w:r>
        <w:rPr>
          <w:rFonts w:hint="eastAsia"/>
        </w:rPr>
        <w:t>×　×　×</w:t>
      </w:r>
    </w:p>
    <w:p w:rsidR="00156569" w:rsidRDefault="008C5530" w:rsidP="00353A55">
      <w:pPr>
        <w:pStyle w:val="A40"/>
      </w:pPr>
      <w:r>
        <w:rPr>
          <w:rFonts w:hint="eastAsia"/>
        </w:rPr>
        <w:t>カップル</w:t>
      </w:r>
      <w:r w:rsidR="00353A55">
        <w:rPr>
          <w:rFonts w:hint="eastAsia"/>
        </w:rPr>
        <w:t>が売店で食べ物を買って、空いている席を探している</w:t>
      </w:r>
      <w:r w:rsidR="00EE642C">
        <w:rPr>
          <w:rFonts w:hint="eastAsia"/>
        </w:rPr>
        <w:t>。</w:t>
      </w:r>
    </w:p>
    <w:p w:rsidR="00156569" w:rsidRDefault="00156569" w:rsidP="00156569">
      <w:pPr>
        <w:pStyle w:val="A40"/>
      </w:pPr>
      <w:r>
        <w:rPr>
          <w:rFonts w:hint="eastAsia"/>
        </w:rPr>
        <w:t>一人で唐揚げを食べている中年男性の横に座っても良いか聞く彼氏。</w:t>
      </w:r>
    </w:p>
    <w:p w:rsidR="0057732F" w:rsidRDefault="0057732F" w:rsidP="00156569">
      <w:pPr>
        <w:pStyle w:val="A40"/>
      </w:pPr>
      <w:r>
        <w:rPr>
          <w:rFonts w:hint="eastAsia"/>
        </w:rPr>
        <w:t>中年男性が荷物をどかし、席を譲る。</w:t>
      </w:r>
    </w:p>
    <w:p w:rsidR="0057732F" w:rsidRDefault="0057732F" w:rsidP="00156569">
      <w:pPr>
        <w:pStyle w:val="A40"/>
      </w:pPr>
      <w:r>
        <w:rPr>
          <w:rFonts w:hint="eastAsia"/>
        </w:rPr>
        <w:t>そこに彼氏が座ろうとする。</w:t>
      </w:r>
    </w:p>
    <w:p w:rsidR="00353A55" w:rsidRDefault="0057732F" w:rsidP="00CB1A70">
      <w:pPr>
        <w:pStyle w:val="A41"/>
      </w:pPr>
      <w:r>
        <w:rPr>
          <w:rFonts w:hint="eastAsia"/>
        </w:rPr>
        <w:t>中年男性「これがブツだ。おっと、その前に暗号を言いな」</w:t>
      </w:r>
    </w:p>
    <w:p w:rsidR="0057732F" w:rsidRDefault="00156569" w:rsidP="00CB1A70">
      <w:pPr>
        <w:pStyle w:val="A41"/>
      </w:pPr>
      <w:r>
        <w:rPr>
          <w:rFonts w:hint="eastAsia"/>
        </w:rPr>
        <w:t>彼</w:t>
      </w:r>
      <w:r w:rsidR="00CB1A70">
        <w:rPr>
          <w:rFonts w:hint="eastAsia"/>
        </w:rPr>
        <w:t xml:space="preserve">　</w:t>
      </w:r>
      <w:r>
        <w:rPr>
          <w:rFonts w:hint="eastAsia"/>
        </w:rPr>
        <w:t>氏</w:t>
      </w:r>
      <w:r w:rsidR="00353A55">
        <w:rPr>
          <w:rFonts w:hint="eastAsia"/>
        </w:rPr>
        <w:t>「</w:t>
      </w:r>
      <w:r w:rsidR="0057732F">
        <w:rPr>
          <w:rFonts w:hint="eastAsia"/>
        </w:rPr>
        <w:t>動物園で食べる唐揚げはうまい</w:t>
      </w:r>
      <w:r w:rsidR="00353A55">
        <w:rPr>
          <w:rFonts w:hint="eastAsia"/>
        </w:rPr>
        <w:t>」</w:t>
      </w:r>
    </w:p>
    <w:p w:rsidR="0057732F" w:rsidRDefault="0057732F" w:rsidP="00CB1A70">
      <w:pPr>
        <w:pStyle w:val="A41"/>
      </w:pPr>
      <w:r>
        <w:rPr>
          <w:rFonts w:hint="eastAsia"/>
        </w:rPr>
        <w:t>中年男性「ふふ・・・残念だったな」</w:t>
      </w:r>
    </w:p>
    <w:p w:rsidR="0057732F" w:rsidRDefault="0057732F" w:rsidP="0057732F">
      <w:pPr>
        <w:pStyle w:val="A40"/>
      </w:pPr>
      <w:r>
        <w:rPr>
          <w:rFonts w:hint="eastAsia"/>
        </w:rPr>
        <w:t>彼女がケチャップの袋を破こうとして、中身をぶちまける。</w:t>
      </w:r>
    </w:p>
    <w:p w:rsidR="0057732F" w:rsidRDefault="0057732F" w:rsidP="00353A55">
      <w:pPr>
        <w:pStyle w:val="A40"/>
      </w:pPr>
      <w:r>
        <w:rPr>
          <w:rFonts w:hint="eastAsia"/>
        </w:rPr>
        <w:t>彼氏の服には血のようなケチャップのあと。</w:t>
      </w:r>
    </w:p>
    <w:p w:rsidR="0057732F" w:rsidRDefault="0057732F" w:rsidP="00353A55">
      <w:pPr>
        <w:pStyle w:val="A40"/>
      </w:pPr>
      <w:r>
        <w:rPr>
          <w:rFonts w:hint="eastAsia"/>
        </w:rPr>
        <w:t>彼女は彼氏にお手拭きを渡し、汚れを拭いて取ろうとする。</w:t>
      </w:r>
    </w:p>
    <w:p w:rsidR="0057732F" w:rsidRDefault="0057732F" w:rsidP="00353A55">
      <w:pPr>
        <w:pStyle w:val="A40"/>
      </w:pPr>
      <w:r>
        <w:rPr>
          <w:rFonts w:hint="eastAsia"/>
        </w:rPr>
        <w:t>中年男性「ブツの代わりにお前の命をいただくよ」</w:t>
      </w:r>
    </w:p>
    <w:p w:rsidR="0057732F" w:rsidRDefault="0057732F" w:rsidP="00353A55">
      <w:pPr>
        <w:pStyle w:val="A40"/>
      </w:pPr>
      <w:r>
        <w:rPr>
          <w:rFonts w:hint="eastAsia"/>
        </w:rPr>
        <w:t>悪役のような笑い声を出す中年男性。</w:t>
      </w:r>
    </w:p>
    <w:p w:rsidR="0057732F" w:rsidRDefault="0057732F" w:rsidP="00353A55">
      <w:pPr>
        <w:pStyle w:val="A40"/>
      </w:pPr>
      <w:r>
        <w:rPr>
          <w:rFonts w:hint="eastAsia"/>
        </w:rPr>
        <w:t>×　×　×</w:t>
      </w:r>
    </w:p>
    <w:p w:rsidR="0057732F" w:rsidRPr="00CB1A70" w:rsidRDefault="0057732F" w:rsidP="00CB1A70">
      <w:pPr>
        <w:pStyle w:val="A40"/>
      </w:pPr>
      <w:r w:rsidRPr="00CB1A70">
        <w:rPr>
          <w:rFonts w:hint="eastAsia"/>
        </w:rPr>
        <w:t>ゾウの近くのベンチでソフトクリームを食べる高齢女性二人組。</w:t>
      </w:r>
    </w:p>
    <w:p w:rsidR="0057732F" w:rsidRDefault="0057732F" w:rsidP="00CB1A70">
      <w:pPr>
        <w:pStyle w:val="A41"/>
      </w:pPr>
      <w:r>
        <w:rPr>
          <w:rFonts w:hint="eastAsia"/>
        </w:rPr>
        <w:t>女性１「心を鬼にして食べると美味しいね」</w:t>
      </w:r>
    </w:p>
    <w:p w:rsidR="0057732F" w:rsidRDefault="0057732F" w:rsidP="00CB1A70">
      <w:pPr>
        <w:pStyle w:val="A41"/>
      </w:pPr>
      <w:r>
        <w:rPr>
          <w:rFonts w:hint="eastAsia"/>
        </w:rPr>
        <w:t>女性２「自分には甘いのね」</w:t>
      </w:r>
    </w:p>
    <w:p w:rsidR="0057732F" w:rsidRDefault="0057732F" w:rsidP="00CB1A70">
      <w:pPr>
        <w:pStyle w:val="A41"/>
      </w:pPr>
      <w:r>
        <w:rPr>
          <w:rFonts w:hint="eastAsia"/>
        </w:rPr>
        <w:t>女性１「じゃあ、ソフトクリームと私の共通点ってなーんだ」</w:t>
      </w:r>
    </w:p>
    <w:p w:rsidR="00EE642C" w:rsidRDefault="0057732F" w:rsidP="00CB1A70">
      <w:pPr>
        <w:pStyle w:val="A41"/>
      </w:pPr>
      <w:r>
        <w:rPr>
          <w:rFonts w:hint="eastAsia"/>
        </w:rPr>
        <w:t>女性２「冷たい」</w:t>
      </w:r>
    </w:p>
    <w:p w:rsidR="005D60A7" w:rsidRDefault="00EE642C" w:rsidP="00DE5427">
      <w:pPr>
        <w:pStyle w:val="A40"/>
      </w:pPr>
      <w:r>
        <w:rPr>
          <w:rFonts w:hint="eastAsia"/>
        </w:rPr>
        <w:t>などと</w:t>
      </w:r>
      <w:r w:rsidR="0057732F">
        <w:rPr>
          <w:rFonts w:hint="eastAsia"/>
        </w:rPr>
        <w:t>園内の客</w:t>
      </w:r>
      <w:r w:rsidR="00DE5427">
        <w:rPr>
          <w:rFonts w:hint="eastAsia"/>
        </w:rPr>
        <w:t>を見ながら</w:t>
      </w:r>
      <w:r>
        <w:rPr>
          <w:rFonts w:hint="eastAsia"/>
        </w:rPr>
        <w:t>アテレコする</w:t>
      </w:r>
      <w:r w:rsidR="004B3496">
        <w:rPr>
          <w:rFonts w:hint="eastAsia"/>
        </w:rPr>
        <w:t>無精髭をはやした</w:t>
      </w:r>
      <w:r w:rsidR="00DE5427">
        <w:rPr>
          <w:rFonts w:hint="eastAsia"/>
        </w:rPr>
        <w:t>中肉中背の遠藤大貴（２９）と</w:t>
      </w:r>
      <w:r w:rsidR="004B3496">
        <w:rPr>
          <w:rFonts w:hint="eastAsia"/>
        </w:rPr>
        <w:t>同じく</w:t>
      </w:r>
      <w:r w:rsidR="006327DD">
        <w:rPr>
          <w:rFonts w:hint="eastAsia"/>
        </w:rPr>
        <w:t>中肉中背で陽気そうな顔の中川</w:t>
      </w:r>
      <w:r w:rsidR="006327DD">
        <w:t xml:space="preserve"> </w:t>
      </w:r>
      <w:r w:rsidR="004B3496">
        <w:rPr>
          <w:rFonts w:hint="eastAsia"/>
        </w:rPr>
        <w:t>優（２８）。</w:t>
      </w:r>
    </w:p>
    <w:p w:rsidR="00F93F07" w:rsidRDefault="005D60A7" w:rsidP="005158A4">
      <w:pPr>
        <w:pStyle w:val="A40"/>
      </w:pPr>
      <w:r>
        <w:rPr>
          <w:rFonts w:hint="eastAsia"/>
        </w:rPr>
        <w:t>遠藤の左手の薬指には包帯が巻かれている。</w:t>
      </w:r>
    </w:p>
    <w:p w:rsidR="00BD5F40" w:rsidRDefault="00F93F07" w:rsidP="00F812A0">
      <w:pPr>
        <w:pStyle w:val="A40"/>
      </w:pPr>
      <w:r>
        <w:rPr>
          <w:rFonts w:hint="eastAsia"/>
        </w:rPr>
        <w:t>×　×　×</w:t>
      </w:r>
    </w:p>
    <w:p w:rsidR="00F812A0" w:rsidRDefault="00F93F07" w:rsidP="005158A4">
      <w:pPr>
        <w:pStyle w:val="A40"/>
      </w:pPr>
      <w:r>
        <w:rPr>
          <w:rFonts w:hint="eastAsia"/>
        </w:rPr>
        <w:t>二人が歩いていると、</w:t>
      </w:r>
      <w:r w:rsidR="00F812A0">
        <w:rPr>
          <w:rFonts w:hint="eastAsia"/>
        </w:rPr>
        <w:t>遠藤のスマホに着信。</w:t>
      </w:r>
    </w:p>
    <w:p w:rsidR="00F812A0" w:rsidRDefault="00F812A0" w:rsidP="00CB1A70">
      <w:pPr>
        <w:pStyle w:val="A41"/>
      </w:pPr>
      <w:r>
        <w:rPr>
          <w:rFonts w:hint="eastAsia"/>
        </w:rPr>
        <w:t xml:space="preserve">遠　藤「はい、もしもし。お疲れさまです。今ですか？すいません、今ちょっと別件の打ち合わせ中でして、明日の日中とかなら。あ、はい、あいがとうございます、よろしくお願いします」　　</w:t>
      </w:r>
    </w:p>
    <w:p w:rsidR="002E78FF" w:rsidRDefault="00F812A0" w:rsidP="00F812A0">
      <w:pPr>
        <w:pStyle w:val="A40"/>
        <w:ind w:left="0"/>
      </w:pPr>
      <w:r>
        <w:rPr>
          <w:rFonts w:hint="eastAsia"/>
        </w:rPr>
        <w:t xml:space="preserve">　　　　　　電話を切る遠藤。</w:t>
      </w:r>
    </w:p>
    <w:p w:rsidR="00F812A0" w:rsidRDefault="002E78FF" w:rsidP="00CB1A70">
      <w:pPr>
        <w:pStyle w:val="A40"/>
      </w:pPr>
      <w:r>
        <w:rPr>
          <w:rFonts w:hint="eastAsia"/>
        </w:rPr>
        <w:t>中川は近くにあったチラシ（スタンプラリーの用紙など）を手に取り、こっそり遠藤のリュックの中に入れる。</w:t>
      </w:r>
    </w:p>
    <w:p w:rsidR="00F812A0" w:rsidRDefault="00F812A0" w:rsidP="00CB1A70">
      <w:pPr>
        <w:pStyle w:val="A41"/>
      </w:pPr>
      <w:r>
        <w:rPr>
          <w:rFonts w:hint="eastAsia"/>
        </w:rPr>
        <w:t>中　川「いま動物の鳴き声向こうに聞こえてなかった？」</w:t>
      </w:r>
    </w:p>
    <w:p w:rsidR="00F812A0" w:rsidRDefault="00F812A0" w:rsidP="00CB1A70">
      <w:pPr>
        <w:pStyle w:val="A41"/>
      </w:pPr>
      <w:r>
        <w:rPr>
          <w:rFonts w:hint="eastAsia"/>
        </w:rPr>
        <w:t>遠　藤「大丈夫、いつもバレてないから」</w:t>
      </w:r>
    </w:p>
    <w:p w:rsidR="00F93F07" w:rsidRDefault="00F812A0" w:rsidP="005158A4">
      <w:pPr>
        <w:pStyle w:val="A40"/>
      </w:pPr>
      <w:r>
        <w:rPr>
          <w:rFonts w:hint="eastAsia"/>
        </w:rPr>
        <w:t>すると</w:t>
      </w:r>
      <w:r w:rsidR="00F93F07">
        <w:rPr>
          <w:rFonts w:hint="eastAsia"/>
        </w:rPr>
        <w:t>飼育員の加藤駿介（２７）が動物の餌を乗せて原付で前からやってくる。</w:t>
      </w:r>
    </w:p>
    <w:p w:rsidR="00F93F07" w:rsidRDefault="00F93F07" w:rsidP="005158A4">
      <w:pPr>
        <w:pStyle w:val="A40"/>
      </w:pPr>
      <w:r>
        <w:rPr>
          <w:rFonts w:hint="eastAsia"/>
        </w:rPr>
        <w:t>遠くの方から手を振る加藤。</w:t>
      </w:r>
    </w:p>
    <w:p w:rsidR="00F93F07" w:rsidRDefault="00F93F07" w:rsidP="005158A4">
      <w:pPr>
        <w:pStyle w:val="A40"/>
      </w:pPr>
      <w:r>
        <w:rPr>
          <w:rFonts w:hint="eastAsia"/>
        </w:rPr>
        <w:t>遠藤もそれに気づき、手を振りかえす。</w:t>
      </w:r>
    </w:p>
    <w:p w:rsidR="00F93F07" w:rsidRDefault="00F93F07" w:rsidP="00CB1A70">
      <w:pPr>
        <w:pStyle w:val="A41"/>
      </w:pPr>
      <w:r>
        <w:rPr>
          <w:rFonts w:hint="eastAsia"/>
        </w:rPr>
        <w:t>加　藤「こんちはー。昨日ぶりですね」</w:t>
      </w:r>
    </w:p>
    <w:p w:rsidR="00F93F07" w:rsidRDefault="00F93F07" w:rsidP="00CB1A70">
      <w:pPr>
        <w:pStyle w:val="A41"/>
      </w:pPr>
      <w:r>
        <w:rPr>
          <w:rFonts w:hint="eastAsia"/>
        </w:rPr>
        <w:t>遠　藤「こんにちは。今からインドサイ行こうかと」</w:t>
      </w:r>
    </w:p>
    <w:p w:rsidR="00F93F07" w:rsidRDefault="00F93F07" w:rsidP="00CB1A70">
      <w:pPr>
        <w:pStyle w:val="A41"/>
      </w:pPr>
      <w:r>
        <w:rPr>
          <w:rFonts w:hint="eastAsia"/>
        </w:rPr>
        <w:t>加　藤「あ、そうなんすね。さっき新しい沼田場（ぬたば）作ったんでそこで寝てると思います」</w:t>
      </w:r>
    </w:p>
    <w:p w:rsidR="00F93F07" w:rsidRDefault="00F93F07" w:rsidP="00CB1A70">
      <w:pPr>
        <w:pStyle w:val="A41"/>
      </w:pPr>
      <w:r>
        <w:rPr>
          <w:rFonts w:hint="eastAsia"/>
        </w:rPr>
        <w:t>遠　藤「おー」</w:t>
      </w:r>
    </w:p>
    <w:p w:rsidR="00F93F07" w:rsidRDefault="00F22A74" w:rsidP="00F93F07">
      <w:pPr>
        <w:pStyle w:val="A40"/>
        <w:ind w:left="0"/>
      </w:pPr>
      <w:r>
        <w:rPr>
          <w:rFonts w:hint="eastAsia"/>
        </w:rPr>
        <w:t>加　藤「ごゆっくり見てい</w:t>
      </w:r>
      <w:r w:rsidR="00F93F07">
        <w:rPr>
          <w:rFonts w:hint="eastAsia"/>
        </w:rPr>
        <w:t>ってください」</w:t>
      </w:r>
    </w:p>
    <w:p w:rsidR="00F93F07" w:rsidRDefault="00F93F07" w:rsidP="00F93F07">
      <w:pPr>
        <w:pStyle w:val="A40"/>
        <w:ind w:left="0"/>
      </w:pPr>
      <w:r>
        <w:rPr>
          <w:rFonts w:hint="eastAsia"/>
        </w:rPr>
        <w:t>遠　藤「はいー。またー」</w:t>
      </w:r>
    </w:p>
    <w:p w:rsidR="00F93F07" w:rsidRDefault="00F93F07" w:rsidP="00F93F07">
      <w:pPr>
        <w:pStyle w:val="A40"/>
        <w:ind w:left="0"/>
      </w:pPr>
      <w:r>
        <w:rPr>
          <w:rFonts w:hint="eastAsia"/>
        </w:rPr>
        <w:t xml:space="preserve">　　　　　　原付を走らせ、去って行く加藤。</w:t>
      </w:r>
    </w:p>
    <w:p w:rsidR="00F93F07" w:rsidRDefault="00284B61" w:rsidP="00EB3485">
      <w:pPr>
        <w:pStyle w:val="A40"/>
        <w:ind w:left="0"/>
      </w:pPr>
      <w:r>
        <w:rPr>
          <w:rFonts w:hint="eastAsia"/>
        </w:rPr>
        <w:t>中　川「ペースがもう飼育員じゃん</w:t>
      </w:r>
      <w:r w:rsidR="00F93F07">
        <w:rPr>
          <w:rFonts w:hint="eastAsia"/>
        </w:rPr>
        <w:t>」</w:t>
      </w:r>
    </w:p>
    <w:p w:rsidR="00F93F07" w:rsidRDefault="00F93F07" w:rsidP="00F93F07">
      <w:pPr>
        <w:pStyle w:val="A40"/>
        <w:ind w:left="0"/>
      </w:pPr>
      <w:r>
        <w:rPr>
          <w:rFonts w:hint="eastAsia"/>
        </w:rPr>
        <w:t>遠　藤「そうかな？」</w:t>
      </w:r>
    </w:p>
    <w:p w:rsidR="00F93F07" w:rsidRDefault="00F93F07" w:rsidP="00CB1A70">
      <w:pPr>
        <w:pStyle w:val="A40"/>
      </w:pPr>
      <w:r>
        <w:rPr>
          <w:rFonts w:hint="eastAsia"/>
        </w:rPr>
        <w:t>遠藤、急に小走りになりインドサイのいる放飼場に行く。</w:t>
      </w:r>
    </w:p>
    <w:p w:rsidR="001F083A" w:rsidRDefault="002C4216" w:rsidP="001F083A">
      <w:pPr>
        <w:pStyle w:val="A40"/>
        <w:ind w:left="0"/>
      </w:pPr>
      <w:r>
        <w:rPr>
          <w:rFonts w:hint="eastAsia"/>
        </w:rPr>
        <w:t xml:space="preserve">　　　　　　</w:t>
      </w:r>
      <w:r w:rsidR="00F93F07">
        <w:rPr>
          <w:rFonts w:hint="eastAsia"/>
        </w:rPr>
        <w:t>×　×　×</w:t>
      </w:r>
    </w:p>
    <w:p w:rsidR="002C4216" w:rsidRDefault="002C4216" w:rsidP="001F083A">
      <w:pPr>
        <w:pStyle w:val="A40"/>
        <w:ind w:left="0"/>
      </w:pPr>
      <w:r>
        <w:rPr>
          <w:rFonts w:hint="eastAsia"/>
        </w:rPr>
        <w:t xml:space="preserve">　　　　　　動物</w:t>
      </w:r>
      <w:r w:rsidR="001F083A">
        <w:rPr>
          <w:rFonts w:hint="eastAsia"/>
        </w:rPr>
        <w:t>を見る</w:t>
      </w:r>
      <w:r w:rsidR="0067173F">
        <w:rPr>
          <w:rFonts w:hint="eastAsia"/>
        </w:rPr>
        <w:t>中</w:t>
      </w:r>
      <w:r w:rsidR="001339D9">
        <w:rPr>
          <w:rFonts w:hint="eastAsia"/>
        </w:rPr>
        <w:t>川</w:t>
      </w:r>
      <w:r w:rsidR="00AD76FF">
        <w:rPr>
          <w:rFonts w:hint="eastAsia"/>
        </w:rPr>
        <w:t>と遠藤</w:t>
      </w:r>
      <w:r w:rsidR="001F083A">
        <w:rPr>
          <w:rFonts w:hint="eastAsia"/>
        </w:rPr>
        <w:t>。</w:t>
      </w:r>
    </w:p>
    <w:p w:rsidR="00AD76FF" w:rsidRDefault="002C4216" w:rsidP="00CB1A70">
      <w:pPr>
        <w:pStyle w:val="A40"/>
      </w:pPr>
      <w:r>
        <w:rPr>
          <w:rFonts w:hint="eastAsia"/>
        </w:rPr>
        <w:t>その近くにはバズーカ砲のようなでかいカメラで撮影をしている大久保雅美（５３）がいる。</w:t>
      </w:r>
    </w:p>
    <w:p w:rsidR="002C4216" w:rsidRDefault="002C4216" w:rsidP="00CB1A70">
      <w:pPr>
        <w:pStyle w:val="A40"/>
        <w:ind w:left="1340"/>
      </w:pPr>
      <w:r>
        <w:rPr>
          <w:rFonts w:hint="eastAsia"/>
        </w:rPr>
        <w:t>遠藤は大久保に気づき、何度か会釈するも大久保は気づかない。</w:t>
      </w:r>
    </w:p>
    <w:p w:rsidR="002C4216" w:rsidRDefault="002C4216" w:rsidP="001F083A">
      <w:pPr>
        <w:pStyle w:val="A40"/>
        <w:ind w:left="0"/>
      </w:pPr>
      <w:r>
        <w:rPr>
          <w:rFonts w:hint="eastAsia"/>
        </w:rPr>
        <w:t xml:space="preserve">　　　　　　少しして気がつき、カメラを遠藤の方に向ける。</w:t>
      </w:r>
    </w:p>
    <w:p w:rsidR="002C4216" w:rsidRDefault="002C4216" w:rsidP="001F083A">
      <w:pPr>
        <w:pStyle w:val="A40"/>
        <w:ind w:left="0"/>
      </w:pPr>
      <w:r>
        <w:rPr>
          <w:rFonts w:hint="eastAsia"/>
        </w:rPr>
        <w:t xml:space="preserve">　　　　　　ハッとなってカメラをおろす。</w:t>
      </w:r>
    </w:p>
    <w:p w:rsidR="002C4216" w:rsidRDefault="002C4216" w:rsidP="00CB1A70">
      <w:pPr>
        <w:pStyle w:val="A41"/>
      </w:pPr>
      <w:r>
        <w:rPr>
          <w:rFonts w:hint="eastAsia"/>
        </w:rPr>
        <w:t>大久保「あら、ごめんなさい。全然気がつかなかった。今日来るの遅いね」</w:t>
      </w:r>
    </w:p>
    <w:p w:rsidR="002C4216" w:rsidRDefault="002C4216" w:rsidP="00CB1A70">
      <w:pPr>
        <w:pStyle w:val="A41"/>
      </w:pPr>
      <w:r>
        <w:rPr>
          <w:rFonts w:hint="eastAsia"/>
        </w:rPr>
        <w:t>遠　藤「今日は先にあっち行ってて」</w:t>
      </w:r>
    </w:p>
    <w:p w:rsidR="002C4216" w:rsidRDefault="002C4216" w:rsidP="00CB1A70">
      <w:pPr>
        <w:pStyle w:val="A41"/>
      </w:pPr>
      <w:r>
        <w:rPr>
          <w:rFonts w:hint="eastAsia"/>
        </w:rPr>
        <w:t>大久保「あ、そうなのね。私しばらくあっち見に行ってないかも。元気だった？」</w:t>
      </w:r>
    </w:p>
    <w:p w:rsidR="002C4216" w:rsidRDefault="002C4216" w:rsidP="00CB1A70">
      <w:pPr>
        <w:pStyle w:val="A41"/>
      </w:pPr>
      <w:r>
        <w:rPr>
          <w:rFonts w:hint="eastAsia"/>
        </w:rPr>
        <w:t>遠　藤「元気そうでしたよ、そういえば◯◯今日誕生日でしたよね」</w:t>
      </w:r>
    </w:p>
    <w:p w:rsidR="00385307" w:rsidRDefault="002C4216" w:rsidP="00CB1A70">
      <w:pPr>
        <w:pStyle w:val="A41"/>
      </w:pPr>
      <w:r>
        <w:rPr>
          <w:rFonts w:hint="eastAsia"/>
        </w:rPr>
        <w:t>大久保「そうなのよ、でも今回はプレゼント無し。去年は季節の果物もらってたのに」</w:t>
      </w:r>
    </w:p>
    <w:p w:rsidR="00385307" w:rsidRDefault="00385307" w:rsidP="00CB1A70">
      <w:pPr>
        <w:pStyle w:val="A41"/>
      </w:pPr>
      <w:r>
        <w:rPr>
          <w:rFonts w:hint="eastAsia"/>
        </w:rPr>
        <w:t>遠　藤「あ、ないんですね」</w:t>
      </w:r>
    </w:p>
    <w:p w:rsidR="00EF7425" w:rsidRDefault="00385307" w:rsidP="00CB1A70">
      <w:pPr>
        <w:pStyle w:val="A41"/>
      </w:pPr>
      <w:r>
        <w:rPr>
          <w:rFonts w:hint="eastAsia"/>
        </w:rPr>
        <w:t>大久保「私はこの後◯◯</w:t>
      </w:r>
      <w:r w:rsidR="00B355F2">
        <w:rPr>
          <w:rFonts w:hint="eastAsia"/>
        </w:rPr>
        <w:t>（ケーキ屋）</w:t>
      </w:r>
      <w:r>
        <w:rPr>
          <w:rFonts w:hint="eastAsia"/>
        </w:rPr>
        <w:t>でお祝いケーキ食べるんだ。一</w:t>
      </w:r>
      <w:r w:rsidR="00EF7425">
        <w:rPr>
          <w:rFonts w:hint="eastAsia"/>
        </w:rPr>
        <w:t>人でお祝いするの。あっ、彼はお友達？なんかどっかで見た事ある</w:t>
      </w:r>
      <w:r>
        <w:rPr>
          <w:rFonts w:hint="eastAsia"/>
        </w:rPr>
        <w:t>」</w:t>
      </w:r>
    </w:p>
    <w:p w:rsidR="00EF7425" w:rsidRDefault="00EF7425" w:rsidP="00CB1A70">
      <w:pPr>
        <w:pStyle w:val="A41"/>
      </w:pPr>
      <w:r>
        <w:rPr>
          <w:rFonts w:hint="eastAsia"/>
        </w:rPr>
        <w:t>中　川「どうも。遠藤君の友人です」</w:t>
      </w:r>
    </w:p>
    <w:p w:rsidR="00EF7425" w:rsidRDefault="00EF7425" w:rsidP="00CB1A70">
      <w:pPr>
        <w:pStyle w:val="A41"/>
      </w:pPr>
      <w:r>
        <w:rPr>
          <w:rFonts w:hint="eastAsia"/>
        </w:rPr>
        <w:t>大久保「あれー、なんかテレビ出てなかった？芸人さん？」</w:t>
      </w:r>
    </w:p>
    <w:p w:rsidR="00385307" w:rsidRDefault="00EF7425" w:rsidP="00CB1A70">
      <w:pPr>
        <w:pStyle w:val="A41"/>
      </w:pPr>
      <w:r>
        <w:rPr>
          <w:rFonts w:hint="eastAsia"/>
        </w:rPr>
        <w:t xml:space="preserve">中　川「そんな感じです」　</w:t>
      </w:r>
    </w:p>
    <w:p w:rsidR="00385307" w:rsidRDefault="00EF7425" w:rsidP="00CB1A70">
      <w:pPr>
        <w:pStyle w:val="A41"/>
      </w:pPr>
      <w:r>
        <w:rPr>
          <w:rFonts w:hint="eastAsia"/>
        </w:rPr>
        <w:t>遠　藤「</w:t>
      </w:r>
      <w:r w:rsidR="00385307">
        <w:rPr>
          <w:rFonts w:hint="eastAsia"/>
        </w:rPr>
        <w:t>この前もここ一緒に来ましたよ」</w:t>
      </w:r>
    </w:p>
    <w:p w:rsidR="00EF7425" w:rsidRDefault="00385307" w:rsidP="00CB1A70">
      <w:pPr>
        <w:pStyle w:val="A41"/>
      </w:pPr>
      <w:r>
        <w:rPr>
          <w:rFonts w:hint="eastAsia"/>
        </w:rPr>
        <w:t>大久保「あら、失礼。前はおひげもしかして生えてた？」</w:t>
      </w:r>
    </w:p>
    <w:p w:rsidR="00EF7425" w:rsidRDefault="00EF7425" w:rsidP="00CB1A70">
      <w:pPr>
        <w:pStyle w:val="A41"/>
      </w:pPr>
      <w:r>
        <w:rPr>
          <w:rFonts w:hint="eastAsia"/>
        </w:rPr>
        <w:t>中　川「生えてましたね、今ツルツルで」</w:t>
      </w:r>
    </w:p>
    <w:p w:rsidR="00EF7425" w:rsidRDefault="00EF7425" w:rsidP="00CB1A70">
      <w:pPr>
        <w:pStyle w:val="A41"/>
      </w:pPr>
      <w:r>
        <w:rPr>
          <w:rFonts w:hint="eastAsia"/>
        </w:rPr>
        <w:t>大久保「ツルツルのほうがかわいいくてよいわよ、（カメラ）これで見たら毛穴まで見えちゃう」</w:t>
      </w:r>
    </w:p>
    <w:p w:rsidR="00EF7425" w:rsidRDefault="00EF7425" w:rsidP="001F083A">
      <w:pPr>
        <w:pStyle w:val="A40"/>
        <w:ind w:left="0"/>
      </w:pPr>
      <w:r>
        <w:rPr>
          <w:rFonts w:hint="eastAsia"/>
        </w:rPr>
        <w:t xml:space="preserve">　　　　　　カメラを中川に向ける大久保。</w:t>
      </w:r>
    </w:p>
    <w:p w:rsidR="00EF7425" w:rsidRDefault="00EF7425" w:rsidP="001F083A">
      <w:pPr>
        <w:pStyle w:val="A40"/>
        <w:ind w:left="0"/>
      </w:pPr>
      <w:r>
        <w:rPr>
          <w:rFonts w:hint="eastAsia"/>
        </w:rPr>
        <w:t xml:space="preserve">　　　　　　すると動物が派手に動き出す。</w:t>
      </w:r>
    </w:p>
    <w:p w:rsidR="00EF7425" w:rsidRDefault="00EF7425" w:rsidP="001F083A">
      <w:pPr>
        <w:pStyle w:val="A40"/>
        <w:ind w:left="0"/>
      </w:pPr>
      <w:r>
        <w:rPr>
          <w:rFonts w:hint="eastAsia"/>
        </w:rPr>
        <w:t>遠　藤「あっ」</w:t>
      </w:r>
    </w:p>
    <w:p w:rsidR="00EF7425" w:rsidRDefault="00EF7425" w:rsidP="001F083A">
      <w:pPr>
        <w:pStyle w:val="A40"/>
        <w:ind w:left="0"/>
      </w:pPr>
      <w:r>
        <w:rPr>
          <w:rFonts w:hint="eastAsia"/>
        </w:rPr>
        <w:t xml:space="preserve">　　　　　　大久保は出遅れてカメラを動物に向ける。</w:t>
      </w:r>
    </w:p>
    <w:p w:rsidR="00F47B2A" w:rsidRDefault="00EF7425" w:rsidP="001F083A">
      <w:pPr>
        <w:pStyle w:val="A40"/>
        <w:ind w:left="0"/>
      </w:pPr>
      <w:r>
        <w:rPr>
          <w:rFonts w:hint="eastAsia"/>
        </w:rPr>
        <w:t>大久保「あー！いいとこ逃した！」</w:t>
      </w:r>
    </w:p>
    <w:p w:rsidR="00F75AE3" w:rsidRPr="0032709A" w:rsidRDefault="00F47B2A" w:rsidP="00581405">
      <w:pPr>
        <w:pStyle w:val="A40"/>
        <w:ind w:left="0"/>
      </w:pPr>
      <w:r>
        <w:rPr>
          <w:rFonts w:hint="eastAsia"/>
        </w:rPr>
        <w:t xml:space="preserve">　　　　　　　　　　　　　　　　　　　　　　　　　　　　　　　　　　　　　　　　　　　　　　　　　　　　</w:t>
      </w:r>
    </w:p>
    <w:p w:rsidR="00F75AE3" w:rsidRPr="0032709A" w:rsidRDefault="00DB5C6A" w:rsidP="00253900">
      <w:pPr>
        <w:pStyle w:val="A4"/>
      </w:pPr>
      <w:r>
        <w:rPr>
          <w:rFonts w:hint="eastAsia"/>
        </w:rPr>
        <w:t xml:space="preserve">　中川の住むマンション</w:t>
      </w:r>
      <w:r w:rsidR="00581405">
        <w:rPr>
          <w:rFonts w:hint="eastAsia"/>
        </w:rPr>
        <w:t>（夜）</w:t>
      </w:r>
    </w:p>
    <w:p w:rsidR="00DB5C6A" w:rsidRDefault="00C62CB2" w:rsidP="005158A4">
      <w:pPr>
        <w:pStyle w:val="A40"/>
      </w:pPr>
      <w:r>
        <w:rPr>
          <w:rFonts w:hint="eastAsia"/>
        </w:rPr>
        <w:t>遠藤と</w:t>
      </w:r>
      <w:r w:rsidR="001339D9">
        <w:rPr>
          <w:rFonts w:hint="eastAsia"/>
        </w:rPr>
        <w:t>中川</w:t>
      </w:r>
      <w:r>
        <w:rPr>
          <w:rFonts w:hint="eastAsia"/>
        </w:rPr>
        <w:t>そして二人の友人で</w:t>
      </w:r>
      <w:r w:rsidR="00581405">
        <w:rPr>
          <w:rFonts w:hint="eastAsia"/>
        </w:rPr>
        <w:t>映画会社に勤め</w:t>
      </w:r>
      <w:r w:rsidR="00DB5C6A">
        <w:rPr>
          <w:rFonts w:hint="eastAsia"/>
        </w:rPr>
        <w:t>る佐野香織（２９）がホールケーキを取り分けて食べている</w:t>
      </w:r>
      <w:r w:rsidR="00581405">
        <w:rPr>
          <w:rFonts w:hint="eastAsia"/>
        </w:rPr>
        <w:t>。</w:t>
      </w:r>
    </w:p>
    <w:p w:rsidR="00581405" w:rsidRDefault="00DB5C6A" w:rsidP="005158A4">
      <w:pPr>
        <w:pStyle w:val="A40"/>
      </w:pPr>
      <w:r>
        <w:rPr>
          <w:rFonts w:hint="eastAsia"/>
        </w:rPr>
        <w:t>部屋にはクラッカーのカスが落ちている。</w:t>
      </w:r>
    </w:p>
    <w:p w:rsidR="00D6173E" w:rsidRDefault="00426C40" w:rsidP="00426C40">
      <w:pPr>
        <w:pStyle w:val="A40"/>
      </w:pPr>
      <w:r>
        <w:rPr>
          <w:rFonts w:hint="eastAsia"/>
        </w:rPr>
        <w:t>佐野は長い髪を結んで、スマホを</w:t>
      </w:r>
      <w:r w:rsidR="00DB5C6A">
        <w:rPr>
          <w:rFonts w:hint="eastAsia"/>
        </w:rPr>
        <w:t>チェックしながらビールを飲む</w:t>
      </w:r>
      <w:r w:rsidR="00581405">
        <w:rPr>
          <w:rFonts w:hint="eastAsia"/>
        </w:rPr>
        <w:t>。</w:t>
      </w:r>
    </w:p>
    <w:p w:rsidR="00581405" w:rsidRPr="00D91CAC" w:rsidRDefault="00DB5C6A" w:rsidP="00DB5C6A">
      <w:pPr>
        <w:pStyle w:val="A40"/>
        <w:ind w:left="0"/>
      </w:pPr>
      <w:r>
        <w:rPr>
          <w:rFonts w:hint="eastAsia"/>
        </w:rPr>
        <w:t>中　川「組み合わせがやばくない？</w:t>
      </w:r>
      <w:r w:rsidR="00D6173E">
        <w:rPr>
          <w:rFonts w:hint="eastAsia"/>
        </w:rPr>
        <w:t>」</w:t>
      </w:r>
    </w:p>
    <w:p w:rsidR="00C62CB2" w:rsidRDefault="00371075" w:rsidP="0062375D">
      <w:pPr>
        <w:pStyle w:val="A41"/>
      </w:pPr>
      <w:r>
        <w:rPr>
          <w:rFonts w:hint="eastAsia"/>
        </w:rPr>
        <w:t>佐</w:t>
      </w:r>
      <w:r w:rsidR="00B83EEE">
        <w:rPr>
          <w:rFonts w:hint="eastAsia"/>
        </w:rPr>
        <w:t xml:space="preserve">　</w:t>
      </w:r>
      <w:r>
        <w:rPr>
          <w:rFonts w:hint="eastAsia"/>
        </w:rPr>
        <w:t>野「</w:t>
      </w:r>
      <w:r w:rsidR="00DB5C6A">
        <w:rPr>
          <w:rFonts w:hint="eastAsia"/>
        </w:rPr>
        <w:t>家で動物の誕生日会やるほうがやばいでしょ。ここにその動物いないじゃん</w:t>
      </w:r>
      <w:r w:rsidR="00C62CB2">
        <w:rPr>
          <w:rFonts w:hint="eastAsia"/>
        </w:rPr>
        <w:t>」</w:t>
      </w:r>
    </w:p>
    <w:p w:rsidR="005158A4" w:rsidRDefault="00DB5C6A" w:rsidP="00C62CB2">
      <w:pPr>
        <w:pStyle w:val="A40"/>
        <w:ind w:left="0"/>
      </w:pPr>
      <w:r>
        <w:rPr>
          <w:rFonts w:hint="eastAsia"/>
        </w:rPr>
        <w:t>中　川「</w:t>
      </w:r>
      <w:r w:rsidR="00F56099">
        <w:rPr>
          <w:rFonts w:hint="eastAsia"/>
        </w:rPr>
        <w:t>文句ある？</w:t>
      </w:r>
      <w:r w:rsidR="00C62CB2">
        <w:rPr>
          <w:rFonts w:hint="eastAsia"/>
        </w:rPr>
        <w:t>」</w:t>
      </w:r>
    </w:p>
    <w:p w:rsidR="00C62CB2" w:rsidRDefault="00C62CB2" w:rsidP="00581405">
      <w:pPr>
        <w:pStyle w:val="A40"/>
        <w:ind w:left="0"/>
      </w:pPr>
      <w:r>
        <w:rPr>
          <w:rFonts w:hint="eastAsia"/>
        </w:rPr>
        <w:t>佐</w:t>
      </w:r>
      <w:r w:rsidR="00B83EEE">
        <w:rPr>
          <w:rFonts w:hint="eastAsia"/>
        </w:rPr>
        <w:t xml:space="preserve">　</w:t>
      </w:r>
      <w:r w:rsidR="00DB5C6A">
        <w:rPr>
          <w:rFonts w:hint="eastAsia"/>
        </w:rPr>
        <w:t>野「えんちゃんがまた祝おうとか言ったの？</w:t>
      </w:r>
      <w:r>
        <w:rPr>
          <w:rFonts w:hint="eastAsia"/>
        </w:rPr>
        <w:t>」</w:t>
      </w:r>
    </w:p>
    <w:p w:rsidR="00C62CB2" w:rsidRDefault="001339D9" w:rsidP="00581405">
      <w:pPr>
        <w:pStyle w:val="A40"/>
        <w:ind w:left="0"/>
      </w:pPr>
      <w:r>
        <w:rPr>
          <w:rFonts w:hint="eastAsia"/>
        </w:rPr>
        <w:t>中　川</w:t>
      </w:r>
      <w:r w:rsidR="00DB5C6A">
        <w:rPr>
          <w:rFonts w:hint="eastAsia"/>
        </w:rPr>
        <w:t>「これに関しては俺だよ</w:t>
      </w:r>
      <w:r w:rsidR="00C62CB2">
        <w:rPr>
          <w:rFonts w:hint="eastAsia"/>
        </w:rPr>
        <w:t>」</w:t>
      </w:r>
    </w:p>
    <w:p w:rsidR="00C62CB2" w:rsidRDefault="00C62CB2" w:rsidP="00581405">
      <w:pPr>
        <w:pStyle w:val="A40"/>
        <w:ind w:left="0"/>
      </w:pPr>
      <w:r>
        <w:rPr>
          <w:rFonts w:hint="eastAsia"/>
        </w:rPr>
        <w:t>佐</w:t>
      </w:r>
      <w:r w:rsidR="00B83EEE">
        <w:rPr>
          <w:rFonts w:hint="eastAsia"/>
        </w:rPr>
        <w:t xml:space="preserve">　</w:t>
      </w:r>
      <w:r>
        <w:rPr>
          <w:rFonts w:hint="eastAsia"/>
        </w:rPr>
        <w:t>野「</w:t>
      </w:r>
      <w:r w:rsidR="00DB5C6A">
        <w:rPr>
          <w:rFonts w:hint="eastAsia"/>
        </w:rPr>
        <w:t>だったら私の誕生日会してよ</w:t>
      </w:r>
      <w:r>
        <w:rPr>
          <w:rFonts w:hint="eastAsia"/>
        </w:rPr>
        <w:t>」</w:t>
      </w:r>
    </w:p>
    <w:p w:rsidR="00C62CB2" w:rsidRDefault="001339D9" w:rsidP="00581405">
      <w:pPr>
        <w:pStyle w:val="A40"/>
        <w:ind w:left="0"/>
      </w:pPr>
      <w:r>
        <w:rPr>
          <w:rFonts w:hint="eastAsia"/>
        </w:rPr>
        <w:t>中　川</w:t>
      </w:r>
      <w:r w:rsidR="00426C40">
        <w:rPr>
          <w:rFonts w:hint="eastAsia"/>
        </w:rPr>
        <w:t>「</w:t>
      </w:r>
      <w:r w:rsidR="00DB5C6A">
        <w:rPr>
          <w:rFonts w:hint="eastAsia"/>
        </w:rPr>
        <w:t>えっ、いつ！</w:t>
      </w:r>
      <w:r w:rsidR="00C62CB2">
        <w:rPr>
          <w:rFonts w:hint="eastAsia"/>
        </w:rPr>
        <w:t>」</w:t>
      </w:r>
    </w:p>
    <w:p w:rsidR="00C62CB2" w:rsidRDefault="00C62CB2" w:rsidP="0062375D">
      <w:pPr>
        <w:pStyle w:val="A41"/>
      </w:pPr>
      <w:r>
        <w:rPr>
          <w:rFonts w:hint="eastAsia"/>
        </w:rPr>
        <w:t>佐</w:t>
      </w:r>
      <w:r w:rsidR="00B83EEE">
        <w:rPr>
          <w:rFonts w:hint="eastAsia"/>
        </w:rPr>
        <w:t xml:space="preserve">　</w:t>
      </w:r>
      <w:r w:rsidR="00DB5C6A">
        <w:rPr>
          <w:rFonts w:hint="eastAsia"/>
        </w:rPr>
        <w:t>野「一昨日だよ、インスタにもあげたじゃん。わざわざアピールしたのに</w:t>
      </w:r>
      <w:r>
        <w:rPr>
          <w:rFonts w:hint="eastAsia"/>
        </w:rPr>
        <w:t>」</w:t>
      </w:r>
    </w:p>
    <w:p w:rsidR="00DB5C6A" w:rsidRDefault="001339D9" w:rsidP="00581405">
      <w:pPr>
        <w:pStyle w:val="A40"/>
        <w:ind w:left="0"/>
      </w:pPr>
      <w:r>
        <w:rPr>
          <w:rFonts w:hint="eastAsia"/>
        </w:rPr>
        <w:t>中　川</w:t>
      </w:r>
      <w:r w:rsidR="00DB5C6A">
        <w:rPr>
          <w:rFonts w:hint="eastAsia"/>
        </w:rPr>
        <w:t>「見てなかった、ごめん。じゃ、ロウソクたてようか</w:t>
      </w:r>
      <w:r w:rsidR="00F56099">
        <w:rPr>
          <w:rFonts w:hint="eastAsia"/>
        </w:rPr>
        <w:t>」</w:t>
      </w:r>
    </w:p>
    <w:p w:rsidR="00DB73DB" w:rsidRPr="00CB1A70" w:rsidRDefault="00DB5C6A" w:rsidP="00CB1A70">
      <w:pPr>
        <w:pStyle w:val="A40"/>
      </w:pPr>
      <w:r>
        <w:rPr>
          <w:rFonts w:hint="eastAsia"/>
        </w:rPr>
        <w:t>中川はロウソクを一本、佐野の食べかけのケーキ</w:t>
      </w:r>
      <w:r w:rsidRPr="00CB1A70">
        <w:rPr>
          <w:rFonts w:hint="eastAsia"/>
        </w:rPr>
        <w:t>に突き刺す。</w:t>
      </w:r>
    </w:p>
    <w:p w:rsidR="00F56099" w:rsidRDefault="00DB73DB" w:rsidP="00CB1A70">
      <w:pPr>
        <w:pStyle w:val="A40"/>
        <w:ind w:left="1340"/>
      </w:pPr>
      <w:r>
        <w:rPr>
          <w:rFonts w:hint="eastAsia"/>
        </w:rPr>
        <w:t>中川は火をつけて、佐野は消そうとするが遠藤が先に息を吹きかけて消す。</w:t>
      </w:r>
    </w:p>
    <w:p w:rsidR="00FC3EE7" w:rsidRDefault="00F56099" w:rsidP="00581405">
      <w:pPr>
        <w:pStyle w:val="A40"/>
        <w:ind w:left="0"/>
      </w:pPr>
      <w:r>
        <w:rPr>
          <w:rFonts w:hint="eastAsia"/>
        </w:rPr>
        <w:t>佐　野「</w:t>
      </w:r>
      <w:r w:rsidR="00FC3EE7">
        <w:rPr>
          <w:rFonts w:hint="eastAsia"/>
        </w:rPr>
        <w:t>ちょっと！</w:t>
      </w:r>
      <w:r>
        <w:rPr>
          <w:rFonts w:hint="eastAsia"/>
        </w:rPr>
        <w:t>」</w:t>
      </w:r>
    </w:p>
    <w:p w:rsidR="00FC3EE7" w:rsidRDefault="00FC3EE7" w:rsidP="00581405">
      <w:pPr>
        <w:pStyle w:val="A40"/>
        <w:ind w:left="0"/>
      </w:pPr>
      <w:r>
        <w:rPr>
          <w:rFonts w:hint="eastAsia"/>
        </w:rPr>
        <w:t>遠　藤「おめでとう、はいこれ」</w:t>
      </w:r>
    </w:p>
    <w:p w:rsidR="00C62CB2" w:rsidRDefault="00FC3EE7" w:rsidP="00CB1A70">
      <w:pPr>
        <w:pStyle w:val="A40"/>
      </w:pPr>
      <w:r>
        <w:rPr>
          <w:rFonts w:hint="eastAsia"/>
        </w:rPr>
        <w:t xml:space="preserve">　　　　　　遠藤は</w:t>
      </w:r>
      <w:r w:rsidR="00BA44AA">
        <w:rPr>
          <w:rFonts w:hint="eastAsia"/>
        </w:rPr>
        <w:t>リュックからＴシャツを取り出し、佐野に渡す。</w:t>
      </w:r>
    </w:p>
    <w:p w:rsidR="00426C40" w:rsidRDefault="00C62CB2" w:rsidP="00D6173E">
      <w:pPr>
        <w:pStyle w:val="A41"/>
      </w:pPr>
      <w:r>
        <w:rPr>
          <w:rFonts w:hint="eastAsia"/>
        </w:rPr>
        <w:t>佐</w:t>
      </w:r>
      <w:r w:rsidR="00B83EEE">
        <w:rPr>
          <w:rFonts w:hint="eastAsia"/>
        </w:rPr>
        <w:t xml:space="preserve">　</w:t>
      </w:r>
      <w:r w:rsidR="00BA44AA">
        <w:rPr>
          <w:rFonts w:hint="eastAsia"/>
        </w:rPr>
        <w:t>野「これ作ったの？</w:t>
      </w:r>
      <w:r w:rsidR="00426C40">
        <w:rPr>
          <w:rFonts w:hint="eastAsia"/>
        </w:rPr>
        <w:t>」</w:t>
      </w:r>
    </w:p>
    <w:p w:rsidR="00426C40" w:rsidRDefault="00BA44AA" w:rsidP="00D6173E">
      <w:pPr>
        <w:pStyle w:val="A41"/>
      </w:pPr>
      <w:r>
        <w:rPr>
          <w:rFonts w:hint="eastAsia"/>
        </w:rPr>
        <w:t>遠　藤「うん</w:t>
      </w:r>
      <w:r w:rsidR="00426C40">
        <w:rPr>
          <w:rFonts w:hint="eastAsia"/>
        </w:rPr>
        <w:t>」</w:t>
      </w:r>
    </w:p>
    <w:p w:rsidR="009F34E6" w:rsidRDefault="00BA44AA" w:rsidP="00D6173E">
      <w:pPr>
        <w:pStyle w:val="A41"/>
        <w:rPr>
          <w:rFonts w:hint="eastAsia"/>
        </w:rPr>
      </w:pPr>
      <w:r>
        <w:rPr>
          <w:rFonts w:hint="eastAsia"/>
        </w:rPr>
        <w:t>佐　野「ありがとう。えー、結構嬉しいかも</w:t>
      </w:r>
      <w:r w:rsidR="009F34E6">
        <w:rPr>
          <w:rFonts w:hint="eastAsia"/>
        </w:rPr>
        <w:t>。でもじゃあ知ってたなら祝ってよ、私のことも</w:t>
      </w:r>
      <w:r w:rsidR="00D6173E">
        <w:rPr>
          <w:rFonts w:hint="eastAsia"/>
        </w:rPr>
        <w:t>」</w:t>
      </w:r>
    </w:p>
    <w:p w:rsidR="005905A0" w:rsidRDefault="005905A0" w:rsidP="00D6173E">
      <w:pPr>
        <w:pStyle w:val="A41"/>
        <w:rPr>
          <w:rFonts w:hint="eastAsia"/>
        </w:rPr>
      </w:pPr>
      <w:r>
        <w:rPr>
          <w:rFonts w:hint="eastAsia"/>
        </w:rPr>
        <w:t>遠　藤「いや、いつかは忘れてた</w:t>
      </w:r>
      <w:r w:rsidR="009F34E6">
        <w:rPr>
          <w:rFonts w:hint="eastAsia"/>
        </w:rPr>
        <w:t>」</w:t>
      </w:r>
    </w:p>
    <w:p w:rsidR="005905A0" w:rsidRDefault="005905A0" w:rsidP="00D6173E">
      <w:pPr>
        <w:pStyle w:val="A41"/>
        <w:rPr>
          <w:rFonts w:hint="eastAsia"/>
        </w:rPr>
      </w:pPr>
      <w:r>
        <w:rPr>
          <w:rFonts w:hint="eastAsia"/>
        </w:rPr>
        <w:t>佐　野「プレゼント用意してくれたのに？」</w:t>
      </w:r>
    </w:p>
    <w:p w:rsidR="00D6173E" w:rsidRDefault="005905A0" w:rsidP="00D6173E">
      <w:pPr>
        <w:pStyle w:val="A41"/>
      </w:pPr>
      <w:r>
        <w:rPr>
          <w:rFonts w:hint="eastAsia"/>
        </w:rPr>
        <w:t>遠　藤「いつでも渡せるように先週から入れてた」</w:t>
      </w:r>
    </w:p>
    <w:p w:rsidR="00BA44AA" w:rsidRDefault="00665087" w:rsidP="00D6173E">
      <w:pPr>
        <w:pStyle w:val="A41"/>
      </w:pPr>
      <w:r>
        <w:rPr>
          <w:rFonts w:hint="eastAsia"/>
        </w:rPr>
        <w:t>中　川「えー。俺も何か</w:t>
      </w:r>
      <w:r w:rsidR="00BA44AA">
        <w:rPr>
          <w:rFonts w:hint="eastAsia"/>
        </w:rPr>
        <w:t>あるかな</w:t>
      </w:r>
      <w:r w:rsidR="00C62CB2">
        <w:rPr>
          <w:rFonts w:hint="eastAsia"/>
        </w:rPr>
        <w:t>」</w:t>
      </w:r>
    </w:p>
    <w:p w:rsidR="00BA44AA" w:rsidRDefault="00BA44AA" w:rsidP="00CB1A70">
      <w:pPr>
        <w:pStyle w:val="A40"/>
      </w:pPr>
      <w:r>
        <w:rPr>
          <w:rFonts w:hint="eastAsia"/>
        </w:rPr>
        <w:t>中川は部屋をキョロキョロし、壁に立てかけてあるギターを手に取り、歌を歌い始める。</w:t>
      </w:r>
    </w:p>
    <w:p w:rsidR="00BA44AA" w:rsidRDefault="00BA44AA" w:rsidP="005905A0">
      <w:pPr>
        <w:pStyle w:val="A40"/>
      </w:pPr>
      <w:r>
        <w:rPr>
          <w:rFonts w:hint="eastAsia"/>
        </w:rPr>
        <w:t>ビールを飲みながら</w:t>
      </w:r>
      <w:r w:rsidR="005905A0">
        <w:rPr>
          <w:rFonts w:hint="eastAsia"/>
        </w:rPr>
        <w:t>ノリノリで</w:t>
      </w:r>
      <w:r>
        <w:rPr>
          <w:rFonts w:hint="eastAsia"/>
        </w:rPr>
        <w:t>歌を聴く佐野。</w:t>
      </w:r>
    </w:p>
    <w:p w:rsidR="00BA44AA" w:rsidRDefault="00BA44AA" w:rsidP="00CB1A70">
      <w:pPr>
        <w:pStyle w:val="A40"/>
      </w:pPr>
      <w:r>
        <w:rPr>
          <w:rFonts w:hint="eastAsia"/>
        </w:rPr>
        <w:t>中川は歌っていて気持ちがよくなり、もはや一人で勝手に悦に入りながら歌っている。</w:t>
      </w:r>
    </w:p>
    <w:p w:rsidR="00BA44AA" w:rsidRDefault="00BA44AA" w:rsidP="00CB1A70">
      <w:pPr>
        <w:pStyle w:val="A40"/>
      </w:pPr>
      <w:r>
        <w:rPr>
          <w:rFonts w:hint="eastAsia"/>
        </w:rPr>
        <w:t>遠藤はインスタを見る。</w:t>
      </w:r>
    </w:p>
    <w:p w:rsidR="00D6173E" w:rsidRDefault="00BA44AA" w:rsidP="00CB1A70">
      <w:pPr>
        <w:pStyle w:val="A40"/>
      </w:pPr>
      <w:r>
        <w:rPr>
          <w:rFonts w:hint="eastAsia"/>
        </w:rPr>
        <w:t>一昨日佐野がアップした写真のコメント欄にスマイルマークとケーキのスタンプだけを送っている人がいる。</w:t>
      </w:r>
    </w:p>
    <w:p w:rsidR="00D6173E" w:rsidRDefault="00BA44AA" w:rsidP="00D6173E">
      <w:pPr>
        <w:pStyle w:val="A41"/>
      </w:pPr>
      <w:r>
        <w:rPr>
          <w:rFonts w:hint="eastAsia"/>
        </w:rPr>
        <w:t>遠　藤「この人、祝ってくれてるじゃん</w:t>
      </w:r>
      <w:r w:rsidR="00D6173E">
        <w:rPr>
          <w:rFonts w:hint="eastAsia"/>
        </w:rPr>
        <w:t>」</w:t>
      </w:r>
    </w:p>
    <w:p w:rsidR="00BA44AA" w:rsidRDefault="003523C8" w:rsidP="00D6173E">
      <w:pPr>
        <w:pStyle w:val="A41"/>
      </w:pPr>
      <w:r>
        <w:rPr>
          <w:rFonts w:hint="eastAsia"/>
        </w:rPr>
        <w:t>佐　野「</w:t>
      </w:r>
      <w:r w:rsidR="00BA44AA">
        <w:rPr>
          <w:rFonts w:hint="eastAsia"/>
        </w:rPr>
        <w:t>どれ？</w:t>
      </w:r>
      <w:r w:rsidR="00D6173E">
        <w:rPr>
          <w:rFonts w:hint="eastAsia"/>
        </w:rPr>
        <w:t>」</w:t>
      </w:r>
    </w:p>
    <w:p w:rsidR="00BA44AA" w:rsidRDefault="00BA44AA" w:rsidP="00D6173E">
      <w:pPr>
        <w:pStyle w:val="A41"/>
      </w:pPr>
      <w:r>
        <w:rPr>
          <w:rFonts w:hint="eastAsia"/>
        </w:rPr>
        <w:t>遠　藤「これ」</w:t>
      </w:r>
    </w:p>
    <w:p w:rsidR="00C62CB2" w:rsidRDefault="00BA44AA" w:rsidP="00D6173E">
      <w:pPr>
        <w:pStyle w:val="A41"/>
      </w:pPr>
      <w:r>
        <w:rPr>
          <w:rFonts w:hint="eastAsia"/>
        </w:rPr>
        <w:t>佐　野「そのアカウントさ、毎回写真アップするとスタンプだけ送ってくんだよね」</w:t>
      </w:r>
    </w:p>
    <w:p w:rsidR="00DE70D2" w:rsidRDefault="00BA44AA" w:rsidP="00A114DA">
      <w:pPr>
        <w:pStyle w:val="A41"/>
      </w:pPr>
      <w:r>
        <w:rPr>
          <w:rFonts w:hint="eastAsia"/>
        </w:rPr>
        <w:t>遠　藤</w:t>
      </w:r>
      <w:r w:rsidR="00C62CB2">
        <w:rPr>
          <w:rFonts w:hint="eastAsia"/>
        </w:rPr>
        <w:t>「</w:t>
      </w:r>
      <w:r>
        <w:rPr>
          <w:rFonts w:hint="eastAsia"/>
        </w:rPr>
        <w:t>佐野っちのこと好きなんじゃない？</w:t>
      </w:r>
      <w:r w:rsidR="00C62CB2">
        <w:rPr>
          <w:rFonts w:hint="eastAsia"/>
        </w:rPr>
        <w:t>」</w:t>
      </w:r>
    </w:p>
    <w:p w:rsidR="00DE70D2" w:rsidRDefault="00DE70D2" w:rsidP="00581405">
      <w:pPr>
        <w:pStyle w:val="A40"/>
        <w:ind w:left="0"/>
      </w:pPr>
      <w:r>
        <w:rPr>
          <w:rFonts w:hint="eastAsia"/>
        </w:rPr>
        <w:t>佐</w:t>
      </w:r>
      <w:r w:rsidR="00BA44AA">
        <w:rPr>
          <w:rFonts w:hint="eastAsia"/>
        </w:rPr>
        <w:t xml:space="preserve">　野「勘弁してよ、</w:t>
      </w:r>
      <w:r w:rsidR="005905A0">
        <w:rPr>
          <w:rFonts w:hint="eastAsia"/>
        </w:rPr>
        <w:t>言っとくけど</w:t>
      </w:r>
      <w:r w:rsidR="00BA44AA">
        <w:rPr>
          <w:rFonts w:hint="eastAsia"/>
        </w:rPr>
        <w:t>それ</w:t>
      </w:r>
      <w:r w:rsidR="00665087">
        <w:rPr>
          <w:rFonts w:hint="eastAsia"/>
        </w:rPr>
        <w:t>実は</w:t>
      </w:r>
      <w:r w:rsidR="00BA44AA">
        <w:rPr>
          <w:rFonts w:hint="eastAsia"/>
        </w:rPr>
        <w:t>父親だからね」</w:t>
      </w:r>
    </w:p>
    <w:p w:rsidR="00DE70D2" w:rsidRDefault="00BA44AA" w:rsidP="00A114DA">
      <w:pPr>
        <w:pStyle w:val="A41"/>
      </w:pPr>
      <w:r>
        <w:rPr>
          <w:rFonts w:hint="eastAsia"/>
        </w:rPr>
        <w:t>遠　藤</w:t>
      </w:r>
      <w:r w:rsidR="00DE70D2">
        <w:rPr>
          <w:rFonts w:hint="eastAsia"/>
        </w:rPr>
        <w:t>「</w:t>
      </w:r>
      <w:r>
        <w:rPr>
          <w:rFonts w:hint="eastAsia"/>
        </w:rPr>
        <w:t>えっ、そうなの！</w:t>
      </w:r>
      <w:r w:rsidR="00DE70D2">
        <w:rPr>
          <w:rFonts w:hint="eastAsia"/>
        </w:rPr>
        <w:t>」</w:t>
      </w:r>
    </w:p>
    <w:p w:rsidR="00D6173E" w:rsidRDefault="00DE70D2" w:rsidP="00B83EEE">
      <w:pPr>
        <w:pStyle w:val="A41"/>
      </w:pPr>
      <w:r>
        <w:rPr>
          <w:rFonts w:hint="eastAsia"/>
        </w:rPr>
        <w:t>佐</w:t>
      </w:r>
      <w:r w:rsidR="00B83EEE">
        <w:rPr>
          <w:rFonts w:hint="eastAsia"/>
        </w:rPr>
        <w:t xml:space="preserve">　</w:t>
      </w:r>
      <w:r>
        <w:rPr>
          <w:rFonts w:hint="eastAsia"/>
        </w:rPr>
        <w:t>野「</w:t>
      </w:r>
      <w:r w:rsidR="00BA44AA">
        <w:rPr>
          <w:rFonts w:hint="eastAsia"/>
        </w:rPr>
        <w:t>最近判明したんだけどね。よくわかんないギャルからメッセージ来て、お父さんと飲み友達です。いつもあなたの話してるから会ってあげてって</w:t>
      </w:r>
      <w:r w:rsidR="00D6173E">
        <w:rPr>
          <w:rFonts w:hint="eastAsia"/>
        </w:rPr>
        <w:t>」</w:t>
      </w:r>
    </w:p>
    <w:p w:rsidR="00D6173E" w:rsidRDefault="00BA44AA" w:rsidP="00B83EEE">
      <w:pPr>
        <w:pStyle w:val="A41"/>
      </w:pPr>
      <w:r>
        <w:rPr>
          <w:rFonts w:hint="eastAsia"/>
        </w:rPr>
        <w:t>遠　藤「そのギャル誰やねん</w:t>
      </w:r>
      <w:r w:rsidR="00D6173E">
        <w:rPr>
          <w:rFonts w:hint="eastAsia"/>
        </w:rPr>
        <w:t>」</w:t>
      </w:r>
    </w:p>
    <w:p w:rsidR="00BA44AA" w:rsidRDefault="00665087" w:rsidP="00B83EEE">
      <w:pPr>
        <w:pStyle w:val="A41"/>
      </w:pPr>
      <w:r>
        <w:rPr>
          <w:rFonts w:hint="eastAsia"/>
        </w:rPr>
        <w:t>佐　野「それもそうだし、最後に会ったの３</w:t>
      </w:r>
      <w:r w:rsidR="00BA44AA">
        <w:rPr>
          <w:rFonts w:hint="eastAsia"/>
        </w:rPr>
        <w:t>歳の時だからね。今更何っていう</w:t>
      </w:r>
      <w:r w:rsidR="000A7020">
        <w:rPr>
          <w:rFonts w:hint="eastAsia"/>
        </w:rPr>
        <w:t>。そもそもインスタ見てんの怖くない？</w:t>
      </w:r>
      <w:r w:rsidR="00D6173E">
        <w:rPr>
          <w:rFonts w:hint="eastAsia"/>
        </w:rPr>
        <w:t>」</w:t>
      </w:r>
    </w:p>
    <w:p w:rsidR="00D6173E" w:rsidRDefault="00BA44AA" w:rsidP="00B83EEE">
      <w:pPr>
        <w:pStyle w:val="A41"/>
      </w:pPr>
      <w:r>
        <w:rPr>
          <w:rFonts w:hint="eastAsia"/>
        </w:rPr>
        <w:t xml:space="preserve">　　　　　　中川、演奏を止める。</w:t>
      </w:r>
    </w:p>
    <w:p w:rsidR="00923A4E" w:rsidRDefault="00D6173E" w:rsidP="00B83EEE">
      <w:pPr>
        <w:pStyle w:val="A41"/>
      </w:pPr>
      <w:r>
        <w:rPr>
          <w:rFonts w:hint="eastAsia"/>
        </w:rPr>
        <w:t>中　川「</w:t>
      </w:r>
      <w:r w:rsidR="00BA44AA">
        <w:rPr>
          <w:rFonts w:hint="eastAsia"/>
        </w:rPr>
        <w:t>え、どしたの</w:t>
      </w:r>
      <w:r>
        <w:rPr>
          <w:rFonts w:hint="eastAsia"/>
        </w:rPr>
        <w:t>」</w:t>
      </w:r>
    </w:p>
    <w:p w:rsidR="00D6173E" w:rsidRDefault="00BA44AA" w:rsidP="00B83EEE">
      <w:pPr>
        <w:pStyle w:val="A41"/>
      </w:pPr>
      <w:r>
        <w:rPr>
          <w:rFonts w:hint="eastAsia"/>
        </w:rPr>
        <w:t>佐　野「ううん、どうでもいい話してた。次私弾きたい</w:t>
      </w:r>
      <w:r w:rsidR="00923A4E">
        <w:rPr>
          <w:rFonts w:hint="eastAsia"/>
        </w:rPr>
        <w:t>」</w:t>
      </w:r>
    </w:p>
    <w:p w:rsidR="00BA44AA" w:rsidRDefault="00BA44AA" w:rsidP="00B83EEE">
      <w:pPr>
        <w:pStyle w:val="A41"/>
      </w:pPr>
      <w:r>
        <w:rPr>
          <w:rFonts w:hint="eastAsia"/>
        </w:rPr>
        <w:t>中　川「ほい</w:t>
      </w:r>
      <w:r w:rsidR="00D6173E">
        <w:rPr>
          <w:rFonts w:hint="eastAsia"/>
        </w:rPr>
        <w:t>」</w:t>
      </w:r>
    </w:p>
    <w:p w:rsidR="00BA44AA" w:rsidRDefault="00BA44AA" w:rsidP="00B83EEE">
      <w:pPr>
        <w:pStyle w:val="A41"/>
      </w:pPr>
      <w:r>
        <w:rPr>
          <w:rFonts w:hint="eastAsia"/>
        </w:rPr>
        <w:t xml:space="preserve">　　　　　　中川はギターを佐野に渡す。</w:t>
      </w:r>
    </w:p>
    <w:p w:rsidR="003523C8" w:rsidRDefault="005905A0" w:rsidP="00B83EEE">
      <w:pPr>
        <w:pStyle w:val="A41"/>
      </w:pPr>
      <w:r>
        <w:rPr>
          <w:rFonts w:hint="eastAsia"/>
        </w:rPr>
        <w:t xml:space="preserve">　　　　　　ヘタクソな演奏でオリジナルの</w:t>
      </w:r>
      <w:r w:rsidR="00BA44AA">
        <w:rPr>
          <w:rFonts w:hint="eastAsia"/>
        </w:rPr>
        <w:t>歌を歌う</w:t>
      </w:r>
      <w:r>
        <w:rPr>
          <w:rFonts w:hint="eastAsia"/>
        </w:rPr>
        <w:t>（少し音痴）</w:t>
      </w:r>
      <w:r w:rsidR="00BA44AA">
        <w:rPr>
          <w:rFonts w:hint="eastAsia"/>
        </w:rPr>
        <w:t>佐野。</w:t>
      </w:r>
    </w:p>
    <w:p w:rsidR="005B27C7" w:rsidRDefault="00BA44AA" w:rsidP="00B83EEE">
      <w:pPr>
        <w:pStyle w:val="A41"/>
      </w:pPr>
      <w:r>
        <w:rPr>
          <w:rFonts w:hint="eastAsia"/>
        </w:rPr>
        <w:t>中　川「</w:t>
      </w:r>
      <w:r w:rsidR="005B27C7">
        <w:rPr>
          <w:rFonts w:hint="eastAsia"/>
        </w:rPr>
        <w:t>胎教にいい音楽って感じだね</w:t>
      </w:r>
      <w:r w:rsidR="003523C8">
        <w:rPr>
          <w:rFonts w:hint="eastAsia"/>
        </w:rPr>
        <w:t>」</w:t>
      </w:r>
    </w:p>
    <w:p w:rsidR="00923A4E" w:rsidRDefault="005B27C7" w:rsidP="00B83EEE">
      <w:pPr>
        <w:pStyle w:val="A41"/>
      </w:pPr>
      <w:r>
        <w:rPr>
          <w:rFonts w:hint="eastAsia"/>
        </w:rPr>
        <w:t xml:space="preserve">　　　　　　遠藤のお腹をさすって、耳をあてる中川。</w:t>
      </w:r>
    </w:p>
    <w:p w:rsidR="00923A4E" w:rsidRDefault="005B27C7" w:rsidP="005B27C7">
      <w:pPr>
        <w:pStyle w:val="A41"/>
      </w:pPr>
      <w:r>
        <w:rPr>
          <w:rFonts w:hint="eastAsia"/>
        </w:rPr>
        <w:t>遠　藤「動いた？</w:t>
      </w:r>
      <w:r w:rsidR="00923A4E">
        <w:rPr>
          <w:rFonts w:hint="eastAsia"/>
        </w:rPr>
        <w:t>」</w:t>
      </w:r>
    </w:p>
    <w:p w:rsidR="002E767E" w:rsidRDefault="002E767E" w:rsidP="009138E6">
      <w:pPr>
        <w:pStyle w:val="A40"/>
      </w:pPr>
      <w:r>
        <w:rPr>
          <w:rFonts w:hint="eastAsia"/>
        </w:rPr>
        <w:t>Ｔシャツをめくり、中川が耳を当てていると、顔の皮膚が遠藤の腹の皮膚とくっつき離れなくなる。</w:t>
      </w:r>
    </w:p>
    <w:p w:rsidR="005B27C7" w:rsidRDefault="002E767E" w:rsidP="00BA44AA">
      <w:pPr>
        <w:pStyle w:val="A41"/>
      </w:pPr>
      <w:r>
        <w:rPr>
          <w:rFonts w:hint="eastAsia"/>
        </w:rPr>
        <w:t>中　川「うわっ！」</w:t>
      </w:r>
    </w:p>
    <w:p w:rsidR="002E767E" w:rsidRDefault="002E767E" w:rsidP="00BA44AA">
      <w:pPr>
        <w:pStyle w:val="A41"/>
      </w:pPr>
      <w:r>
        <w:rPr>
          <w:rFonts w:hint="eastAsia"/>
        </w:rPr>
        <w:t xml:space="preserve">　　　　　　パニックになる中川</w:t>
      </w:r>
      <w:r w:rsidR="005B27C7">
        <w:rPr>
          <w:rFonts w:hint="eastAsia"/>
        </w:rPr>
        <w:t>。</w:t>
      </w:r>
    </w:p>
    <w:p w:rsidR="002E767E" w:rsidRDefault="002E767E" w:rsidP="00CB1A70">
      <w:pPr>
        <w:pStyle w:val="A40"/>
      </w:pPr>
      <w:r>
        <w:rPr>
          <w:rFonts w:hint="eastAsia"/>
        </w:rPr>
        <w:t>佐野が中川の体を引っ張ろうとするが中川の顔はどんどん遠藤の腹に吸収されていく。</w:t>
      </w:r>
    </w:p>
    <w:p w:rsidR="005B27C7" w:rsidRDefault="002E767E" w:rsidP="00BA44AA">
      <w:pPr>
        <w:pStyle w:val="A41"/>
      </w:pPr>
      <w:r>
        <w:rPr>
          <w:rFonts w:hint="eastAsia"/>
        </w:rPr>
        <w:t>佐　野「ちょっとこれなんなの！」</w:t>
      </w:r>
    </w:p>
    <w:p w:rsidR="00891B2A" w:rsidRDefault="00891B2A" w:rsidP="009138E6">
      <w:pPr>
        <w:pStyle w:val="A40"/>
      </w:pPr>
      <w:r>
        <w:rPr>
          <w:rFonts w:hint="eastAsia"/>
        </w:rPr>
        <w:t>佐野がさらに強く引っ張ると中川の顔がチーズのように伸びる</w:t>
      </w:r>
      <w:r w:rsidR="005B27C7">
        <w:rPr>
          <w:rFonts w:hint="eastAsia"/>
        </w:rPr>
        <w:t>。</w:t>
      </w:r>
    </w:p>
    <w:p w:rsidR="00BA44AA" w:rsidRDefault="00891B2A" w:rsidP="00891B2A">
      <w:pPr>
        <w:pStyle w:val="A41"/>
      </w:pPr>
      <w:r>
        <w:rPr>
          <w:rFonts w:hint="eastAsia"/>
        </w:rPr>
        <w:t>中　川「とけちゃうとけちゃう！顔溶けちゃう！」</w:t>
      </w:r>
    </w:p>
    <w:p w:rsidR="005B27C7" w:rsidRDefault="005B27C7" w:rsidP="00CB1A70">
      <w:pPr>
        <w:pStyle w:val="A40"/>
      </w:pPr>
      <w:r>
        <w:rPr>
          <w:rFonts w:hint="eastAsia"/>
        </w:rPr>
        <w:t>遠藤が妄想を止めると、遠藤のお腹の上に頭を乗せて寝ている中川。</w:t>
      </w:r>
    </w:p>
    <w:p w:rsidR="005B27C7" w:rsidRDefault="005B27C7" w:rsidP="00BA44AA">
      <w:pPr>
        <w:pStyle w:val="A40"/>
        <w:ind w:left="0"/>
      </w:pPr>
      <w:r>
        <w:rPr>
          <w:rFonts w:hint="eastAsia"/>
        </w:rPr>
        <w:t>佐　野「ちょっと寝てない？」</w:t>
      </w:r>
    </w:p>
    <w:p w:rsidR="003F39E2" w:rsidRDefault="005B27C7" w:rsidP="00BA44AA">
      <w:pPr>
        <w:pStyle w:val="A40"/>
        <w:ind w:left="0"/>
        <w:rPr>
          <w:rFonts w:hint="eastAsia"/>
        </w:rPr>
      </w:pPr>
      <w:r>
        <w:rPr>
          <w:rFonts w:hint="eastAsia"/>
        </w:rPr>
        <w:t>中　川「寝てない、寝てない」</w:t>
      </w:r>
    </w:p>
    <w:p w:rsidR="003F39E2" w:rsidRDefault="003F39E2" w:rsidP="00BA44AA">
      <w:pPr>
        <w:pStyle w:val="A40"/>
        <w:ind w:left="0"/>
        <w:rPr>
          <w:rFonts w:hint="eastAsia"/>
        </w:rPr>
      </w:pPr>
    </w:p>
    <w:p w:rsidR="003F39E2" w:rsidRPr="0032709A" w:rsidRDefault="003F39E2" w:rsidP="003F39E2">
      <w:pPr>
        <w:pStyle w:val="A4"/>
      </w:pPr>
      <w:r>
        <w:rPr>
          <w:rFonts w:hint="eastAsia"/>
        </w:rPr>
        <w:t>動物園（日中）</w:t>
      </w:r>
    </w:p>
    <w:p w:rsidR="005905A0" w:rsidRDefault="003F39E2" w:rsidP="00BA44AA">
      <w:pPr>
        <w:pStyle w:val="A40"/>
        <w:ind w:left="0"/>
        <w:rPr>
          <w:rFonts w:hint="eastAsia"/>
        </w:rPr>
      </w:pPr>
      <w:r>
        <w:rPr>
          <w:rFonts w:hint="eastAsia"/>
        </w:rPr>
        <w:t xml:space="preserve">　　　　　　</w:t>
      </w:r>
      <w:r w:rsidR="00DC7228">
        <w:rPr>
          <w:rFonts w:hint="eastAsia"/>
        </w:rPr>
        <w:t>映画監督の森田佐代子（３９）が目的地に向かって立ち止まることなく、動物を少し見ながら歩いている。</w:t>
      </w:r>
    </w:p>
    <w:p w:rsidR="003F39E2" w:rsidRDefault="005905A0" w:rsidP="00BA44AA">
      <w:pPr>
        <w:pStyle w:val="A40"/>
        <w:ind w:left="0"/>
        <w:rPr>
          <w:rFonts w:hint="eastAsia"/>
        </w:rPr>
      </w:pPr>
      <w:r>
        <w:rPr>
          <w:rFonts w:hint="eastAsia"/>
        </w:rPr>
        <w:t xml:space="preserve">　　　　　　</w:t>
      </w:r>
      <w:r w:rsidR="00DC7228">
        <w:rPr>
          <w:rFonts w:hint="eastAsia"/>
        </w:rPr>
        <w:t>森田がある場所に着くとそこでは</w:t>
      </w:r>
      <w:r w:rsidR="003F39E2">
        <w:rPr>
          <w:rFonts w:hint="eastAsia"/>
        </w:rPr>
        <w:t>亡くなった動物のお別れ会（または、慰霊祭）が行われている。</w:t>
      </w:r>
    </w:p>
    <w:p w:rsidR="00BB4982" w:rsidRDefault="003F39E2" w:rsidP="00BA44AA">
      <w:pPr>
        <w:pStyle w:val="A40"/>
        <w:ind w:left="0"/>
        <w:rPr>
          <w:rFonts w:hint="eastAsia"/>
        </w:rPr>
      </w:pPr>
      <w:r>
        <w:rPr>
          <w:rFonts w:hint="eastAsia"/>
        </w:rPr>
        <w:t xml:space="preserve">　　　　　　亡くなった動物の写真が台に並べられ、そこに献花をする家族や動物園の常連たち（１５人〜２０人ほど。大久保も？）。</w:t>
      </w:r>
    </w:p>
    <w:p w:rsidR="00DC7228" w:rsidRDefault="003F39E2" w:rsidP="00BA44AA">
      <w:pPr>
        <w:pStyle w:val="A40"/>
        <w:ind w:left="0"/>
        <w:rPr>
          <w:rFonts w:hint="eastAsia"/>
        </w:rPr>
      </w:pPr>
      <w:r>
        <w:rPr>
          <w:rFonts w:hint="eastAsia"/>
        </w:rPr>
        <w:t xml:space="preserve">　　　　　　列を作って一人ずつ献花をしている。</w:t>
      </w:r>
    </w:p>
    <w:p w:rsidR="003F39E2" w:rsidRDefault="00DC7228" w:rsidP="00BA44AA">
      <w:pPr>
        <w:pStyle w:val="A40"/>
        <w:ind w:left="0"/>
        <w:rPr>
          <w:rFonts w:hint="eastAsia"/>
        </w:rPr>
      </w:pPr>
      <w:r>
        <w:rPr>
          <w:rFonts w:hint="eastAsia"/>
        </w:rPr>
        <w:t xml:space="preserve">　　　　　　森田が列に並ぶ。</w:t>
      </w:r>
    </w:p>
    <w:p w:rsidR="00DC7228" w:rsidRDefault="003F39E2" w:rsidP="00BA44AA">
      <w:pPr>
        <w:pStyle w:val="A40"/>
        <w:ind w:left="0"/>
        <w:rPr>
          <w:rFonts w:hint="eastAsia"/>
        </w:rPr>
      </w:pPr>
      <w:r>
        <w:rPr>
          <w:rFonts w:hint="eastAsia"/>
        </w:rPr>
        <w:t xml:space="preserve">　　　　　　献花を終え、目を潤ませた遠藤</w:t>
      </w:r>
      <w:r w:rsidR="00DC7228">
        <w:rPr>
          <w:rFonts w:hint="eastAsia"/>
        </w:rPr>
        <w:t>が森田の方に歩いてくる。</w:t>
      </w:r>
    </w:p>
    <w:p w:rsidR="00DC7228" w:rsidRDefault="00DC7228" w:rsidP="00BA44AA">
      <w:pPr>
        <w:pStyle w:val="A40"/>
        <w:ind w:left="0"/>
        <w:rPr>
          <w:rFonts w:hint="eastAsia"/>
        </w:rPr>
      </w:pPr>
      <w:r>
        <w:rPr>
          <w:rFonts w:hint="eastAsia"/>
        </w:rPr>
        <w:t>遠藤</w:t>
      </w:r>
      <w:r w:rsidR="003F39E2">
        <w:rPr>
          <w:rFonts w:hint="eastAsia"/>
        </w:rPr>
        <w:t>の顔を見る森田。</w:t>
      </w:r>
    </w:p>
    <w:p w:rsidR="00DC7228" w:rsidRDefault="00DC7228" w:rsidP="00BA44AA">
      <w:pPr>
        <w:pStyle w:val="A40"/>
        <w:ind w:left="0"/>
        <w:rPr>
          <w:rFonts w:hint="eastAsia"/>
        </w:rPr>
      </w:pPr>
      <w:r>
        <w:rPr>
          <w:rFonts w:hint="eastAsia"/>
        </w:rPr>
        <w:t xml:space="preserve">　　　　　　×　×　×</w:t>
      </w:r>
    </w:p>
    <w:p w:rsidR="00585824" w:rsidRDefault="00DC7228" w:rsidP="00BA44AA">
      <w:pPr>
        <w:pStyle w:val="A40"/>
        <w:ind w:left="0"/>
        <w:rPr>
          <w:rFonts w:hint="eastAsia"/>
        </w:rPr>
      </w:pPr>
      <w:r>
        <w:rPr>
          <w:rFonts w:hint="eastAsia"/>
        </w:rPr>
        <w:t xml:space="preserve">　　　　　　お別れ会を後にした遠藤は他の動物を見る。</w:t>
      </w:r>
    </w:p>
    <w:p w:rsidR="00BB4982" w:rsidRPr="0032709A" w:rsidRDefault="00BB4982" w:rsidP="00BB4982">
      <w:pPr>
        <w:pStyle w:val="A4"/>
      </w:pPr>
      <w:r>
        <w:rPr>
          <w:rFonts w:hint="eastAsia"/>
        </w:rPr>
        <w:t>スタジオ（日中）</w:t>
      </w:r>
    </w:p>
    <w:p w:rsidR="00064D14" w:rsidRDefault="00BB4982" w:rsidP="00BB4982">
      <w:pPr>
        <w:pStyle w:val="A40"/>
      </w:pPr>
      <w:r w:rsidRPr="00D91CAC">
        <w:rPr>
          <w:rFonts w:hint="eastAsia"/>
        </w:rPr>
        <w:t>遠藤が</w:t>
      </w:r>
      <w:r>
        <w:rPr>
          <w:rFonts w:hint="eastAsia"/>
        </w:rPr>
        <w:t>監督する短編映像の撮影が行われている。</w:t>
      </w:r>
    </w:p>
    <w:p w:rsidR="00BB4982" w:rsidRDefault="00064D14" w:rsidP="00BB4982">
      <w:pPr>
        <w:pStyle w:val="A40"/>
      </w:pPr>
      <w:r>
        <w:rPr>
          <w:rFonts w:hint="eastAsia"/>
        </w:rPr>
        <w:t>遠藤はポケットからグミを取り出し食べながら、スタッフに指示を出している。</w:t>
      </w:r>
    </w:p>
    <w:p w:rsidR="00714183" w:rsidRDefault="00BB4982" w:rsidP="00BB4982">
      <w:pPr>
        <w:pStyle w:val="A40"/>
      </w:pPr>
      <w:r>
        <w:rPr>
          <w:rFonts w:hint="eastAsia"/>
        </w:rPr>
        <w:t>上裸の若い男の脇の下に穴が開いていて、その穴が宇宙に繋がっているという話。</w:t>
      </w:r>
    </w:p>
    <w:p w:rsidR="00714183" w:rsidRDefault="00714183" w:rsidP="00714183">
      <w:pPr>
        <w:pStyle w:val="A40"/>
      </w:pPr>
      <w:r>
        <w:rPr>
          <w:rFonts w:hint="eastAsia"/>
        </w:rPr>
        <w:t>準備中、プロデューサーの熊代貞治（４５）が遠藤のところにやってくる。</w:t>
      </w:r>
    </w:p>
    <w:p w:rsidR="00BB4982" w:rsidRPr="00D91CAC" w:rsidRDefault="00714183" w:rsidP="00714183">
      <w:pPr>
        <w:pStyle w:val="A40"/>
      </w:pPr>
      <w:r>
        <w:rPr>
          <w:rFonts w:hint="eastAsia"/>
        </w:rPr>
        <w:t>熊代はジムで鍛え上げた肉体を強調するような服装でナルシストそうな感じがにじみ出ている。</w:t>
      </w:r>
    </w:p>
    <w:p w:rsidR="00BB4982" w:rsidRDefault="00714183" w:rsidP="00BB4982">
      <w:pPr>
        <w:pStyle w:val="A41"/>
      </w:pPr>
      <w:r>
        <w:rPr>
          <w:rFonts w:hint="eastAsia"/>
        </w:rPr>
        <w:t>熊　代「これ今日で撮りきれる？</w:t>
      </w:r>
      <w:r w:rsidR="00BB4982">
        <w:rPr>
          <w:rFonts w:hint="eastAsia"/>
        </w:rPr>
        <w:t>」</w:t>
      </w:r>
    </w:p>
    <w:p w:rsidR="00BB4982" w:rsidRDefault="00714183" w:rsidP="00BB4982">
      <w:pPr>
        <w:pStyle w:val="A41"/>
      </w:pPr>
      <w:r>
        <w:rPr>
          <w:rFonts w:hint="eastAsia"/>
        </w:rPr>
        <w:t>遠　藤「大丈夫です</w:t>
      </w:r>
      <w:r w:rsidR="00BB4982">
        <w:rPr>
          <w:rFonts w:hint="eastAsia"/>
        </w:rPr>
        <w:t>」</w:t>
      </w:r>
    </w:p>
    <w:p w:rsidR="00BB4982" w:rsidRDefault="00714183" w:rsidP="00BB4982">
      <w:pPr>
        <w:pStyle w:val="A41"/>
      </w:pPr>
      <w:r>
        <w:rPr>
          <w:rFonts w:hint="eastAsia"/>
        </w:rPr>
        <w:t>熊　代「本当は昨日までだったんだよ？</w:t>
      </w:r>
      <w:r w:rsidR="00BB4982">
        <w:rPr>
          <w:rFonts w:hint="eastAsia"/>
        </w:rPr>
        <w:t>」</w:t>
      </w:r>
    </w:p>
    <w:p w:rsidR="00BB4982" w:rsidRDefault="00BB4982" w:rsidP="00714183">
      <w:pPr>
        <w:pStyle w:val="A41"/>
      </w:pPr>
      <w:r>
        <w:rPr>
          <w:rFonts w:hint="eastAsia"/>
        </w:rPr>
        <w:t>遠　藤「</w:t>
      </w:r>
      <w:r w:rsidR="00714183">
        <w:rPr>
          <w:rFonts w:hint="eastAsia"/>
        </w:rPr>
        <w:t>はい、すいません</w:t>
      </w:r>
      <w:r>
        <w:rPr>
          <w:rFonts w:hint="eastAsia"/>
        </w:rPr>
        <w:t>」</w:t>
      </w:r>
    </w:p>
    <w:p w:rsidR="00714183" w:rsidRDefault="00BB4982" w:rsidP="00CB1A70">
      <w:pPr>
        <w:pStyle w:val="A40"/>
      </w:pPr>
      <w:r>
        <w:rPr>
          <w:rFonts w:hint="eastAsia"/>
        </w:rPr>
        <w:t>スタッフが</w:t>
      </w:r>
      <w:r w:rsidR="00714183">
        <w:rPr>
          <w:rFonts w:hint="eastAsia"/>
        </w:rPr>
        <w:t>せわしなく</w:t>
      </w:r>
      <w:r>
        <w:rPr>
          <w:rFonts w:hint="eastAsia"/>
        </w:rPr>
        <w:t>動いている。</w:t>
      </w:r>
    </w:p>
    <w:p w:rsidR="00987D14" w:rsidRDefault="00714183" w:rsidP="00741D6E">
      <w:pPr>
        <w:pStyle w:val="A40"/>
        <w:rPr>
          <w:rFonts w:hint="eastAsia"/>
        </w:rPr>
      </w:pPr>
      <w:r>
        <w:rPr>
          <w:rFonts w:hint="eastAsia"/>
        </w:rPr>
        <w:t>俳優の脇の下には合成用の緑のシールが貼られている。</w:t>
      </w:r>
    </w:p>
    <w:p w:rsidR="00BB4982" w:rsidRDefault="00714183" w:rsidP="00741D6E">
      <w:pPr>
        <w:pStyle w:val="A40"/>
      </w:pPr>
      <w:r>
        <w:rPr>
          <w:rFonts w:hint="eastAsia"/>
        </w:rPr>
        <w:t>シールを触る俳優。</w:t>
      </w:r>
    </w:p>
    <w:p w:rsidR="00BB4982" w:rsidRDefault="00714183" w:rsidP="00BB4982">
      <w:pPr>
        <w:pStyle w:val="A41"/>
      </w:pPr>
      <w:r>
        <w:rPr>
          <w:rFonts w:hint="eastAsia"/>
        </w:rPr>
        <w:t>熊　代「シーン削ってでも今日中に撮ってもらうからね</w:t>
      </w:r>
      <w:r w:rsidR="00BB4982">
        <w:rPr>
          <w:rFonts w:hint="eastAsia"/>
        </w:rPr>
        <w:t>」</w:t>
      </w:r>
    </w:p>
    <w:p w:rsidR="00714183" w:rsidRDefault="00714183" w:rsidP="00714183">
      <w:pPr>
        <w:pStyle w:val="A41"/>
      </w:pPr>
      <w:r>
        <w:rPr>
          <w:rFonts w:hint="eastAsia"/>
        </w:rPr>
        <w:t>遠</w:t>
      </w:r>
      <w:r w:rsidR="007A1AD2">
        <w:rPr>
          <w:rFonts w:hint="eastAsia"/>
        </w:rPr>
        <w:t xml:space="preserve">　藤「了解です。（スタッフに）準備できたらよろしくお願いしまーす</w:t>
      </w:r>
      <w:r w:rsidR="00BB4982">
        <w:rPr>
          <w:rFonts w:hint="eastAsia"/>
        </w:rPr>
        <w:t>」</w:t>
      </w:r>
    </w:p>
    <w:p w:rsidR="00F75AE3" w:rsidRPr="00D91CAC" w:rsidRDefault="00F75AE3" w:rsidP="00A41673">
      <w:pPr>
        <w:pStyle w:val="A40"/>
        <w:ind w:left="0"/>
      </w:pPr>
    </w:p>
    <w:p w:rsidR="00F75AE3" w:rsidRPr="0032709A" w:rsidRDefault="00A41673" w:rsidP="00253900">
      <w:pPr>
        <w:pStyle w:val="A4"/>
      </w:pPr>
      <w:r>
        <w:rPr>
          <w:rFonts w:hint="eastAsia"/>
        </w:rPr>
        <w:t>居酒屋</w:t>
      </w:r>
      <w:r w:rsidR="00F75AE3" w:rsidRPr="0032709A">
        <w:rPr>
          <w:rFonts w:hint="eastAsia"/>
        </w:rPr>
        <w:t>（夜）</w:t>
      </w:r>
    </w:p>
    <w:p w:rsidR="00A41673" w:rsidRDefault="00A41673" w:rsidP="00CB1A70">
      <w:pPr>
        <w:pStyle w:val="A40"/>
      </w:pPr>
      <w:r>
        <w:rPr>
          <w:rFonts w:hint="eastAsia"/>
        </w:rPr>
        <w:t>打ち上げが終わり、</w:t>
      </w:r>
      <w:r w:rsidR="00987D14">
        <w:rPr>
          <w:rFonts w:hint="eastAsia"/>
        </w:rPr>
        <w:t>熊代やスタッフ達が</w:t>
      </w:r>
      <w:r>
        <w:rPr>
          <w:rFonts w:hint="eastAsia"/>
        </w:rPr>
        <w:t>店を出る。</w:t>
      </w:r>
    </w:p>
    <w:p w:rsidR="00A41673" w:rsidRDefault="007A1AD2" w:rsidP="00A41673">
      <w:pPr>
        <w:pStyle w:val="A40"/>
        <w:ind w:left="0"/>
      </w:pPr>
      <w:r>
        <w:rPr>
          <w:rFonts w:hint="eastAsia"/>
        </w:rPr>
        <w:t xml:space="preserve">　　　　　　熊代は酔っていて</w:t>
      </w:r>
      <w:r w:rsidR="00A41673">
        <w:rPr>
          <w:rFonts w:hint="eastAsia"/>
        </w:rPr>
        <w:t>、スタッフが肩を抱えてる。</w:t>
      </w:r>
    </w:p>
    <w:p w:rsidR="00A41673" w:rsidRDefault="00A41673" w:rsidP="0062375D">
      <w:pPr>
        <w:pStyle w:val="A41"/>
      </w:pPr>
      <w:r>
        <w:rPr>
          <w:rFonts w:hint="eastAsia"/>
        </w:rPr>
        <w:t>熊　代「まあ、俺のアドバイスもあってまあね、大きなトラブルもなく無事撮影できて良かった」</w:t>
      </w:r>
    </w:p>
    <w:p w:rsidR="00A41673" w:rsidRDefault="00A41673" w:rsidP="00A41673">
      <w:pPr>
        <w:pStyle w:val="A40"/>
        <w:ind w:left="0"/>
      </w:pPr>
      <w:r>
        <w:rPr>
          <w:rFonts w:hint="eastAsia"/>
        </w:rPr>
        <w:t>遠　藤「ありがとうございます」</w:t>
      </w:r>
    </w:p>
    <w:p w:rsidR="00A41673" w:rsidRDefault="00A41673" w:rsidP="00A41673">
      <w:pPr>
        <w:pStyle w:val="A40"/>
        <w:ind w:left="0"/>
      </w:pPr>
      <w:r>
        <w:rPr>
          <w:rFonts w:hint="eastAsia"/>
        </w:rPr>
        <w:t>熊　代「予算もな、大分オーバーしちゃったけどな」</w:t>
      </w:r>
    </w:p>
    <w:p w:rsidR="00D65C7C" w:rsidRDefault="00A41673" w:rsidP="00A41673">
      <w:pPr>
        <w:pStyle w:val="A40"/>
        <w:ind w:left="0"/>
      </w:pPr>
      <w:r>
        <w:rPr>
          <w:rFonts w:hint="eastAsia"/>
        </w:rPr>
        <w:t>遠　藤「それはすいません」</w:t>
      </w:r>
    </w:p>
    <w:p w:rsidR="00323688" w:rsidRDefault="00A41673" w:rsidP="00CB1A70">
      <w:pPr>
        <w:pStyle w:val="A40"/>
      </w:pPr>
      <w:r>
        <w:rPr>
          <w:rFonts w:hint="eastAsia"/>
        </w:rPr>
        <w:t>熊代と</w:t>
      </w:r>
      <w:r w:rsidR="00B02B68">
        <w:rPr>
          <w:rFonts w:hint="eastAsia"/>
        </w:rPr>
        <w:t>話していると、</w:t>
      </w:r>
      <w:r w:rsidR="00323688">
        <w:rPr>
          <w:rFonts w:hint="eastAsia"/>
        </w:rPr>
        <w:t>遠藤のスマホが鳴る。</w:t>
      </w:r>
    </w:p>
    <w:p w:rsidR="00A41673" w:rsidRDefault="00323688" w:rsidP="00CB1A70">
      <w:pPr>
        <w:pStyle w:val="A40"/>
      </w:pPr>
      <w:r>
        <w:rPr>
          <w:rFonts w:hint="eastAsia"/>
        </w:rPr>
        <w:t>それは</w:t>
      </w:r>
      <w:r w:rsidR="0067173F">
        <w:rPr>
          <w:rFonts w:hint="eastAsia"/>
        </w:rPr>
        <w:t>中</w:t>
      </w:r>
      <w:r w:rsidR="001339D9">
        <w:rPr>
          <w:rFonts w:hint="eastAsia"/>
        </w:rPr>
        <w:t>川</w:t>
      </w:r>
      <w:r w:rsidR="00A41673">
        <w:rPr>
          <w:rFonts w:hint="eastAsia"/>
        </w:rPr>
        <w:t>からの着信。</w:t>
      </w:r>
    </w:p>
    <w:p w:rsidR="00A41673" w:rsidRDefault="00A41673" w:rsidP="00CB1A70">
      <w:pPr>
        <w:pStyle w:val="A40"/>
      </w:pPr>
      <w:r>
        <w:rPr>
          <w:rFonts w:hint="eastAsia"/>
        </w:rPr>
        <w:t>しかし熊代と話しているため、電話に出られない。</w:t>
      </w:r>
    </w:p>
    <w:p w:rsidR="005A473C" w:rsidRDefault="00A41673" w:rsidP="000833C5">
      <w:pPr>
        <w:pStyle w:val="A41"/>
      </w:pPr>
      <w:r>
        <w:rPr>
          <w:rFonts w:hint="eastAsia"/>
        </w:rPr>
        <w:t>熊　代「</w:t>
      </w:r>
      <w:r w:rsidR="005A473C">
        <w:rPr>
          <w:rFonts w:hint="eastAsia"/>
        </w:rPr>
        <w:t>謝るこたあねんだよ、こういうわがままがいつもできると思われると困るけどな</w:t>
      </w:r>
      <w:r>
        <w:rPr>
          <w:rFonts w:hint="eastAsia"/>
        </w:rPr>
        <w:t>」</w:t>
      </w:r>
    </w:p>
    <w:p w:rsidR="002C7137" w:rsidRDefault="005A473C" w:rsidP="000833C5">
      <w:pPr>
        <w:pStyle w:val="A41"/>
      </w:pPr>
      <w:r>
        <w:rPr>
          <w:rFonts w:hint="eastAsia"/>
        </w:rPr>
        <w:t xml:space="preserve">　　　　　　　ガハハハと山賊のような笑い方をする熊代。</w:t>
      </w:r>
    </w:p>
    <w:p w:rsidR="005A473C" w:rsidRDefault="007A1AD2" w:rsidP="000833C5">
      <w:pPr>
        <w:pStyle w:val="A41"/>
      </w:pPr>
      <w:r>
        <w:rPr>
          <w:rFonts w:hint="eastAsia"/>
        </w:rPr>
        <w:t xml:space="preserve">　　　　　　　熊代がよろける</w:t>
      </w:r>
      <w:r w:rsidR="005A473C">
        <w:rPr>
          <w:rFonts w:hint="eastAsia"/>
        </w:rPr>
        <w:t>。</w:t>
      </w:r>
    </w:p>
    <w:p w:rsidR="007A1AD2" w:rsidRDefault="005A473C" w:rsidP="000833C5">
      <w:pPr>
        <w:pStyle w:val="A41"/>
      </w:pPr>
      <w:r>
        <w:rPr>
          <w:rFonts w:hint="eastAsia"/>
        </w:rPr>
        <w:t>スタッフ「ちょっと、熊代さん」</w:t>
      </w:r>
    </w:p>
    <w:p w:rsidR="005A473C" w:rsidRDefault="007A1AD2" w:rsidP="000833C5">
      <w:pPr>
        <w:pStyle w:val="A41"/>
      </w:pPr>
      <w:r>
        <w:rPr>
          <w:rFonts w:hint="eastAsia"/>
        </w:rPr>
        <w:t>熊　代「すまん、すまん」</w:t>
      </w:r>
    </w:p>
    <w:p w:rsidR="000833C5" w:rsidRDefault="005A473C" w:rsidP="00CB1A70">
      <w:pPr>
        <w:pStyle w:val="A40"/>
      </w:pPr>
      <w:r>
        <w:rPr>
          <w:rFonts w:hint="eastAsia"/>
        </w:rPr>
        <w:t>遠藤が中川にラインを打とうとするが、また話しかけられる。</w:t>
      </w:r>
    </w:p>
    <w:p w:rsidR="00C24B84" w:rsidRDefault="005A473C" w:rsidP="000833C5">
      <w:pPr>
        <w:pStyle w:val="A41"/>
      </w:pPr>
      <w:r>
        <w:rPr>
          <w:rFonts w:hint="eastAsia"/>
        </w:rPr>
        <w:t>熊　代「あ、そうだ、遠藤あれ出してんだろ？</w:t>
      </w:r>
      <w:r w:rsidR="00B02B68">
        <w:rPr>
          <w:rFonts w:hint="eastAsia"/>
        </w:rPr>
        <w:t>」</w:t>
      </w:r>
    </w:p>
    <w:p w:rsidR="005A473C" w:rsidRDefault="005A473C" w:rsidP="00FD4D85">
      <w:pPr>
        <w:pStyle w:val="A41"/>
      </w:pPr>
      <w:r>
        <w:rPr>
          <w:rFonts w:hint="eastAsia"/>
        </w:rPr>
        <w:t>遠　藤</w:t>
      </w:r>
      <w:r w:rsidR="00B02B68">
        <w:rPr>
          <w:rFonts w:hint="eastAsia"/>
        </w:rPr>
        <w:t>「</w:t>
      </w:r>
      <w:r>
        <w:rPr>
          <w:rFonts w:hint="eastAsia"/>
        </w:rPr>
        <w:t>はい？</w:t>
      </w:r>
      <w:r w:rsidR="00B02B68">
        <w:rPr>
          <w:rFonts w:hint="eastAsia"/>
        </w:rPr>
        <w:t>」</w:t>
      </w:r>
    </w:p>
    <w:p w:rsidR="00B02B68" w:rsidRDefault="005A473C" w:rsidP="00FD4D85">
      <w:pPr>
        <w:pStyle w:val="A41"/>
      </w:pPr>
      <w:r>
        <w:rPr>
          <w:rFonts w:hint="eastAsia"/>
        </w:rPr>
        <w:t>熊　代「○○映画祭だよ」</w:t>
      </w:r>
    </w:p>
    <w:p w:rsidR="005A473C" w:rsidRDefault="00B02B68" w:rsidP="00FD4D85">
      <w:pPr>
        <w:pStyle w:val="A41"/>
      </w:pPr>
      <w:r>
        <w:rPr>
          <w:rFonts w:hint="eastAsia"/>
        </w:rPr>
        <w:t>遠</w:t>
      </w:r>
      <w:r w:rsidR="00B83EEE">
        <w:rPr>
          <w:rFonts w:hint="eastAsia"/>
        </w:rPr>
        <w:t xml:space="preserve">　</w:t>
      </w:r>
      <w:r w:rsidR="005A473C">
        <w:rPr>
          <w:rFonts w:hint="eastAsia"/>
        </w:rPr>
        <w:t>藤「あ、はい。去年撮ったやつ出しました</w:t>
      </w:r>
      <w:r>
        <w:rPr>
          <w:rFonts w:hint="eastAsia"/>
        </w:rPr>
        <w:t>」</w:t>
      </w:r>
    </w:p>
    <w:p w:rsidR="005A473C" w:rsidRDefault="005A473C" w:rsidP="00FD4D85">
      <w:pPr>
        <w:pStyle w:val="A41"/>
      </w:pPr>
      <w:r>
        <w:rPr>
          <w:rFonts w:hint="eastAsia"/>
        </w:rPr>
        <w:t>熊　代「森田監督もゲストでいるらしいから売り込んどけよ」</w:t>
      </w:r>
    </w:p>
    <w:p w:rsidR="005A473C" w:rsidRDefault="005A473C" w:rsidP="00FD4D85">
      <w:pPr>
        <w:pStyle w:val="A41"/>
      </w:pPr>
      <w:r>
        <w:rPr>
          <w:rFonts w:hint="eastAsia"/>
        </w:rPr>
        <w:t>遠　藤「そうなんですね、頑張ります」</w:t>
      </w:r>
    </w:p>
    <w:p w:rsidR="007A1AD2" w:rsidRDefault="007A1AD2" w:rsidP="00FD4D85">
      <w:pPr>
        <w:pStyle w:val="A41"/>
      </w:pPr>
      <w:r>
        <w:rPr>
          <w:rFonts w:hint="eastAsia"/>
        </w:rPr>
        <w:t>熊　代「もっと気合い入れろよ。ちょっと腹かしてみ</w:t>
      </w:r>
      <w:r w:rsidR="005A473C">
        <w:rPr>
          <w:rFonts w:hint="eastAsia"/>
        </w:rPr>
        <w:t>」</w:t>
      </w:r>
    </w:p>
    <w:p w:rsidR="007A1AD2" w:rsidRDefault="007A1AD2" w:rsidP="00FD4D85">
      <w:pPr>
        <w:pStyle w:val="A41"/>
      </w:pPr>
      <w:r>
        <w:rPr>
          <w:rFonts w:hint="eastAsia"/>
        </w:rPr>
        <w:t xml:space="preserve">　　　　　　　遠藤の腹にパンチする熊代。</w:t>
      </w:r>
    </w:p>
    <w:p w:rsidR="007A1AD2" w:rsidRDefault="007A1AD2" w:rsidP="00FD4D85">
      <w:pPr>
        <w:pStyle w:val="A41"/>
      </w:pPr>
      <w:r>
        <w:rPr>
          <w:rFonts w:hint="eastAsia"/>
        </w:rPr>
        <w:t xml:space="preserve">　　　　　　　遠藤は腹筋に力を入れて耐える。</w:t>
      </w:r>
    </w:p>
    <w:p w:rsidR="007A1AD2" w:rsidRDefault="007A1AD2" w:rsidP="00FD4D85">
      <w:pPr>
        <w:pStyle w:val="A41"/>
      </w:pPr>
      <w:r>
        <w:rPr>
          <w:rFonts w:hint="eastAsia"/>
        </w:rPr>
        <w:t>熊　代「ほら、やってみ、遠藤も」</w:t>
      </w:r>
    </w:p>
    <w:p w:rsidR="001C4461" w:rsidRDefault="001C4461" w:rsidP="00FD4D85">
      <w:pPr>
        <w:pStyle w:val="A41"/>
        <w:rPr>
          <w:rFonts w:hint="eastAsia"/>
        </w:rPr>
      </w:pPr>
      <w:r>
        <w:rPr>
          <w:rFonts w:hint="eastAsia"/>
        </w:rPr>
        <w:t xml:space="preserve">　　　　　　　遠藤は熊代の遠慮気味に</w:t>
      </w:r>
      <w:r w:rsidR="007A1AD2">
        <w:rPr>
          <w:rFonts w:hint="eastAsia"/>
        </w:rPr>
        <w:t>パンチする。</w:t>
      </w:r>
    </w:p>
    <w:p w:rsidR="00F22A74" w:rsidRDefault="001C4461" w:rsidP="00FD4D85">
      <w:pPr>
        <w:pStyle w:val="A41"/>
        <w:rPr>
          <w:rFonts w:hint="eastAsia"/>
        </w:rPr>
      </w:pPr>
      <w:r>
        <w:rPr>
          <w:rFonts w:hint="eastAsia"/>
        </w:rPr>
        <w:t>熊　代「手抜くなよ。もっと強く」</w:t>
      </w:r>
    </w:p>
    <w:p w:rsidR="00F22A74" w:rsidRDefault="00F22A74" w:rsidP="00FD4D85">
      <w:pPr>
        <w:pStyle w:val="A41"/>
        <w:rPr>
          <w:rFonts w:hint="eastAsia"/>
        </w:rPr>
      </w:pPr>
      <w:r>
        <w:rPr>
          <w:rFonts w:hint="eastAsia"/>
        </w:rPr>
        <w:t xml:space="preserve">　　　　　　　遠藤は力を入れてパンチする。</w:t>
      </w:r>
    </w:p>
    <w:p w:rsidR="00F22A74" w:rsidRDefault="00F22A74" w:rsidP="00FD4D85">
      <w:pPr>
        <w:pStyle w:val="A41"/>
        <w:rPr>
          <w:rFonts w:hint="eastAsia"/>
        </w:rPr>
      </w:pPr>
      <w:r>
        <w:rPr>
          <w:rFonts w:hint="eastAsia"/>
        </w:rPr>
        <w:t>熊　代「弱い、弱いよ。そういう遠慮つまんないから。本気でこいって」</w:t>
      </w:r>
    </w:p>
    <w:p w:rsidR="00F22A74" w:rsidRDefault="00F22A74" w:rsidP="00FD4D85">
      <w:pPr>
        <w:pStyle w:val="A41"/>
        <w:rPr>
          <w:rFonts w:hint="eastAsia"/>
        </w:rPr>
      </w:pPr>
      <w:r>
        <w:rPr>
          <w:rFonts w:hint="eastAsia"/>
        </w:rPr>
        <w:t xml:space="preserve">　　　　　　　遠藤、さらに力を入れてパンチする。</w:t>
      </w:r>
    </w:p>
    <w:p w:rsidR="00F22A74" w:rsidRDefault="00F22A74" w:rsidP="00FD4D85">
      <w:pPr>
        <w:pStyle w:val="A41"/>
        <w:rPr>
          <w:rFonts w:hint="eastAsia"/>
        </w:rPr>
      </w:pPr>
      <w:r>
        <w:rPr>
          <w:rFonts w:hint="eastAsia"/>
        </w:rPr>
        <w:t>熊　代「今ので本気？」</w:t>
      </w:r>
    </w:p>
    <w:p w:rsidR="00F22A74" w:rsidRDefault="00F22A74" w:rsidP="00FD4D85">
      <w:pPr>
        <w:pStyle w:val="A41"/>
        <w:rPr>
          <w:rFonts w:hint="eastAsia"/>
        </w:rPr>
      </w:pPr>
      <w:r>
        <w:rPr>
          <w:rFonts w:hint="eastAsia"/>
        </w:rPr>
        <w:t>遠　藤「結構」</w:t>
      </w:r>
    </w:p>
    <w:p w:rsidR="00F22A74" w:rsidRDefault="00F22A74" w:rsidP="00FD4D85">
      <w:pPr>
        <w:pStyle w:val="A41"/>
        <w:rPr>
          <w:rFonts w:hint="eastAsia"/>
        </w:rPr>
      </w:pPr>
      <w:r>
        <w:rPr>
          <w:rFonts w:hint="eastAsia"/>
        </w:rPr>
        <w:t>熊　代「結構じゃないよ、本気って言ってるじゃん。ちょっともっかいかしてみ」</w:t>
      </w:r>
    </w:p>
    <w:p w:rsidR="007A1AD2" w:rsidRDefault="00F22A74" w:rsidP="00FD4D85">
      <w:pPr>
        <w:pStyle w:val="A41"/>
      </w:pPr>
      <w:r>
        <w:rPr>
          <w:rFonts w:hint="eastAsia"/>
        </w:rPr>
        <w:t xml:space="preserve">　　　　　　熊代が遠藤の腹に再度パンチする。　</w:t>
      </w:r>
    </w:p>
    <w:p w:rsidR="00F22A74" w:rsidRDefault="00F22A74" w:rsidP="009138E6">
      <w:pPr>
        <w:pStyle w:val="A41"/>
        <w:rPr>
          <w:rFonts w:hint="eastAsia"/>
        </w:rPr>
      </w:pPr>
      <w:r>
        <w:rPr>
          <w:rFonts w:hint="eastAsia"/>
        </w:rPr>
        <w:t xml:space="preserve">　　　　　　力が強かったため、遠藤はゲロを吐いてしまう</w:t>
      </w:r>
      <w:r w:rsidR="007A1AD2">
        <w:rPr>
          <w:rFonts w:hint="eastAsia"/>
        </w:rPr>
        <w:t>。</w:t>
      </w:r>
    </w:p>
    <w:p w:rsidR="00F22A74" w:rsidRDefault="00F22A74" w:rsidP="009138E6">
      <w:pPr>
        <w:pStyle w:val="A41"/>
        <w:rPr>
          <w:rFonts w:hint="eastAsia"/>
        </w:rPr>
      </w:pPr>
      <w:r>
        <w:rPr>
          <w:rFonts w:hint="eastAsia"/>
        </w:rPr>
        <w:t>熊　代「ごめんごめんごめん」</w:t>
      </w:r>
    </w:p>
    <w:p w:rsidR="00B83EEE" w:rsidRDefault="00F22A74" w:rsidP="009138E6">
      <w:pPr>
        <w:pStyle w:val="A41"/>
      </w:pPr>
      <w:r>
        <w:rPr>
          <w:rFonts w:hint="eastAsia"/>
        </w:rPr>
        <w:t xml:space="preserve">　　　　　　それを見てもらいゲロをする熊代。</w:t>
      </w:r>
    </w:p>
    <w:p w:rsidR="00585824" w:rsidRPr="0032709A" w:rsidRDefault="00585824" w:rsidP="00226BAD">
      <w:pPr>
        <w:pStyle w:val="A41"/>
      </w:pPr>
    </w:p>
    <w:p w:rsidR="00226BAD" w:rsidRDefault="00942436" w:rsidP="00226BAD">
      <w:pPr>
        <w:pStyle w:val="A4"/>
      </w:pPr>
      <w:r>
        <w:rPr>
          <w:rFonts w:hint="eastAsia"/>
        </w:rPr>
        <w:t>道</w:t>
      </w:r>
      <w:r w:rsidR="00F75AE3" w:rsidRPr="0032709A">
        <w:rPr>
          <w:rFonts w:hint="eastAsia"/>
        </w:rPr>
        <w:t>（夜）</w:t>
      </w:r>
    </w:p>
    <w:p w:rsidR="00226BAD" w:rsidRPr="00CB1A70" w:rsidRDefault="00226BAD" w:rsidP="00CB1A70">
      <w:pPr>
        <w:pStyle w:val="A40"/>
      </w:pPr>
      <w:r w:rsidRPr="00CB1A70">
        <w:rPr>
          <w:rFonts w:hint="eastAsia"/>
        </w:rPr>
        <w:t>遠藤が一人で歩いている。</w:t>
      </w:r>
    </w:p>
    <w:p w:rsidR="00226BAD" w:rsidRPr="00CB1A70" w:rsidRDefault="00226BAD" w:rsidP="00CB1A70">
      <w:pPr>
        <w:pStyle w:val="A40"/>
      </w:pPr>
      <w:r w:rsidRPr="00CB1A70">
        <w:rPr>
          <w:rFonts w:hint="eastAsia"/>
        </w:rPr>
        <w:t>中川へのラインも既読になるだけで返信が来ていない。</w:t>
      </w:r>
    </w:p>
    <w:p w:rsidR="002C7137" w:rsidRPr="00CB1A70" w:rsidRDefault="00665087" w:rsidP="00CB1A70">
      <w:pPr>
        <w:pStyle w:val="A40"/>
      </w:pPr>
      <w:r w:rsidRPr="00CB1A70">
        <w:rPr>
          <w:rFonts w:hint="eastAsia"/>
        </w:rPr>
        <w:t>服についたゲロをウエットティッシュで拭きながら、</w:t>
      </w:r>
      <w:r w:rsidR="00226BAD" w:rsidRPr="00CB1A70">
        <w:rPr>
          <w:rFonts w:hint="eastAsia"/>
        </w:rPr>
        <w:t>中川に電話をするが出ない</w:t>
      </w:r>
      <w:r w:rsidR="00942436" w:rsidRPr="00CB1A70">
        <w:rPr>
          <w:rFonts w:hint="eastAsia"/>
        </w:rPr>
        <w:t>。</w:t>
      </w:r>
    </w:p>
    <w:p w:rsidR="00371075" w:rsidRPr="00CB1A70" w:rsidRDefault="00226BAD" w:rsidP="00CB1A70">
      <w:pPr>
        <w:pStyle w:val="A40"/>
      </w:pPr>
      <w:r w:rsidRPr="00CB1A70">
        <w:rPr>
          <w:rFonts w:hint="eastAsia"/>
        </w:rPr>
        <w:t>スマホをズボンのポケットにしまい、少し歩いていると、遠藤のスマホに着信</w:t>
      </w:r>
      <w:r w:rsidR="00371075" w:rsidRPr="00CB1A70">
        <w:rPr>
          <w:rFonts w:hint="eastAsia"/>
        </w:rPr>
        <w:t>。</w:t>
      </w:r>
    </w:p>
    <w:p w:rsidR="00025237" w:rsidRPr="00D91CAC" w:rsidRDefault="00226BAD" w:rsidP="00CB1A70">
      <w:pPr>
        <w:pStyle w:val="A40"/>
      </w:pPr>
      <w:r w:rsidRPr="00CB1A70">
        <w:rPr>
          <w:rFonts w:hint="eastAsia"/>
        </w:rPr>
        <w:t>スマホを</w:t>
      </w:r>
      <w:r w:rsidR="00665087" w:rsidRPr="00CB1A70">
        <w:rPr>
          <w:rFonts w:hint="eastAsia"/>
        </w:rPr>
        <w:t>見ると</w:t>
      </w:r>
      <w:r w:rsidR="00AA2CC5" w:rsidRPr="00CB1A70">
        <w:rPr>
          <w:rFonts w:hint="eastAsia"/>
        </w:rPr>
        <w:t>、相手は佐野からで</w:t>
      </w:r>
      <w:r w:rsidR="00AA2CC5" w:rsidRPr="00D91CAC">
        <w:rPr>
          <w:rFonts w:hint="eastAsia"/>
        </w:rPr>
        <w:t>、</w:t>
      </w:r>
      <w:r w:rsidR="00371075" w:rsidRPr="00D91CAC">
        <w:rPr>
          <w:rFonts w:hint="eastAsia"/>
        </w:rPr>
        <w:t>電話に出る</w:t>
      </w:r>
      <w:r w:rsidR="00025237" w:rsidRPr="00D91CAC">
        <w:rPr>
          <w:rFonts w:hint="eastAsia"/>
        </w:rPr>
        <w:t>。</w:t>
      </w:r>
    </w:p>
    <w:p w:rsidR="00025237" w:rsidRDefault="00025237" w:rsidP="00025237">
      <w:pPr>
        <w:pStyle w:val="A40"/>
        <w:ind w:left="0"/>
      </w:pPr>
      <w:r>
        <w:rPr>
          <w:rFonts w:hint="eastAsia"/>
        </w:rPr>
        <w:t>遠</w:t>
      </w:r>
      <w:r w:rsidR="00B83EEE">
        <w:rPr>
          <w:rFonts w:hint="eastAsia"/>
        </w:rPr>
        <w:t xml:space="preserve">　</w:t>
      </w:r>
      <w:r w:rsidR="00226BAD">
        <w:rPr>
          <w:rFonts w:hint="eastAsia"/>
        </w:rPr>
        <w:t>藤「あ、もしもし、佐野っち</w:t>
      </w:r>
      <w:r>
        <w:rPr>
          <w:rFonts w:hint="eastAsia"/>
        </w:rPr>
        <w:t>？」</w:t>
      </w:r>
    </w:p>
    <w:p w:rsidR="00025237" w:rsidRDefault="00025237" w:rsidP="00025237">
      <w:pPr>
        <w:pStyle w:val="A40"/>
        <w:ind w:left="0"/>
      </w:pPr>
      <w:r>
        <w:rPr>
          <w:rFonts w:hint="eastAsia"/>
        </w:rPr>
        <w:t xml:space="preserve">　　　　　　しかし電話の相手は佐野ではない。</w:t>
      </w:r>
    </w:p>
    <w:p w:rsidR="00942436" w:rsidRDefault="00025237" w:rsidP="00226BAD">
      <w:pPr>
        <w:pStyle w:val="A41"/>
      </w:pPr>
      <w:r>
        <w:rPr>
          <w:rFonts w:hint="eastAsia"/>
        </w:rPr>
        <w:t>遠</w:t>
      </w:r>
      <w:r w:rsidR="00B83EEE">
        <w:rPr>
          <w:rFonts w:hint="eastAsia"/>
        </w:rPr>
        <w:t xml:space="preserve">　</w:t>
      </w:r>
      <w:r w:rsidR="00A23D99">
        <w:rPr>
          <w:rFonts w:hint="eastAsia"/>
        </w:rPr>
        <w:t>藤「あれ、誰でしょ？・・・・・・ああ、杉</w:t>
      </w:r>
      <w:r>
        <w:rPr>
          <w:rFonts w:hint="eastAsia"/>
        </w:rPr>
        <w:t>ちゃん！久しぶりじゃないですか！！・・・・・・え、今ですか、ちょうど飲み終わって・・</w:t>
      </w:r>
      <w:r w:rsidR="00DB7215">
        <w:rPr>
          <w:rFonts w:hint="eastAsia"/>
        </w:rPr>
        <w:t>・はい・・・・うん</w:t>
      </w:r>
      <w:r w:rsidR="002C7137">
        <w:rPr>
          <w:rFonts w:hint="eastAsia"/>
        </w:rPr>
        <w:t>、じゃあ、地図</w:t>
      </w:r>
      <w:r w:rsidR="00DB7215">
        <w:rPr>
          <w:rFonts w:hint="eastAsia"/>
        </w:rPr>
        <w:t>送ってください</w:t>
      </w:r>
      <w:r w:rsidR="002C7137">
        <w:rPr>
          <w:rFonts w:hint="eastAsia"/>
        </w:rPr>
        <w:t>。</w:t>
      </w:r>
      <w:r w:rsidR="00323688">
        <w:rPr>
          <w:rFonts w:hint="eastAsia"/>
        </w:rPr>
        <w:t>後ほど</w:t>
      </w:r>
      <w:r w:rsidR="002C7137">
        <w:rPr>
          <w:rFonts w:hint="eastAsia"/>
        </w:rPr>
        <w:t>ー</w:t>
      </w:r>
      <w:r>
        <w:rPr>
          <w:rFonts w:hint="eastAsia"/>
        </w:rPr>
        <w:t>」</w:t>
      </w:r>
    </w:p>
    <w:p w:rsidR="00585824" w:rsidRDefault="00585824" w:rsidP="00226BAD">
      <w:pPr>
        <w:pStyle w:val="A41"/>
      </w:pPr>
    </w:p>
    <w:p w:rsidR="00F75AE3" w:rsidRPr="0032709A" w:rsidRDefault="00AA3F73" w:rsidP="00AD2CBF">
      <w:pPr>
        <w:pStyle w:val="A4"/>
      </w:pPr>
      <w:r>
        <w:rPr>
          <w:rFonts w:hint="eastAsia"/>
        </w:rPr>
        <w:t>雑居ビルの中にあるバー</w:t>
      </w:r>
      <w:r w:rsidR="00F75AE3" w:rsidRPr="0032709A">
        <w:rPr>
          <w:rFonts w:hint="eastAsia"/>
        </w:rPr>
        <w:t>（夜）</w:t>
      </w:r>
    </w:p>
    <w:p w:rsidR="00AA3F73" w:rsidRDefault="00025237" w:rsidP="00A114DA">
      <w:pPr>
        <w:pStyle w:val="A40"/>
      </w:pPr>
      <w:r>
        <w:rPr>
          <w:rFonts w:hint="eastAsia"/>
        </w:rPr>
        <w:t>遠藤</w:t>
      </w:r>
      <w:r w:rsidR="00B02B68">
        <w:rPr>
          <w:rFonts w:hint="eastAsia"/>
        </w:rPr>
        <w:t>が薄暗いバーに入ると佐野</w:t>
      </w:r>
      <w:r w:rsidR="00AA2CC5">
        <w:rPr>
          <w:rFonts w:hint="eastAsia"/>
        </w:rPr>
        <w:t>と写真家の</w:t>
      </w:r>
      <w:r w:rsidR="00C56841">
        <w:rPr>
          <w:rFonts w:hint="eastAsia"/>
        </w:rPr>
        <w:t>杉山想平</w:t>
      </w:r>
      <w:r w:rsidR="00AA2CC5">
        <w:rPr>
          <w:rFonts w:hint="eastAsia"/>
        </w:rPr>
        <w:t>（３６</w:t>
      </w:r>
      <w:r w:rsidR="0067173F">
        <w:rPr>
          <w:rFonts w:hint="eastAsia"/>
        </w:rPr>
        <w:t>）とカメラマン見習いの葛西</w:t>
      </w:r>
      <w:r w:rsidR="00AA3F73">
        <w:rPr>
          <w:rFonts w:hint="eastAsia"/>
        </w:rPr>
        <w:t>悠司（２２）が</w:t>
      </w:r>
      <w:r w:rsidR="00B02B68">
        <w:rPr>
          <w:rFonts w:hint="eastAsia"/>
        </w:rPr>
        <w:t>カウンターに一列に座って</w:t>
      </w:r>
      <w:r w:rsidR="00AA3F73">
        <w:rPr>
          <w:rFonts w:hint="eastAsia"/>
        </w:rPr>
        <w:t>いる。</w:t>
      </w:r>
    </w:p>
    <w:p w:rsidR="001A28F3" w:rsidRDefault="0067173F" w:rsidP="001A28F3">
      <w:pPr>
        <w:pStyle w:val="A41"/>
      </w:pPr>
      <w:r>
        <w:rPr>
          <w:rFonts w:hint="eastAsia"/>
        </w:rPr>
        <w:t>杉　山</w:t>
      </w:r>
      <w:r w:rsidR="00AA3F73" w:rsidRPr="0032709A">
        <w:rPr>
          <w:rFonts w:hint="eastAsia"/>
        </w:rPr>
        <w:t>「えんちゃーん！！」</w:t>
      </w:r>
    </w:p>
    <w:p w:rsidR="00323688" w:rsidRDefault="00AA3F73" w:rsidP="00D91CAC">
      <w:pPr>
        <w:pStyle w:val="A40"/>
      </w:pPr>
      <w:r w:rsidRPr="00D91CAC">
        <w:rPr>
          <w:rFonts w:hint="eastAsia"/>
        </w:rPr>
        <w:t>手を広げる</w:t>
      </w:r>
      <w:r w:rsidR="0067173F" w:rsidRPr="00D91CAC">
        <w:rPr>
          <w:rFonts w:hint="eastAsia"/>
        </w:rPr>
        <w:t>杉山</w:t>
      </w:r>
      <w:r w:rsidRPr="00D91CAC">
        <w:rPr>
          <w:rFonts w:hint="eastAsia"/>
        </w:rPr>
        <w:t>。</w:t>
      </w:r>
    </w:p>
    <w:p w:rsidR="00E86897" w:rsidRPr="00D91CAC" w:rsidRDefault="00AA3F73" w:rsidP="00D91CAC">
      <w:pPr>
        <w:pStyle w:val="A40"/>
      </w:pPr>
      <w:r w:rsidRPr="00D91CAC">
        <w:rPr>
          <w:rFonts w:hint="eastAsia"/>
        </w:rPr>
        <w:t>遠藤は近寄</w:t>
      </w:r>
      <w:r w:rsidR="00323688">
        <w:rPr>
          <w:rFonts w:hint="eastAsia"/>
        </w:rPr>
        <w:t>り、</w:t>
      </w:r>
      <w:r w:rsidRPr="00D91CAC">
        <w:rPr>
          <w:rFonts w:hint="eastAsia"/>
        </w:rPr>
        <w:t>ハグをする。</w:t>
      </w:r>
    </w:p>
    <w:p w:rsidR="00025237" w:rsidRPr="00D91CAC" w:rsidRDefault="00025237" w:rsidP="00D91CAC">
      <w:pPr>
        <w:pStyle w:val="A40"/>
      </w:pPr>
      <w:r w:rsidRPr="00D91CAC">
        <w:rPr>
          <w:rFonts w:hint="eastAsia"/>
        </w:rPr>
        <w:t>佐野は爆睡していて、カウンターに頭を乗せている。</w:t>
      </w:r>
    </w:p>
    <w:p w:rsidR="00B02B68" w:rsidRDefault="00025237" w:rsidP="00025237">
      <w:pPr>
        <w:pStyle w:val="A40"/>
        <w:ind w:left="0"/>
      </w:pPr>
      <w:r>
        <w:rPr>
          <w:rFonts w:hint="eastAsia"/>
        </w:rPr>
        <w:t>遠</w:t>
      </w:r>
      <w:r w:rsidR="00DF5424">
        <w:rPr>
          <w:rFonts w:hint="eastAsia"/>
        </w:rPr>
        <w:t xml:space="preserve">　</w:t>
      </w:r>
      <w:r w:rsidR="00DB7215">
        <w:rPr>
          <w:rFonts w:hint="eastAsia"/>
        </w:rPr>
        <w:t>藤「あれ、（佐野ちゃん）</w:t>
      </w:r>
      <w:r>
        <w:rPr>
          <w:rFonts w:hint="eastAsia"/>
        </w:rPr>
        <w:t>潰れてる？」</w:t>
      </w:r>
    </w:p>
    <w:p w:rsidR="002F68AF" w:rsidRDefault="0067173F" w:rsidP="00CB1A70">
      <w:pPr>
        <w:pStyle w:val="A41"/>
      </w:pPr>
      <w:r>
        <w:rPr>
          <w:rFonts w:hint="eastAsia"/>
        </w:rPr>
        <w:t>杉　山</w:t>
      </w:r>
      <w:r w:rsidR="00DB7215">
        <w:rPr>
          <w:rFonts w:hint="eastAsia"/>
        </w:rPr>
        <w:t>「</w:t>
      </w:r>
      <w:r w:rsidR="00025237">
        <w:rPr>
          <w:rFonts w:hint="eastAsia"/>
        </w:rPr>
        <w:t>飲みまくって一人寝ちゃった</w:t>
      </w:r>
      <w:r w:rsidR="00F173BE">
        <w:rPr>
          <w:rFonts w:hint="eastAsia"/>
        </w:rPr>
        <w:t>。</w:t>
      </w:r>
      <w:r w:rsidR="00F22A74">
        <w:rPr>
          <w:rFonts w:hint="eastAsia"/>
        </w:rPr>
        <w:t>佐野ちゃんこの前</w:t>
      </w:r>
      <w:r w:rsidR="002F68AF">
        <w:rPr>
          <w:rFonts w:hint="eastAsia"/>
        </w:rPr>
        <w:t>誕生日だったじゃん？」</w:t>
      </w:r>
    </w:p>
    <w:p w:rsidR="002F68AF" w:rsidRDefault="002F68AF" w:rsidP="00B02B68">
      <w:pPr>
        <w:pStyle w:val="A40"/>
        <w:ind w:left="0"/>
      </w:pPr>
      <w:r>
        <w:rPr>
          <w:rFonts w:hint="eastAsia"/>
        </w:rPr>
        <w:t>遠　藤「うん」</w:t>
      </w:r>
    </w:p>
    <w:p w:rsidR="00B02B68" w:rsidRDefault="002F68AF" w:rsidP="00CB1A70">
      <w:pPr>
        <w:pStyle w:val="A41"/>
      </w:pPr>
      <w:r>
        <w:rPr>
          <w:rFonts w:hint="eastAsia"/>
        </w:rPr>
        <w:t>杉　山「</w:t>
      </w:r>
      <w:r w:rsidR="00665087">
        <w:rPr>
          <w:rFonts w:hint="eastAsia"/>
        </w:rPr>
        <w:t>僕すっかり忘れてて。だから今日は</w:t>
      </w:r>
      <w:r w:rsidR="00064D14">
        <w:rPr>
          <w:rFonts w:hint="eastAsia"/>
        </w:rPr>
        <w:t>お祝いってことで集まったの</w:t>
      </w:r>
      <w:r w:rsidR="00025237">
        <w:rPr>
          <w:rFonts w:hint="eastAsia"/>
        </w:rPr>
        <w:t>」</w:t>
      </w:r>
    </w:p>
    <w:p w:rsidR="00B02B68" w:rsidRDefault="00B02B68" w:rsidP="00B02B68">
      <w:pPr>
        <w:pStyle w:val="A40"/>
        <w:ind w:left="0"/>
      </w:pPr>
      <w:r>
        <w:rPr>
          <w:rFonts w:hint="eastAsia"/>
        </w:rPr>
        <w:t>遠</w:t>
      </w:r>
      <w:r w:rsidR="00DF5424">
        <w:rPr>
          <w:rFonts w:hint="eastAsia"/>
        </w:rPr>
        <w:t xml:space="preserve">　</w:t>
      </w:r>
      <w:r w:rsidR="00064D14">
        <w:rPr>
          <w:rFonts w:hint="eastAsia"/>
        </w:rPr>
        <w:t>藤「そうなんですね</w:t>
      </w:r>
      <w:r>
        <w:rPr>
          <w:rFonts w:hint="eastAsia"/>
        </w:rPr>
        <w:t>」</w:t>
      </w:r>
    </w:p>
    <w:p w:rsidR="00AA3F73" w:rsidRPr="0032709A" w:rsidRDefault="00B02B68" w:rsidP="00B02B68">
      <w:pPr>
        <w:pStyle w:val="A40"/>
        <w:ind w:left="0"/>
      </w:pPr>
      <w:r>
        <w:t xml:space="preserve">             </w:t>
      </w:r>
      <w:r w:rsidR="0067173F">
        <w:rPr>
          <w:rFonts w:hint="eastAsia"/>
        </w:rPr>
        <w:t>葛西</w:t>
      </w:r>
      <w:r>
        <w:rPr>
          <w:rFonts w:hint="eastAsia"/>
        </w:rPr>
        <w:t>が席をずれ、遠藤は</w:t>
      </w:r>
      <w:r w:rsidR="0067173F">
        <w:rPr>
          <w:rFonts w:hint="eastAsia"/>
        </w:rPr>
        <w:t>杉山</w:t>
      </w:r>
      <w:r>
        <w:rPr>
          <w:rFonts w:hint="eastAsia"/>
        </w:rPr>
        <w:t>と</w:t>
      </w:r>
      <w:r w:rsidR="0067173F">
        <w:rPr>
          <w:rFonts w:hint="eastAsia"/>
        </w:rPr>
        <w:t>葛西</w:t>
      </w:r>
      <w:r>
        <w:rPr>
          <w:rFonts w:hint="eastAsia"/>
        </w:rPr>
        <w:t>の間に座る。</w:t>
      </w:r>
    </w:p>
    <w:p w:rsidR="00AA3F73" w:rsidRPr="0032709A" w:rsidRDefault="00064D14" w:rsidP="00064D14">
      <w:pPr>
        <w:pStyle w:val="A41"/>
      </w:pPr>
      <w:r>
        <w:rPr>
          <w:rFonts w:hint="eastAsia"/>
        </w:rPr>
        <w:t>杉　山「そしたらさ、めでたい席で葛西くんたら失恋した話しだしてさ</w:t>
      </w:r>
      <w:r w:rsidR="00AA3F73" w:rsidRPr="0032709A">
        <w:rPr>
          <w:rFonts w:hint="eastAsia"/>
        </w:rPr>
        <w:t>」</w:t>
      </w:r>
    </w:p>
    <w:p w:rsidR="00AA3F73" w:rsidRPr="0032709A" w:rsidRDefault="00625CFF" w:rsidP="00AA3F73">
      <w:pPr>
        <w:pStyle w:val="A41"/>
      </w:pPr>
      <w:r>
        <w:rPr>
          <w:rFonts w:hint="eastAsia"/>
        </w:rPr>
        <w:t>遠</w:t>
      </w:r>
      <w:r w:rsidR="00DF5424">
        <w:rPr>
          <w:rFonts w:hint="eastAsia"/>
        </w:rPr>
        <w:t xml:space="preserve">　</w:t>
      </w:r>
      <w:r w:rsidR="00F0007D">
        <w:rPr>
          <w:rFonts w:hint="eastAsia"/>
        </w:rPr>
        <w:t>藤「え、失恋</w:t>
      </w:r>
      <w:r w:rsidR="00064D14">
        <w:rPr>
          <w:rFonts w:hint="eastAsia"/>
        </w:rPr>
        <w:t>？</w:t>
      </w:r>
      <w:r w:rsidR="00AA3F73" w:rsidRPr="0032709A">
        <w:rPr>
          <w:rFonts w:hint="eastAsia"/>
        </w:rPr>
        <w:t>」</w:t>
      </w:r>
    </w:p>
    <w:p w:rsidR="00AA3F73" w:rsidRPr="0032709A" w:rsidRDefault="0067173F" w:rsidP="00AA3F73">
      <w:pPr>
        <w:pStyle w:val="A41"/>
      </w:pPr>
      <w:r>
        <w:rPr>
          <w:rFonts w:hint="eastAsia"/>
        </w:rPr>
        <w:t>葛　西</w:t>
      </w:r>
      <w:r w:rsidR="00064D14">
        <w:rPr>
          <w:rFonts w:hint="eastAsia"/>
        </w:rPr>
        <w:t>「そうなんですよー</w:t>
      </w:r>
      <w:r w:rsidR="00AA3F73" w:rsidRPr="0032709A">
        <w:rPr>
          <w:rFonts w:hint="eastAsia"/>
        </w:rPr>
        <w:t>」</w:t>
      </w:r>
    </w:p>
    <w:p w:rsidR="00AA3F73" w:rsidRPr="0032709A" w:rsidRDefault="00DB7215" w:rsidP="00625CFF">
      <w:pPr>
        <w:pStyle w:val="A41"/>
      </w:pPr>
      <w:r>
        <w:rPr>
          <w:rFonts w:hint="eastAsia"/>
        </w:rPr>
        <w:t>遠　藤「</w:t>
      </w:r>
      <w:r w:rsidR="00AA3F73" w:rsidRPr="0032709A">
        <w:rPr>
          <w:rFonts w:hint="eastAsia"/>
        </w:rPr>
        <w:t>まあとりあえず飲もうか」</w:t>
      </w:r>
    </w:p>
    <w:p w:rsidR="00AA3F73" w:rsidRPr="0032709A" w:rsidRDefault="0067173F" w:rsidP="00AA3F73">
      <w:pPr>
        <w:pStyle w:val="A41"/>
      </w:pPr>
      <w:r>
        <w:rPr>
          <w:rFonts w:hint="eastAsia"/>
        </w:rPr>
        <w:t>葛　西</w:t>
      </w:r>
      <w:r w:rsidR="00DB7215">
        <w:rPr>
          <w:rFonts w:hint="eastAsia"/>
        </w:rPr>
        <w:t>「</w:t>
      </w:r>
      <w:r w:rsidR="00AA3F73" w:rsidRPr="0032709A">
        <w:rPr>
          <w:rFonts w:hint="eastAsia"/>
        </w:rPr>
        <w:t>うれしい</w:t>
      </w:r>
      <w:r w:rsidR="00DB7215">
        <w:rPr>
          <w:rFonts w:hint="eastAsia"/>
        </w:rPr>
        <w:t>、ありがとうございます</w:t>
      </w:r>
      <w:r w:rsidR="00AA3F73" w:rsidRPr="0032709A">
        <w:rPr>
          <w:rFonts w:hint="eastAsia"/>
        </w:rPr>
        <w:t>」</w:t>
      </w:r>
    </w:p>
    <w:p w:rsidR="00AA3F73" w:rsidRPr="0032709A" w:rsidRDefault="00625CFF" w:rsidP="00AA3F73">
      <w:pPr>
        <w:pStyle w:val="A41"/>
      </w:pPr>
      <w:r>
        <w:rPr>
          <w:rFonts w:hint="eastAsia"/>
        </w:rPr>
        <w:t>遠</w:t>
      </w:r>
      <w:r w:rsidR="00DF5424">
        <w:rPr>
          <w:rFonts w:hint="eastAsia"/>
        </w:rPr>
        <w:t xml:space="preserve">　</w:t>
      </w:r>
      <w:r w:rsidR="00AA3F73" w:rsidRPr="0032709A">
        <w:rPr>
          <w:rFonts w:hint="eastAsia"/>
        </w:rPr>
        <w:t>藤「レモンハイでいい？」</w:t>
      </w:r>
    </w:p>
    <w:p w:rsidR="00AA3F73" w:rsidRPr="0032709A" w:rsidRDefault="0067173F" w:rsidP="00AA3F73">
      <w:pPr>
        <w:pStyle w:val="A41"/>
      </w:pPr>
      <w:r>
        <w:rPr>
          <w:rFonts w:hint="eastAsia"/>
        </w:rPr>
        <w:t>葛　西</w:t>
      </w:r>
      <w:r w:rsidR="00AA3F73" w:rsidRPr="0032709A">
        <w:rPr>
          <w:rFonts w:hint="eastAsia"/>
        </w:rPr>
        <w:t>「はい」</w:t>
      </w:r>
    </w:p>
    <w:p w:rsidR="00625CFF" w:rsidRDefault="00625CFF" w:rsidP="00AA3F73">
      <w:pPr>
        <w:pStyle w:val="A41"/>
      </w:pPr>
      <w:r>
        <w:rPr>
          <w:rFonts w:hint="eastAsia"/>
        </w:rPr>
        <w:t>遠</w:t>
      </w:r>
      <w:r w:rsidR="00DF5424">
        <w:rPr>
          <w:rFonts w:hint="eastAsia"/>
        </w:rPr>
        <w:t xml:space="preserve">　</w:t>
      </w:r>
      <w:r w:rsidR="00AA3F73" w:rsidRPr="0032709A">
        <w:rPr>
          <w:rFonts w:hint="eastAsia"/>
        </w:rPr>
        <w:t>藤「すいません！レモンハイとコーラください」</w:t>
      </w:r>
    </w:p>
    <w:p w:rsidR="00AA3F73" w:rsidRPr="0032709A" w:rsidRDefault="00625CFF" w:rsidP="00D91CAC">
      <w:pPr>
        <w:pStyle w:val="A40"/>
      </w:pPr>
      <w:r>
        <w:rPr>
          <w:rFonts w:hint="eastAsia"/>
        </w:rPr>
        <w:t>ガチ</w:t>
      </w:r>
      <w:r w:rsidR="00AC2B77">
        <w:rPr>
          <w:rFonts w:hint="eastAsia"/>
        </w:rPr>
        <w:t>ムチでヒゲをはやしたバーのマスターが「はーい」と言って、飲み物</w:t>
      </w:r>
      <w:r>
        <w:rPr>
          <w:rFonts w:hint="eastAsia"/>
        </w:rPr>
        <w:t>をつくり始める。</w:t>
      </w:r>
    </w:p>
    <w:p w:rsidR="00AA3F73" w:rsidRPr="0032709A" w:rsidRDefault="0067173F" w:rsidP="00AA3F73">
      <w:pPr>
        <w:pStyle w:val="A41"/>
      </w:pPr>
      <w:r>
        <w:rPr>
          <w:rFonts w:hint="eastAsia"/>
        </w:rPr>
        <w:t>杉　山</w:t>
      </w:r>
      <w:r w:rsidR="00DB7215">
        <w:rPr>
          <w:rFonts w:hint="eastAsia"/>
        </w:rPr>
        <w:t>「</w:t>
      </w:r>
      <w:r w:rsidR="00CE1288">
        <w:rPr>
          <w:rFonts w:hint="eastAsia"/>
        </w:rPr>
        <w:t>お酒</w:t>
      </w:r>
      <w:r w:rsidR="00DB7215">
        <w:rPr>
          <w:rFonts w:hint="eastAsia"/>
        </w:rPr>
        <w:t>弱いんだっけ</w:t>
      </w:r>
      <w:r w:rsidR="00AA3F73" w:rsidRPr="0032709A">
        <w:rPr>
          <w:rFonts w:hint="eastAsia"/>
        </w:rPr>
        <w:t>？」</w:t>
      </w:r>
    </w:p>
    <w:p w:rsidR="00DB7215" w:rsidRDefault="00625CFF" w:rsidP="00AA3F73">
      <w:pPr>
        <w:pStyle w:val="A41"/>
      </w:pPr>
      <w:r>
        <w:rPr>
          <w:rFonts w:hint="eastAsia"/>
        </w:rPr>
        <w:t>遠</w:t>
      </w:r>
      <w:r w:rsidR="00DF5424">
        <w:rPr>
          <w:rFonts w:hint="eastAsia"/>
        </w:rPr>
        <w:t xml:space="preserve">　</w:t>
      </w:r>
      <w:r w:rsidR="00DB7215">
        <w:rPr>
          <w:rFonts w:hint="eastAsia"/>
        </w:rPr>
        <w:t>藤「いや、そういうわけじゃないけど」</w:t>
      </w:r>
    </w:p>
    <w:p w:rsidR="00DB7215" w:rsidRDefault="00DB7215" w:rsidP="00AA3F73">
      <w:pPr>
        <w:pStyle w:val="A41"/>
      </w:pPr>
      <w:r>
        <w:rPr>
          <w:rFonts w:hint="eastAsia"/>
        </w:rPr>
        <w:t>杉　山「あっ、そう」</w:t>
      </w:r>
    </w:p>
    <w:p w:rsidR="00DB7215" w:rsidRDefault="00695BD3" w:rsidP="00AA3F73">
      <w:pPr>
        <w:pStyle w:val="A41"/>
      </w:pPr>
      <w:r>
        <w:rPr>
          <w:rFonts w:hint="eastAsia"/>
        </w:rPr>
        <w:t>遠　藤「甘いもの</w:t>
      </w:r>
      <w:r w:rsidR="00DB7215">
        <w:rPr>
          <w:rFonts w:hint="eastAsia"/>
        </w:rPr>
        <w:t>飲みたくて」</w:t>
      </w:r>
    </w:p>
    <w:p w:rsidR="00B02B68" w:rsidRDefault="00695BD3" w:rsidP="00064D14">
      <w:pPr>
        <w:pStyle w:val="A41"/>
      </w:pPr>
      <w:r>
        <w:rPr>
          <w:rFonts w:hint="eastAsia"/>
        </w:rPr>
        <w:t>杉　山「相変わらず甘いの好きだね</w:t>
      </w:r>
      <w:r w:rsidR="00DB7215">
        <w:rPr>
          <w:rFonts w:hint="eastAsia"/>
        </w:rPr>
        <w:t>」</w:t>
      </w:r>
    </w:p>
    <w:p w:rsidR="00064D14" w:rsidRDefault="00695BD3" w:rsidP="00D91CAC">
      <w:pPr>
        <w:pStyle w:val="A40"/>
      </w:pPr>
      <w:r>
        <w:rPr>
          <w:rFonts w:hint="eastAsia"/>
        </w:rPr>
        <w:t>遠藤はテーブルに置いてあるチョコ</w:t>
      </w:r>
      <w:r w:rsidR="00B02B68">
        <w:rPr>
          <w:rFonts w:hint="eastAsia"/>
        </w:rPr>
        <w:t>を食べる。</w:t>
      </w:r>
    </w:p>
    <w:p w:rsidR="00AA3F73" w:rsidRPr="0032709A" w:rsidRDefault="00064D14" w:rsidP="00064D14">
      <w:pPr>
        <w:pStyle w:val="A40"/>
        <w:ind w:left="0"/>
      </w:pPr>
      <w:r>
        <w:rPr>
          <w:rFonts w:hint="eastAsia"/>
        </w:rPr>
        <w:t>遠　藤「いつフラれたの」</w:t>
      </w:r>
    </w:p>
    <w:p w:rsidR="00AA3F73" w:rsidRPr="0032709A" w:rsidRDefault="00F01E40" w:rsidP="00AA3F73">
      <w:pPr>
        <w:pStyle w:val="A41"/>
      </w:pPr>
      <w:r>
        <w:rPr>
          <w:rFonts w:hint="eastAsia"/>
        </w:rPr>
        <w:t>杉　山</w:t>
      </w:r>
      <w:r w:rsidR="00B02B68">
        <w:rPr>
          <w:rFonts w:hint="eastAsia"/>
        </w:rPr>
        <w:t>「昨日だってさ</w:t>
      </w:r>
      <w:r w:rsidR="00AA3F73" w:rsidRPr="0032709A">
        <w:rPr>
          <w:rFonts w:hint="eastAsia"/>
        </w:rPr>
        <w:t>、ほやほや」</w:t>
      </w:r>
    </w:p>
    <w:p w:rsidR="00AA3F73" w:rsidRPr="0032709A" w:rsidRDefault="0067173F" w:rsidP="00064D14">
      <w:pPr>
        <w:pStyle w:val="A41"/>
      </w:pPr>
      <w:r>
        <w:rPr>
          <w:rFonts w:hint="eastAsia"/>
        </w:rPr>
        <w:t>葛　西</w:t>
      </w:r>
      <w:r w:rsidR="00064D14">
        <w:rPr>
          <w:rFonts w:hint="eastAsia"/>
        </w:rPr>
        <w:t>「りょうたの家で言われて。そのテンションでどう帰ればいいんだよっていう。結局昨日は一緒に寝たけど</w:t>
      </w:r>
      <w:r w:rsidR="00AA3F73" w:rsidRPr="0032709A">
        <w:rPr>
          <w:rFonts w:hint="eastAsia"/>
        </w:rPr>
        <w:t>」</w:t>
      </w:r>
    </w:p>
    <w:p w:rsidR="00AA3F73" w:rsidRPr="0032709A" w:rsidRDefault="00625CFF" w:rsidP="00AA3F73">
      <w:pPr>
        <w:pStyle w:val="A41"/>
      </w:pPr>
      <w:r>
        <w:rPr>
          <w:rFonts w:hint="eastAsia"/>
        </w:rPr>
        <w:t>遠</w:t>
      </w:r>
      <w:r w:rsidR="00B83EEE">
        <w:rPr>
          <w:rFonts w:hint="eastAsia"/>
        </w:rPr>
        <w:t xml:space="preserve">　</w:t>
      </w:r>
      <w:r w:rsidR="00064D14">
        <w:rPr>
          <w:rFonts w:hint="eastAsia"/>
        </w:rPr>
        <w:t>藤「寝たんだ</w:t>
      </w:r>
      <w:r w:rsidR="00AA3F73" w:rsidRPr="0032709A">
        <w:rPr>
          <w:rFonts w:hint="eastAsia"/>
        </w:rPr>
        <w:t>」</w:t>
      </w:r>
    </w:p>
    <w:p w:rsidR="00AA3F73" w:rsidRPr="0032709A" w:rsidRDefault="0067173F" w:rsidP="00AA3F73">
      <w:pPr>
        <w:pStyle w:val="A41"/>
      </w:pPr>
      <w:r>
        <w:rPr>
          <w:rFonts w:hint="eastAsia"/>
        </w:rPr>
        <w:t>葛　西</w:t>
      </w:r>
      <w:r w:rsidR="00064D14">
        <w:rPr>
          <w:rFonts w:hint="eastAsia"/>
        </w:rPr>
        <w:t>「友達として大好きって</w:t>
      </w:r>
      <w:r w:rsidR="00AA3F73" w:rsidRPr="0032709A">
        <w:rPr>
          <w:rFonts w:hint="eastAsia"/>
        </w:rPr>
        <w:t>」</w:t>
      </w:r>
    </w:p>
    <w:p w:rsidR="00AA3F73" w:rsidRPr="0032709A" w:rsidRDefault="0067173F" w:rsidP="00AA3F73">
      <w:pPr>
        <w:pStyle w:val="A41"/>
      </w:pPr>
      <w:r>
        <w:rPr>
          <w:rFonts w:hint="eastAsia"/>
        </w:rPr>
        <w:t>杉　山</w:t>
      </w:r>
      <w:r w:rsidR="00AA3F73" w:rsidRPr="0032709A">
        <w:rPr>
          <w:rFonts w:hint="eastAsia"/>
        </w:rPr>
        <w:t>「</w:t>
      </w:r>
      <w:r w:rsidR="00064D14">
        <w:rPr>
          <w:rFonts w:hint="eastAsia"/>
        </w:rPr>
        <w:t>でもそれずるい振り方だよねー。イイヤツじゃん、そんなの</w:t>
      </w:r>
      <w:r w:rsidR="00AA3F73" w:rsidRPr="0032709A">
        <w:rPr>
          <w:rFonts w:hint="eastAsia"/>
        </w:rPr>
        <w:t>」</w:t>
      </w:r>
    </w:p>
    <w:p w:rsidR="00AA3F73" w:rsidRPr="0032709A" w:rsidRDefault="0067173F" w:rsidP="00AA3F73">
      <w:pPr>
        <w:pStyle w:val="A41"/>
      </w:pPr>
      <w:r>
        <w:rPr>
          <w:rFonts w:hint="eastAsia"/>
        </w:rPr>
        <w:t>葛　西</w:t>
      </w:r>
      <w:r w:rsidR="00064D14">
        <w:rPr>
          <w:rFonts w:hint="eastAsia"/>
        </w:rPr>
        <w:t>「恋人じゃなきゃやだってずうずうしいんですかね、僕</w:t>
      </w:r>
      <w:r w:rsidR="00AA3F73" w:rsidRPr="0032709A">
        <w:rPr>
          <w:rFonts w:hint="eastAsia"/>
        </w:rPr>
        <w:t>」</w:t>
      </w:r>
    </w:p>
    <w:p w:rsidR="00C342B6" w:rsidRDefault="00665087" w:rsidP="00AA3F73">
      <w:pPr>
        <w:pStyle w:val="A41"/>
        <w:rPr>
          <w:rFonts w:hint="eastAsia"/>
        </w:rPr>
      </w:pPr>
      <w:r>
        <w:rPr>
          <w:rFonts w:hint="eastAsia"/>
        </w:rPr>
        <w:t>遠　藤</w:t>
      </w:r>
      <w:r w:rsidR="00064D14">
        <w:rPr>
          <w:rFonts w:hint="eastAsia"/>
        </w:rPr>
        <w:t>「そんなことないと思うけど</w:t>
      </w:r>
      <w:r w:rsidR="00AA3F73" w:rsidRPr="0032709A">
        <w:rPr>
          <w:rFonts w:hint="eastAsia"/>
        </w:rPr>
        <w:t>」</w:t>
      </w:r>
    </w:p>
    <w:p w:rsidR="00C342B6" w:rsidRDefault="00C342B6" w:rsidP="00AA3F73">
      <w:pPr>
        <w:pStyle w:val="A41"/>
        <w:rPr>
          <w:rFonts w:hint="eastAsia"/>
        </w:rPr>
      </w:pPr>
      <w:r>
        <w:rPr>
          <w:rFonts w:hint="eastAsia"/>
        </w:rPr>
        <w:t>葛　西「好きな人が幸せなら自分も幸せって思えたらなー」</w:t>
      </w:r>
    </w:p>
    <w:p w:rsidR="00F173BE" w:rsidRDefault="00C342B6" w:rsidP="00AA3F73">
      <w:pPr>
        <w:pStyle w:val="A41"/>
      </w:pPr>
      <w:r>
        <w:rPr>
          <w:rFonts w:hint="eastAsia"/>
        </w:rPr>
        <w:t>遠　藤「まあねー」</w:t>
      </w:r>
    </w:p>
    <w:p w:rsidR="00317F09" w:rsidRDefault="00665087" w:rsidP="00AA3F73">
      <w:pPr>
        <w:pStyle w:val="A41"/>
      </w:pPr>
      <w:r>
        <w:rPr>
          <w:rFonts w:hint="eastAsia"/>
        </w:rPr>
        <w:t>杉　山「</w:t>
      </w:r>
      <w:r w:rsidR="00317F09">
        <w:rPr>
          <w:rFonts w:hint="eastAsia"/>
        </w:rPr>
        <w:t>えんちゃんは今、彼女とかいないんだっけ</w:t>
      </w:r>
      <w:r w:rsidR="00064D14">
        <w:rPr>
          <w:rFonts w:hint="eastAsia"/>
        </w:rPr>
        <w:t>。恋してないの？</w:t>
      </w:r>
      <w:r w:rsidR="00317F09">
        <w:rPr>
          <w:rFonts w:hint="eastAsia"/>
        </w:rPr>
        <w:t>」</w:t>
      </w:r>
    </w:p>
    <w:p w:rsidR="00317F09" w:rsidRDefault="00064D14" w:rsidP="00AA3F73">
      <w:pPr>
        <w:pStyle w:val="A41"/>
      </w:pPr>
      <w:r>
        <w:rPr>
          <w:rFonts w:hint="eastAsia"/>
        </w:rPr>
        <w:t>遠　藤「えー。いないかな、こうやって友達と遊</w:t>
      </w:r>
      <w:r w:rsidR="009B3584">
        <w:rPr>
          <w:rFonts w:hint="eastAsia"/>
        </w:rPr>
        <w:t>んだりしてると十分満たされてるし</w:t>
      </w:r>
      <w:r w:rsidR="00317F09">
        <w:rPr>
          <w:rFonts w:hint="eastAsia"/>
        </w:rPr>
        <w:t>」</w:t>
      </w:r>
    </w:p>
    <w:p w:rsidR="00AA3F73" w:rsidRPr="0032709A" w:rsidRDefault="00317F09" w:rsidP="00AA3F73">
      <w:pPr>
        <w:pStyle w:val="A41"/>
      </w:pPr>
      <w:r>
        <w:rPr>
          <w:rFonts w:hint="eastAsia"/>
        </w:rPr>
        <w:t>杉　山「なんかいい人いないの？いないなら紹介するけどさ」</w:t>
      </w:r>
    </w:p>
    <w:p w:rsidR="009B3584" w:rsidRDefault="009B3584" w:rsidP="00AA3F73">
      <w:pPr>
        <w:pStyle w:val="A41"/>
      </w:pPr>
      <w:r>
        <w:rPr>
          <w:rFonts w:hint="eastAsia"/>
        </w:rPr>
        <w:t>遠　藤「いいよいいよ、大丈夫。恋人必要な時が来たらその時に付き合うだけだし。今日は葛西君みんなで慰めよう</w:t>
      </w:r>
      <w:r w:rsidR="00AA3F73" w:rsidRPr="0032709A">
        <w:rPr>
          <w:rFonts w:hint="eastAsia"/>
        </w:rPr>
        <w:t>」</w:t>
      </w:r>
    </w:p>
    <w:p w:rsidR="009B3584" w:rsidRDefault="009B3584" w:rsidP="00AA3F73">
      <w:pPr>
        <w:pStyle w:val="A41"/>
      </w:pPr>
      <w:r>
        <w:rPr>
          <w:rFonts w:hint="eastAsia"/>
        </w:rPr>
        <w:t>葛　西「うれしいです」</w:t>
      </w:r>
    </w:p>
    <w:p w:rsidR="009B3584" w:rsidRDefault="009B3584" w:rsidP="00AA3F73">
      <w:pPr>
        <w:pStyle w:val="A41"/>
      </w:pPr>
      <w:r>
        <w:rPr>
          <w:rFonts w:hint="eastAsia"/>
        </w:rPr>
        <w:t>杉　山「えんちゃんは優しいねー」</w:t>
      </w:r>
    </w:p>
    <w:p w:rsidR="009B3584" w:rsidRDefault="009B3584" w:rsidP="00AA3F73">
      <w:pPr>
        <w:pStyle w:val="A41"/>
      </w:pPr>
      <w:r>
        <w:rPr>
          <w:rFonts w:hint="eastAsia"/>
        </w:rPr>
        <w:t>遠　藤「全部お酒は佐野ちゃんに出してもらおう」</w:t>
      </w:r>
    </w:p>
    <w:p w:rsidR="00AC2B77" w:rsidRDefault="009B3584" w:rsidP="00AA3F73">
      <w:pPr>
        <w:pStyle w:val="A41"/>
      </w:pPr>
      <w:r>
        <w:rPr>
          <w:rFonts w:hint="eastAsia"/>
        </w:rPr>
        <w:t>佐　野「ちょっと。今日は私のこと祝ってくれるんでしょー」</w:t>
      </w:r>
    </w:p>
    <w:p w:rsidR="00322F93" w:rsidRDefault="00AC2B77" w:rsidP="00D91CAC">
      <w:pPr>
        <w:pStyle w:val="A40"/>
      </w:pPr>
      <w:r>
        <w:rPr>
          <w:rFonts w:hint="eastAsia"/>
        </w:rPr>
        <w:t>寝ていたはずの佐野が喋り始めたため、みんなが一斉に佐野の方を向く。</w:t>
      </w:r>
    </w:p>
    <w:p w:rsidR="009B3584" w:rsidRDefault="00322F93" w:rsidP="00AA3F73">
      <w:pPr>
        <w:pStyle w:val="A41"/>
      </w:pPr>
      <w:r>
        <w:rPr>
          <w:rFonts w:hint="eastAsia"/>
        </w:rPr>
        <w:t>遠</w:t>
      </w:r>
      <w:r w:rsidR="00B83EEE">
        <w:rPr>
          <w:rFonts w:hint="eastAsia"/>
        </w:rPr>
        <w:t xml:space="preserve">　</w:t>
      </w:r>
      <w:r>
        <w:rPr>
          <w:rFonts w:hint="eastAsia"/>
        </w:rPr>
        <w:t>藤「あれ、起きてたの？」</w:t>
      </w:r>
    </w:p>
    <w:p w:rsidR="008518DD" w:rsidRDefault="009B3584" w:rsidP="00AA3F73">
      <w:pPr>
        <w:pStyle w:val="A41"/>
      </w:pPr>
      <w:r>
        <w:rPr>
          <w:rFonts w:hint="eastAsia"/>
        </w:rPr>
        <w:t xml:space="preserve">　　　　　　バーのマスターがハッピーバースデーの歌を歌う。</w:t>
      </w:r>
    </w:p>
    <w:p w:rsidR="00322F93" w:rsidRDefault="009B3584" w:rsidP="00D91CAC">
      <w:pPr>
        <w:pStyle w:val="A40"/>
      </w:pPr>
      <w:r>
        <w:rPr>
          <w:rFonts w:hint="eastAsia"/>
        </w:rPr>
        <w:t>歌っている最中で</w:t>
      </w:r>
      <w:r w:rsidR="00322F93">
        <w:rPr>
          <w:rFonts w:hint="eastAsia"/>
        </w:rPr>
        <w:t>再び眠りにつく佐野。</w:t>
      </w:r>
    </w:p>
    <w:p w:rsidR="00AA3F73" w:rsidRDefault="00322F93" w:rsidP="00322F93">
      <w:pPr>
        <w:pStyle w:val="A41"/>
      </w:pPr>
      <w:r>
        <w:rPr>
          <w:rFonts w:hint="eastAsia"/>
        </w:rPr>
        <w:t>一</w:t>
      </w:r>
      <w:r w:rsidR="00B83EEE">
        <w:rPr>
          <w:rFonts w:hint="eastAsia"/>
        </w:rPr>
        <w:t xml:space="preserve">　</w:t>
      </w:r>
      <w:r>
        <w:rPr>
          <w:rFonts w:hint="eastAsia"/>
        </w:rPr>
        <w:t>同「寝ちゃった」</w:t>
      </w:r>
    </w:p>
    <w:p w:rsidR="000B0D90" w:rsidRDefault="009B3584" w:rsidP="00F173BE">
      <w:pPr>
        <w:pStyle w:val="A40"/>
        <w:ind w:left="0"/>
      </w:pPr>
      <w:r>
        <w:rPr>
          <w:rFonts w:hint="eastAsia"/>
        </w:rPr>
        <w:t>バーのマスター「ずうずうしいおなご！</w:t>
      </w:r>
      <w:r w:rsidR="00F173BE">
        <w:rPr>
          <w:rFonts w:hint="eastAsia"/>
        </w:rPr>
        <w:t>」</w:t>
      </w:r>
    </w:p>
    <w:p w:rsidR="000B0D90" w:rsidRDefault="000B0D90" w:rsidP="00F173BE">
      <w:pPr>
        <w:pStyle w:val="A40"/>
        <w:ind w:left="0"/>
      </w:pPr>
      <w:r>
        <w:rPr>
          <w:rFonts w:hint="eastAsia"/>
        </w:rPr>
        <w:t xml:space="preserve">　　　　　　遠藤はスマホをチェックする。</w:t>
      </w:r>
    </w:p>
    <w:p w:rsidR="000B0D90" w:rsidRPr="00CB1A70" w:rsidRDefault="000B0D90" w:rsidP="00CB1A70">
      <w:pPr>
        <w:pStyle w:val="A40"/>
      </w:pPr>
      <w:r w:rsidRPr="00CB1A70">
        <w:rPr>
          <w:rFonts w:hint="eastAsia"/>
        </w:rPr>
        <w:t>中川から「ごめん、一緒に飲もうかと思ったけど家で飲んでたら寝ちゃってた」</w:t>
      </w:r>
    </w:p>
    <w:p w:rsidR="000B0D90" w:rsidRDefault="000B0D90" w:rsidP="00F173BE">
      <w:pPr>
        <w:pStyle w:val="A40"/>
        <w:ind w:left="0"/>
      </w:pPr>
      <w:r>
        <w:rPr>
          <w:rFonts w:hint="eastAsia"/>
        </w:rPr>
        <w:t xml:space="preserve">　　　　　　とのメッセージ。</w:t>
      </w:r>
    </w:p>
    <w:p w:rsidR="00585824" w:rsidRPr="0032709A" w:rsidRDefault="000B0D90" w:rsidP="00F173BE">
      <w:pPr>
        <w:pStyle w:val="A40"/>
        <w:ind w:left="0"/>
        <w:rPr>
          <w:rFonts w:hint="eastAsia"/>
        </w:rPr>
      </w:pPr>
      <w:r>
        <w:rPr>
          <w:rFonts w:hint="eastAsia"/>
        </w:rPr>
        <w:t xml:space="preserve">　　　　　　</w:t>
      </w:r>
      <w:r w:rsidR="00C342B6">
        <w:rPr>
          <w:rFonts w:hint="eastAsia"/>
        </w:rPr>
        <w:t>コーラを飲みながら遠藤はラインスタンプを連投する</w:t>
      </w:r>
      <w:r>
        <w:rPr>
          <w:rFonts w:hint="eastAsia"/>
        </w:rPr>
        <w:t>。</w:t>
      </w:r>
    </w:p>
    <w:p w:rsidR="00F75AE3" w:rsidRPr="0032709A" w:rsidRDefault="008518DD" w:rsidP="00AD2CBF">
      <w:pPr>
        <w:pStyle w:val="A4"/>
      </w:pPr>
      <w:r>
        <w:rPr>
          <w:rFonts w:hint="eastAsia"/>
        </w:rPr>
        <w:t>千葉市動物公園</w:t>
      </w:r>
      <w:r w:rsidR="00AC2B77">
        <w:rPr>
          <w:rFonts w:hint="eastAsia"/>
        </w:rPr>
        <w:t>（</w:t>
      </w:r>
      <w:r w:rsidR="00547C6D">
        <w:rPr>
          <w:rFonts w:hint="eastAsia"/>
        </w:rPr>
        <w:t>日中</w:t>
      </w:r>
      <w:r w:rsidR="00AC2B77">
        <w:rPr>
          <w:rFonts w:hint="eastAsia"/>
        </w:rPr>
        <w:t>）</w:t>
      </w:r>
      <w:r>
        <w:rPr>
          <w:rFonts w:hint="eastAsia"/>
        </w:rPr>
        <w:t xml:space="preserve">　</w:t>
      </w:r>
    </w:p>
    <w:p w:rsidR="00547C6D" w:rsidRPr="00D91CAC" w:rsidRDefault="0067173F" w:rsidP="00D91CAC">
      <w:pPr>
        <w:pStyle w:val="A40"/>
      </w:pPr>
      <w:r w:rsidRPr="00D91CAC">
        <w:rPr>
          <w:rFonts w:hint="eastAsia"/>
        </w:rPr>
        <w:t>中</w:t>
      </w:r>
      <w:r w:rsidR="001339D9" w:rsidRPr="00D91CAC">
        <w:rPr>
          <w:rFonts w:hint="eastAsia"/>
        </w:rPr>
        <w:t>川</w:t>
      </w:r>
      <w:r w:rsidR="00B52C78">
        <w:rPr>
          <w:rFonts w:hint="eastAsia"/>
        </w:rPr>
        <w:t>が菊地果歩（２８）を連れ、</w:t>
      </w:r>
      <w:r w:rsidR="00547C6D" w:rsidRPr="00D91CAC">
        <w:rPr>
          <w:rFonts w:hint="eastAsia"/>
        </w:rPr>
        <w:t>動物を見ながら歩いている</w:t>
      </w:r>
      <w:r w:rsidR="00EA4B73" w:rsidRPr="00D91CAC">
        <w:rPr>
          <w:rFonts w:hint="eastAsia"/>
        </w:rPr>
        <w:t>。</w:t>
      </w:r>
    </w:p>
    <w:p w:rsidR="00A114DA" w:rsidRDefault="00AC2B77" w:rsidP="005F27A1">
      <w:pPr>
        <w:pStyle w:val="A40"/>
        <w:rPr>
          <w:rFonts w:hint="eastAsia"/>
        </w:rPr>
      </w:pPr>
      <w:r w:rsidRPr="00D91CAC">
        <w:rPr>
          <w:rFonts w:hint="eastAsia"/>
        </w:rPr>
        <w:t>果歩は似顔絵に描きやすそうなはっきりした顔をしていて</w:t>
      </w:r>
      <w:r w:rsidR="00CE1288" w:rsidRPr="00D91CAC">
        <w:rPr>
          <w:rFonts w:hint="eastAsia"/>
        </w:rPr>
        <w:t>、見た目もオシャレで、二人は楽しそうに動物について話している</w:t>
      </w:r>
      <w:r w:rsidR="00547C6D" w:rsidRPr="00D91CAC">
        <w:rPr>
          <w:rFonts w:hint="eastAsia"/>
        </w:rPr>
        <w:t>。</w:t>
      </w:r>
    </w:p>
    <w:p w:rsidR="00585824" w:rsidRPr="0032709A" w:rsidRDefault="00585824" w:rsidP="005E756C">
      <w:pPr>
        <w:pStyle w:val="A40"/>
        <w:ind w:left="0"/>
      </w:pPr>
    </w:p>
    <w:p w:rsidR="007C1FAF" w:rsidRDefault="0021063E" w:rsidP="007C1FAF">
      <w:pPr>
        <w:pStyle w:val="A4"/>
      </w:pPr>
      <w:r>
        <w:rPr>
          <w:rFonts w:hint="eastAsia"/>
        </w:rPr>
        <w:t>劇場</w:t>
      </w:r>
      <w:r w:rsidR="00AC2B77">
        <w:rPr>
          <w:rFonts w:hint="eastAsia"/>
        </w:rPr>
        <w:t>（</w:t>
      </w:r>
      <w:r w:rsidR="00144252">
        <w:rPr>
          <w:rFonts w:hint="eastAsia"/>
        </w:rPr>
        <w:t>日中</w:t>
      </w:r>
      <w:r w:rsidR="00AC2B77">
        <w:rPr>
          <w:rFonts w:hint="eastAsia"/>
        </w:rPr>
        <w:t>）</w:t>
      </w:r>
      <w:r w:rsidR="00144252">
        <w:rPr>
          <w:rFonts w:hint="eastAsia"/>
        </w:rPr>
        <w:t xml:space="preserve">　シーン８と同日</w:t>
      </w:r>
    </w:p>
    <w:p w:rsidR="00E86897" w:rsidRDefault="00BA298B" w:rsidP="00A114DA">
      <w:pPr>
        <w:pStyle w:val="A40"/>
      </w:pPr>
      <w:r>
        <w:rPr>
          <w:rFonts w:hint="eastAsia"/>
        </w:rPr>
        <w:t>映画祭</w:t>
      </w:r>
      <w:r w:rsidR="0045736F">
        <w:rPr>
          <w:rFonts w:hint="eastAsia"/>
        </w:rPr>
        <w:t>のゲストである映画監督の</w:t>
      </w:r>
      <w:r w:rsidR="007C1FAF">
        <w:rPr>
          <w:rFonts w:hint="eastAsia"/>
        </w:rPr>
        <w:t>森田佐代子（３９）がトークイベントに出ている</w:t>
      </w:r>
      <w:r w:rsidR="00E65613">
        <w:rPr>
          <w:rFonts w:hint="eastAsia"/>
        </w:rPr>
        <w:t>。</w:t>
      </w:r>
    </w:p>
    <w:p w:rsidR="00695BD3" w:rsidRDefault="007C1FAF" w:rsidP="007C1FAF">
      <w:pPr>
        <w:pStyle w:val="A40"/>
      </w:pPr>
      <w:r>
        <w:rPr>
          <w:rFonts w:hint="eastAsia"/>
        </w:rPr>
        <w:t>遠藤は客席からそれを見ている</w:t>
      </w:r>
      <w:r w:rsidR="008518DD" w:rsidRPr="00D91CAC">
        <w:rPr>
          <w:rFonts w:hint="eastAsia"/>
        </w:rPr>
        <w:t>。</w:t>
      </w:r>
    </w:p>
    <w:p w:rsidR="00695BD3" w:rsidRDefault="007C1FAF" w:rsidP="00D91CAC">
      <w:pPr>
        <w:pStyle w:val="A40"/>
      </w:pPr>
      <w:r>
        <w:rPr>
          <w:rFonts w:hint="eastAsia"/>
        </w:rPr>
        <w:t>スマホが振るえ、</w:t>
      </w:r>
      <w:r w:rsidR="008518DD" w:rsidRPr="00D91CAC">
        <w:rPr>
          <w:rFonts w:hint="eastAsia"/>
        </w:rPr>
        <w:t>ラインを覗くと</w:t>
      </w:r>
      <w:r w:rsidR="0067173F" w:rsidRPr="00D91CAC">
        <w:rPr>
          <w:rFonts w:hint="eastAsia"/>
        </w:rPr>
        <w:t>中</w:t>
      </w:r>
      <w:r w:rsidR="001339D9" w:rsidRPr="00D91CAC">
        <w:rPr>
          <w:rFonts w:hint="eastAsia"/>
        </w:rPr>
        <w:t>川</w:t>
      </w:r>
      <w:r w:rsidR="008518DD" w:rsidRPr="00D91CAC">
        <w:rPr>
          <w:rFonts w:hint="eastAsia"/>
        </w:rPr>
        <w:t>からフクロテナガザルが叫びながら動き回っている</w:t>
      </w:r>
      <w:r w:rsidR="00E73994" w:rsidRPr="00D91CAC">
        <w:rPr>
          <w:rFonts w:hint="eastAsia"/>
        </w:rPr>
        <w:t>動画が送られており、それを見る。</w:t>
      </w:r>
    </w:p>
    <w:p w:rsidR="00E73994" w:rsidRPr="00D91CAC" w:rsidRDefault="007C1FAF" w:rsidP="00D91CAC">
      <w:pPr>
        <w:pStyle w:val="A40"/>
      </w:pPr>
      <w:r>
        <w:rPr>
          <w:rFonts w:hint="eastAsia"/>
        </w:rPr>
        <w:t>音量が最大で、劇場</w:t>
      </w:r>
      <w:r w:rsidR="00E73994" w:rsidRPr="00D91CAC">
        <w:rPr>
          <w:rFonts w:hint="eastAsia"/>
        </w:rPr>
        <w:t>にいた全員が遠藤の方を見る。</w:t>
      </w:r>
    </w:p>
    <w:p w:rsidR="007C1FAF" w:rsidRDefault="00E73994" w:rsidP="00E73994">
      <w:pPr>
        <w:pStyle w:val="A40"/>
        <w:ind w:left="0"/>
      </w:pPr>
      <w:r>
        <w:rPr>
          <w:rFonts w:hint="eastAsia"/>
        </w:rPr>
        <w:t>遠</w:t>
      </w:r>
      <w:r w:rsidR="00DF5424">
        <w:rPr>
          <w:rFonts w:hint="eastAsia"/>
        </w:rPr>
        <w:t xml:space="preserve">　</w:t>
      </w:r>
      <w:r w:rsidR="007C1FAF">
        <w:rPr>
          <w:rFonts w:hint="eastAsia"/>
        </w:rPr>
        <w:t>藤「</w:t>
      </w:r>
      <w:r>
        <w:rPr>
          <w:rFonts w:hint="eastAsia"/>
        </w:rPr>
        <w:t>すいません」</w:t>
      </w:r>
    </w:p>
    <w:p w:rsidR="005F27A1" w:rsidRDefault="007C1FAF" w:rsidP="00CB1A70">
      <w:pPr>
        <w:pStyle w:val="A40"/>
        <w:rPr>
          <w:rFonts w:hint="eastAsia"/>
        </w:rPr>
      </w:pPr>
      <w:r>
        <w:rPr>
          <w:rFonts w:hint="eastAsia"/>
        </w:rPr>
        <w:t>森田がフクロテナガザルの叫び</w:t>
      </w:r>
      <w:r w:rsidR="00665087">
        <w:rPr>
          <w:rFonts w:hint="eastAsia"/>
        </w:rPr>
        <w:t>声</w:t>
      </w:r>
      <w:r>
        <w:rPr>
          <w:rFonts w:hint="eastAsia"/>
        </w:rPr>
        <w:t>を聞いており、遠藤の方を見ている。</w:t>
      </w:r>
    </w:p>
    <w:p w:rsidR="005F27A1" w:rsidRDefault="005F27A1" w:rsidP="00CB1A70">
      <w:pPr>
        <w:pStyle w:val="A40"/>
        <w:rPr>
          <w:rFonts w:hint="eastAsia"/>
        </w:rPr>
      </w:pPr>
    </w:p>
    <w:p w:rsidR="005F27A1" w:rsidRDefault="005F27A1" w:rsidP="005F27A1">
      <w:pPr>
        <w:pStyle w:val="A4"/>
      </w:pPr>
      <w:r>
        <w:rPr>
          <w:rFonts w:hint="eastAsia"/>
        </w:rPr>
        <w:t>カレー屋（日中）　シーン８と同日</w:t>
      </w:r>
    </w:p>
    <w:p w:rsidR="005F27A1" w:rsidRDefault="005F27A1" w:rsidP="005F27A1">
      <w:pPr>
        <w:pStyle w:val="A40"/>
        <w:ind w:left="0"/>
        <w:rPr>
          <w:rFonts w:hint="eastAsia"/>
        </w:rPr>
      </w:pPr>
      <w:r>
        <w:rPr>
          <w:rFonts w:hint="eastAsia"/>
        </w:rPr>
        <w:t xml:space="preserve">　　　　　　カレーとナンを食べる二人。</w:t>
      </w:r>
    </w:p>
    <w:p w:rsidR="005F27A1" w:rsidRDefault="005F27A1" w:rsidP="005F27A1">
      <w:pPr>
        <w:pStyle w:val="A40"/>
        <w:rPr>
          <w:rFonts w:hint="eastAsia"/>
        </w:rPr>
      </w:pPr>
      <w:r>
        <w:rPr>
          <w:rFonts w:hint="eastAsia"/>
        </w:rPr>
        <w:t>カレーが辛過ぎて滝のように汗をかく中川。</w:t>
      </w:r>
    </w:p>
    <w:p w:rsidR="005F27A1" w:rsidRDefault="005F27A1" w:rsidP="005F27A1">
      <w:pPr>
        <w:pStyle w:val="A40"/>
        <w:rPr>
          <w:rFonts w:hint="eastAsia"/>
        </w:rPr>
      </w:pPr>
      <w:r>
        <w:rPr>
          <w:rFonts w:hint="eastAsia"/>
        </w:rPr>
        <w:t>汗でＴシャツが</w:t>
      </w:r>
      <w:r w:rsidR="002E4A73">
        <w:rPr>
          <w:rFonts w:hint="eastAsia"/>
        </w:rPr>
        <w:t>濡れ、肌が</w:t>
      </w:r>
      <w:r>
        <w:rPr>
          <w:rFonts w:hint="eastAsia"/>
        </w:rPr>
        <w:t>透けている。</w:t>
      </w:r>
    </w:p>
    <w:p w:rsidR="005F27A1" w:rsidRDefault="005F27A1" w:rsidP="005F27A1">
      <w:pPr>
        <w:pStyle w:val="A40"/>
        <w:rPr>
          <w:rFonts w:hint="eastAsia"/>
        </w:rPr>
      </w:pPr>
      <w:r>
        <w:rPr>
          <w:rFonts w:hint="eastAsia"/>
        </w:rPr>
        <w:t>果歩は顔一つ変えずカレーを食べてる。</w:t>
      </w:r>
    </w:p>
    <w:p w:rsidR="005F27A1" w:rsidRDefault="005F27A1" w:rsidP="005F27A1">
      <w:pPr>
        <w:pStyle w:val="A40"/>
        <w:ind w:left="0"/>
        <w:rPr>
          <w:rFonts w:hint="eastAsia"/>
        </w:rPr>
      </w:pPr>
      <w:r>
        <w:rPr>
          <w:rFonts w:hint="eastAsia"/>
        </w:rPr>
        <w:t>果　歩「大丈夫？」</w:t>
      </w:r>
    </w:p>
    <w:p w:rsidR="005F27A1" w:rsidRDefault="005F27A1" w:rsidP="005F27A1">
      <w:pPr>
        <w:pStyle w:val="A40"/>
        <w:ind w:left="0"/>
        <w:rPr>
          <w:rFonts w:hint="eastAsia"/>
        </w:rPr>
      </w:pPr>
      <w:r>
        <w:rPr>
          <w:rFonts w:hint="eastAsia"/>
        </w:rPr>
        <w:t>中　川「ちょっと思ってたより辛過ぎない？」</w:t>
      </w:r>
    </w:p>
    <w:p w:rsidR="005F27A1" w:rsidRDefault="005F27A1" w:rsidP="005F27A1">
      <w:pPr>
        <w:pStyle w:val="A40"/>
        <w:ind w:left="0"/>
        <w:rPr>
          <w:rFonts w:hint="eastAsia"/>
        </w:rPr>
      </w:pPr>
      <w:r>
        <w:rPr>
          <w:rFonts w:hint="eastAsia"/>
        </w:rPr>
        <w:t>果　歩「ラッシー飲んだら少しは和らぐよ」</w:t>
      </w:r>
    </w:p>
    <w:p w:rsidR="005F27A1" w:rsidRDefault="005F27A1" w:rsidP="005F27A1">
      <w:pPr>
        <w:pStyle w:val="A40"/>
        <w:ind w:left="0"/>
        <w:rPr>
          <w:rFonts w:hint="eastAsia"/>
        </w:rPr>
      </w:pPr>
      <w:r>
        <w:rPr>
          <w:rFonts w:hint="eastAsia"/>
        </w:rPr>
        <w:t>中　川「あ、うん」</w:t>
      </w:r>
    </w:p>
    <w:p w:rsidR="005F27A1" w:rsidRDefault="005F27A1" w:rsidP="005F27A1">
      <w:pPr>
        <w:pStyle w:val="A40"/>
        <w:ind w:left="0"/>
        <w:rPr>
          <w:rFonts w:hint="eastAsia"/>
        </w:rPr>
      </w:pPr>
      <w:r>
        <w:rPr>
          <w:rFonts w:hint="eastAsia"/>
        </w:rPr>
        <w:t xml:space="preserve">　　　　　　ラッシーを少し飲む中川。</w:t>
      </w:r>
    </w:p>
    <w:p w:rsidR="005F27A1" w:rsidRDefault="005F27A1" w:rsidP="005F27A1">
      <w:pPr>
        <w:pStyle w:val="A40"/>
        <w:ind w:left="0"/>
        <w:rPr>
          <w:rFonts w:hint="eastAsia"/>
        </w:rPr>
      </w:pPr>
      <w:r>
        <w:rPr>
          <w:rFonts w:hint="eastAsia"/>
        </w:rPr>
        <w:t>果　歩「（タオルを取り出し）使ってこれ」</w:t>
      </w:r>
    </w:p>
    <w:p w:rsidR="005F27A1" w:rsidRDefault="005F27A1" w:rsidP="005F27A1">
      <w:pPr>
        <w:pStyle w:val="A40"/>
        <w:ind w:left="0"/>
        <w:rPr>
          <w:rFonts w:hint="eastAsia"/>
        </w:rPr>
      </w:pPr>
      <w:r>
        <w:rPr>
          <w:rFonts w:hint="eastAsia"/>
        </w:rPr>
        <w:t>中　川「ごめん、ありがと」</w:t>
      </w:r>
    </w:p>
    <w:p w:rsidR="005F27A1" w:rsidRDefault="005F27A1" w:rsidP="005F27A1">
      <w:pPr>
        <w:pStyle w:val="A40"/>
        <w:ind w:left="0"/>
        <w:rPr>
          <w:rFonts w:hint="eastAsia"/>
        </w:rPr>
      </w:pPr>
      <w:r>
        <w:rPr>
          <w:rFonts w:hint="eastAsia"/>
        </w:rPr>
        <w:t xml:space="preserve">　　　　　　タオルを受け取り、顔を拭くが額から止めどなく汗は流れ、タオルはびしょ濡れになる。</w:t>
      </w:r>
    </w:p>
    <w:p w:rsidR="005F27A1" w:rsidRDefault="005F27A1" w:rsidP="005F27A1">
      <w:pPr>
        <w:pStyle w:val="A40"/>
        <w:ind w:left="0"/>
        <w:rPr>
          <w:rFonts w:hint="eastAsia"/>
        </w:rPr>
      </w:pPr>
      <w:r>
        <w:rPr>
          <w:rFonts w:hint="eastAsia"/>
        </w:rPr>
        <w:t>中　川「これクリーニング出すから」</w:t>
      </w:r>
    </w:p>
    <w:p w:rsidR="005F27A1" w:rsidRDefault="00094EFB" w:rsidP="005F27A1">
      <w:pPr>
        <w:pStyle w:val="A40"/>
        <w:ind w:left="0"/>
        <w:rPr>
          <w:rFonts w:hint="eastAsia"/>
        </w:rPr>
      </w:pPr>
      <w:r>
        <w:rPr>
          <w:rFonts w:hint="eastAsia"/>
        </w:rPr>
        <w:t xml:space="preserve">　　　　　　</w:t>
      </w:r>
      <w:r w:rsidR="005F27A1">
        <w:rPr>
          <w:rFonts w:hint="eastAsia"/>
        </w:rPr>
        <w:t>カレーを食べるとまた汗が流れる。</w:t>
      </w:r>
    </w:p>
    <w:p w:rsidR="005F27A1" w:rsidRDefault="00A123D2" w:rsidP="005F27A1">
      <w:pPr>
        <w:pStyle w:val="A40"/>
        <w:ind w:left="0"/>
        <w:rPr>
          <w:rFonts w:hint="eastAsia"/>
        </w:rPr>
      </w:pPr>
      <w:r>
        <w:rPr>
          <w:rFonts w:hint="eastAsia"/>
        </w:rPr>
        <w:t>果　歩「全然いいよ</w:t>
      </w:r>
      <w:r w:rsidR="005F27A1">
        <w:rPr>
          <w:rFonts w:hint="eastAsia"/>
        </w:rPr>
        <w:t>そんなの。もっと飲みなよ、中和されるよ」</w:t>
      </w:r>
    </w:p>
    <w:p w:rsidR="005F27A1" w:rsidRDefault="005F27A1" w:rsidP="005F27A1">
      <w:pPr>
        <w:pStyle w:val="A40"/>
        <w:ind w:left="0"/>
        <w:rPr>
          <w:rFonts w:hint="eastAsia"/>
        </w:rPr>
      </w:pPr>
      <w:r>
        <w:rPr>
          <w:rFonts w:hint="eastAsia"/>
        </w:rPr>
        <w:t>中　川「うん」</w:t>
      </w:r>
    </w:p>
    <w:p w:rsidR="005F27A1" w:rsidRDefault="005F27A1" w:rsidP="005F27A1">
      <w:pPr>
        <w:pStyle w:val="A40"/>
        <w:ind w:left="0"/>
        <w:rPr>
          <w:rFonts w:hint="eastAsia"/>
        </w:rPr>
      </w:pPr>
      <w:r>
        <w:rPr>
          <w:rFonts w:hint="eastAsia"/>
        </w:rPr>
        <w:t xml:space="preserve">　　　　　　またちょっとだけラッシーを飲む。</w:t>
      </w:r>
    </w:p>
    <w:p w:rsidR="005F27A1" w:rsidRDefault="005F27A1" w:rsidP="005F27A1">
      <w:pPr>
        <w:pStyle w:val="A40"/>
        <w:ind w:left="0"/>
        <w:rPr>
          <w:rFonts w:hint="eastAsia"/>
        </w:rPr>
      </w:pPr>
      <w:r>
        <w:rPr>
          <w:rFonts w:hint="eastAsia"/>
        </w:rPr>
        <w:t>果　歩「（自分のマンゴーラッシーを指し）こっちのほうがよかったら交換する？」</w:t>
      </w:r>
    </w:p>
    <w:p w:rsidR="005F27A1" w:rsidRDefault="005F27A1" w:rsidP="005F27A1">
      <w:pPr>
        <w:pStyle w:val="A40"/>
        <w:ind w:left="0"/>
        <w:rPr>
          <w:rFonts w:hint="eastAsia"/>
        </w:rPr>
      </w:pPr>
      <w:r>
        <w:rPr>
          <w:rFonts w:hint="eastAsia"/>
        </w:rPr>
        <w:t>中　川「ううん」</w:t>
      </w:r>
    </w:p>
    <w:p w:rsidR="005F27A1" w:rsidRDefault="002E4A73" w:rsidP="002E4A73">
      <w:pPr>
        <w:pStyle w:val="A40"/>
        <w:rPr>
          <w:rFonts w:hint="eastAsia"/>
        </w:rPr>
      </w:pPr>
      <w:r>
        <w:rPr>
          <w:rFonts w:hint="eastAsia"/>
        </w:rPr>
        <w:t>肌が透けているため、中川の</w:t>
      </w:r>
      <w:r w:rsidR="005F27A1">
        <w:rPr>
          <w:rFonts w:hint="eastAsia"/>
        </w:rPr>
        <w:t>乳首が立っているのがはっきりと見える。</w:t>
      </w:r>
    </w:p>
    <w:p w:rsidR="005F27A1" w:rsidRDefault="005F27A1" w:rsidP="005F27A1">
      <w:pPr>
        <w:pStyle w:val="A40"/>
        <w:rPr>
          <w:rFonts w:hint="eastAsia"/>
        </w:rPr>
      </w:pPr>
      <w:r>
        <w:rPr>
          <w:rFonts w:hint="eastAsia"/>
        </w:rPr>
        <w:t>それに気がつく果歩。</w:t>
      </w:r>
    </w:p>
    <w:p w:rsidR="005F27A1" w:rsidRDefault="005F27A1" w:rsidP="005F27A1">
      <w:pPr>
        <w:pStyle w:val="A40"/>
        <w:rPr>
          <w:rFonts w:hint="eastAsia"/>
        </w:rPr>
      </w:pPr>
      <w:r>
        <w:rPr>
          <w:rFonts w:hint="eastAsia"/>
        </w:rPr>
        <w:t>果歩の視線を感じ、果歩の方を見る。</w:t>
      </w:r>
    </w:p>
    <w:p w:rsidR="005F27A1" w:rsidRDefault="005F27A1" w:rsidP="005F27A1">
      <w:pPr>
        <w:pStyle w:val="A40"/>
        <w:ind w:left="0"/>
      </w:pPr>
      <w:r>
        <w:rPr>
          <w:rFonts w:hint="eastAsia"/>
        </w:rPr>
        <w:t xml:space="preserve">　　　　　　中川は照れ笑いしながら</w:t>
      </w:r>
      <w:r w:rsidR="002E4A73">
        <w:rPr>
          <w:rFonts w:hint="eastAsia"/>
        </w:rPr>
        <w:t>乳首を見せないように、Ｔシャツを指でつまんでパタパタとさせ、風を送って</w:t>
      </w:r>
      <w:r w:rsidR="00A123D2">
        <w:rPr>
          <w:rFonts w:hint="eastAsia"/>
        </w:rPr>
        <w:t>涼むふりをして</w:t>
      </w:r>
      <w:r w:rsidR="002E4A73">
        <w:rPr>
          <w:rFonts w:hint="eastAsia"/>
        </w:rPr>
        <w:t>ごまかす。</w:t>
      </w:r>
    </w:p>
    <w:p w:rsidR="002E4A73" w:rsidRDefault="002E4A73" w:rsidP="005F27A1">
      <w:pPr>
        <w:pStyle w:val="A40"/>
        <w:ind w:left="0"/>
        <w:rPr>
          <w:rFonts w:hint="eastAsia"/>
        </w:rPr>
      </w:pPr>
      <w:r>
        <w:rPr>
          <w:rFonts w:hint="eastAsia"/>
        </w:rPr>
        <w:t>中　川「</w:t>
      </w:r>
      <w:r w:rsidR="003E5DE4">
        <w:rPr>
          <w:rFonts w:hint="eastAsia"/>
        </w:rPr>
        <w:t>・・・</w:t>
      </w:r>
      <w:r w:rsidR="005F27A1">
        <w:rPr>
          <w:rFonts w:hint="eastAsia"/>
        </w:rPr>
        <w:t>甘いもの食べると乳首立っちゃうんだよね」</w:t>
      </w:r>
    </w:p>
    <w:p w:rsidR="002E4A73" w:rsidRDefault="002E4A73" w:rsidP="005F27A1">
      <w:pPr>
        <w:pStyle w:val="A40"/>
        <w:ind w:left="0"/>
        <w:rPr>
          <w:rFonts w:hint="eastAsia"/>
        </w:rPr>
      </w:pPr>
      <w:r>
        <w:rPr>
          <w:rFonts w:hint="eastAsia"/>
        </w:rPr>
        <w:t xml:space="preserve">　　　　　　果歩は爆笑する。</w:t>
      </w:r>
    </w:p>
    <w:p w:rsidR="002E4A73" w:rsidRDefault="002E4A73" w:rsidP="005F27A1">
      <w:pPr>
        <w:pStyle w:val="A40"/>
        <w:ind w:left="0"/>
        <w:rPr>
          <w:rFonts w:hint="eastAsia"/>
        </w:rPr>
      </w:pPr>
      <w:r>
        <w:rPr>
          <w:rFonts w:hint="eastAsia"/>
        </w:rPr>
        <w:t>果　歩「だからさっきチュリトス頑なに食べなかったんだ」</w:t>
      </w:r>
    </w:p>
    <w:p w:rsidR="005F27A1" w:rsidRDefault="002E4A73" w:rsidP="005F27A1">
      <w:pPr>
        <w:pStyle w:val="A40"/>
        <w:ind w:left="0"/>
      </w:pPr>
      <w:r>
        <w:rPr>
          <w:rFonts w:hint="eastAsia"/>
        </w:rPr>
        <w:t>中　川「（笑いながら）ダイエットしてるって嘘ついちゃった」</w:t>
      </w:r>
    </w:p>
    <w:p w:rsidR="007C1FAF" w:rsidRDefault="002E4A73" w:rsidP="00CB1A70">
      <w:pPr>
        <w:pStyle w:val="A40"/>
        <w:rPr>
          <w:rFonts w:hint="eastAsia"/>
        </w:rPr>
      </w:pPr>
      <w:r>
        <w:rPr>
          <w:rFonts w:hint="eastAsia"/>
        </w:rPr>
        <w:t>Ｔシャツを離すと、肌にそれがくっつき、立った乳首がＴシャツ越しに主張している。</w:t>
      </w:r>
    </w:p>
    <w:p w:rsidR="0045736F" w:rsidRDefault="0045736F" w:rsidP="00E73994">
      <w:pPr>
        <w:pStyle w:val="A40"/>
        <w:ind w:left="0"/>
      </w:pPr>
      <w:r>
        <w:rPr>
          <w:rFonts w:hint="eastAsia"/>
        </w:rPr>
        <w:t xml:space="preserve">　　　　　　</w:t>
      </w:r>
    </w:p>
    <w:p w:rsidR="007C1FAF" w:rsidRDefault="0045736F" w:rsidP="00E73994">
      <w:pPr>
        <w:pStyle w:val="A4"/>
      </w:pPr>
      <w:r>
        <w:rPr>
          <w:rFonts w:hint="eastAsia"/>
        </w:rPr>
        <w:t>劇場のロビー（日中）</w:t>
      </w:r>
    </w:p>
    <w:p w:rsidR="0045736F" w:rsidRDefault="007C1FAF" w:rsidP="00E73994">
      <w:pPr>
        <w:pStyle w:val="A40"/>
        <w:ind w:left="0"/>
      </w:pPr>
      <w:r>
        <w:rPr>
          <w:rFonts w:hint="eastAsia"/>
        </w:rPr>
        <w:t xml:space="preserve">　　　　　</w:t>
      </w:r>
      <w:r w:rsidR="00665087">
        <w:rPr>
          <w:rFonts w:hint="eastAsia"/>
        </w:rPr>
        <w:t xml:space="preserve">　遠藤が熊代と話していると森田が</w:t>
      </w:r>
      <w:r w:rsidR="0045736F">
        <w:rPr>
          <w:rFonts w:hint="eastAsia"/>
        </w:rPr>
        <w:t>やってくる。</w:t>
      </w:r>
    </w:p>
    <w:p w:rsidR="0045736F" w:rsidRDefault="0045736F" w:rsidP="00CB1A70">
      <w:pPr>
        <w:pStyle w:val="A40"/>
      </w:pPr>
      <w:r>
        <w:rPr>
          <w:rFonts w:hint="eastAsia"/>
        </w:rPr>
        <w:t>遠藤はフクロテナガザルのことで文句を言いにきたのかと構える。</w:t>
      </w:r>
    </w:p>
    <w:p w:rsidR="0045736F" w:rsidRDefault="0045736F" w:rsidP="0045736F">
      <w:pPr>
        <w:pStyle w:val="A41"/>
      </w:pPr>
      <w:r>
        <w:rPr>
          <w:rFonts w:hint="eastAsia"/>
        </w:rPr>
        <w:t>森　田「あなたよね、さっき」</w:t>
      </w:r>
    </w:p>
    <w:p w:rsidR="0045736F" w:rsidRDefault="0045736F" w:rsidP="0045736F">
      <w:pPr>
        <w:pStyle w:val="A41"/>
      </w:pPr>
      <w:r>
        <w:rPr>
          <w:rFonts w:hint="eastAsia"/>
        </w:rPr>
        <w:t>遠　藤「ごめんなさい、先ほどはお話中に失礼なことをしてしまい」</w:t>
      </w:r>
    </w:p>
    <w:p w:rsidR="0045736F" w:rsidRDefault="0045736F" w:rsidP="0045736F">
      <w:pPr>
        <w:pStyle w:val="A41"/>
      </w:pPr>
      <w:r>
        <w:rPr>
          <w:rFonts w:hint="eastAsia"/>
        </w:rPr>
        <w:t>森　田「フクロテナガザル」</w:t>
      </w:r>
    </w:p>
    <w:p w:rsidR="0045736F" w:rsidRDefault="0045736F" w:rsidP="0045736F">
      <w:pPr>
        <w:pStyle w:val="A41"/>
      </w:pPr>
      <w:r>
        <w:rPr>
          <w:rFonts w:hint="eastAsia"/>
        </w:rPr>
        <w:t>遠　藤「えっ」</w:t>
      </w:r>
    </w:p>
    <w:p w:rsidR="0045736F" w:rsidRDefault="0045736F" w:rsidP="0045736F">
      <w:pPr>
        <w:pStyle w:val="A41"/>
      </w:pPr>
      <w:r>
        <w:rPr>
          <w:rFonts w:hint="eastAsia"/>
        </w:rPr>
        <w:t>森　田「千葉市動物公園の」</w:t>
      </w:r>
    </w:p>
    <w:p w:rsidR="0045736F" w:rsidRDefault="0045736F" w:rsidP="0045736F">
      <w:pPr>
        <w:pStyle w:val="A41"/>
      </w:pPr>
      <w:r>
        <w:rPr>
          <w:rFonts w:hint="eastAsia"/>
        </w:rPr>
        <w:t>遠　藤「なんでわかったんですか」</w:t>
      </w:r>
    </w:p>
    <w:p w:rsidR="0045736F" w:rsidRDefault="0045736F" w:rsidP="0045736F">
      <w:pPr>
        <w:pStyle w:val="A41"/>
      </w:pPr>
      <w:r>
        <w:rPr>
          <w:rFonts w:hint="eastAsia"/>
        </w:rPr>
        <w:t>森　田「よく行くからね。あなたの作品なかなか面白く見させてもらったよ」</w:t>
      </w:r>
    </w:p>
    <w:p w:rsidR="0045736F" w:rsidRDefault="0045736F" w:rsidP="0045736F">
      <w:pPr>
        <w:pStyle w:val="A41"/>
      </w:pPr>
      <w:r>
        <w:rPr>
          <w:rFonts w:hint="eastAsia"/>
        </w:rPr>
        <w:t>遠　藤「ご覧になってたんですか」</w:t>
      </w:r>
    </w:p>
    <w:p w:rsidR="00FA320A" w:rsidRDefault="0045736F" w:rsidP="0045736F">
      <w:pPr>
        <w:pStyle w:val="A41"/>
      </w:pPr>
      <w:r>
        <w:rPr>
          <w:rFonts w:hint="eastAsia"/>
        </w:rPr>
        <w:t>森　田「ゲストは全部観なきゃいけないのよ。</w:t>
      </w:r>
      <w:r w:rsidR="00FA320A">
        <w:rPr>
          <w:rFonts w:hint="eastAsia"/>
        </w:rPr>
        <w:t>動物園のドキュメンタリーの側面もあって好きだった</w:t>
      </w:r>
      <w:r>
        <w:rPr>
          <w:rFonts w:hint="eastAsia"/>
        </w:rPr>
        <w:t>」</w:t>
      </w:r>
    </w:p>
    <w:p w:rsidR="00FA320A" w:rsidRDefault="00FA320A" w:rsidP="0045736F">
      <w:pPr>
        <w:pStyle w:val="A41"/>
      </w:pPr>
      <w:r>
        <w:rPr>
          <w:rFonts w:hint="eastAsia"/>
        </w:rPr>
        <w:t>遠　藤「ありがとうございます」</w:t>
      </w:r>
    </w:p>
    <w:p w:rsidR="00FA320A" w:rsidRDefault="00FA320A" w:rsidP="0045736F">
      <w:pPr>
        <w:pStyle w:val="A41"/>
      </w:pPr>
      <w:r>
        <w:rPr>
          <w:rFonts w:hint="eastAsia"/>
        </w:rPr>
        <w:t>森　田「どこよく行くの」</w:t>
      </w:r>
    </w:p>
    <w:p w:rsidR="00FA320A" w:rsidRDefault="00FA320A" w:rsidP="0045736F">
      <w:pPr>
        <w:pStyle w:val="A41"/>
      </w:pPr>
      <w:r>
        <w:rPr>
          <w:rFonts w:hint="eastAsia"/>
        </w:rPr>
        <w:t>遠　藤「都内だと多摩とか井の頭とかですかね」</w:t>
      </w:r>
    </w:p>
    <w:p w:rsidR="00FA320A" w:rsidRDefault="00FA320A" w:rsidP="0045736F">
      <w:pPr>
        <w:pStyle w:val="A41"/>
      </w:pPr>
      <w:r>
        <w:rPr>
          <w:rFonts w:hint="eastAsia"/>
        </w:rPr>
        <w:t>森　田「わたしも多摩はよく行くよ」</w:t>
      </w:r>
    </w:p>
    <w:p w:rsidR="00FA320A" w:rsidRDefault="00FA320A" w:rsidP="0045736F">
      <w:pPr>
        <w:pStyle w:val="A41"/>
      </w:pPr>
      <w:r>
        <w:rPr>
          <w:rFonts w:hint="eastAsia"/>
        </w:rPr>
        <w:t>遠　藤「えー！じゃあすれ違ってたかもですね」</w:t>
      </w:r>
    </w:p>
    <w:p w:rsidR="0045736F" w:rsidRDefault="00FA320A" w:rsidP="0045736F">
      <w:pPr>
        <w:pStyle w:val="A41"/>
      </w:pPr>
      <w:r>
        <w:rPr>
          <w:rFonts w:hint="eastAsia"/>
        </w:rPr>
        <w:t>森　田「あそこ広いからね」</w:t>
      </w:r>
      <w:r w:rsidR="0045736F">
        <w:rPr>
          <w:rFonts w:hint="eastAsia"/>
        </w:rPr>
        <w:t xml:space="preserve">　</w:t>
      </w:r>
    </w:p>
    <w:p w:rsidR="0045736F" w:rsidRDefault="00FA320A" w:rsidP="00665087">
      <w:pPr>
        <w:pStyle w:val="A41"/>
        <w:ind w:left="1340" w:firstLine="0"/>
      </w:pPr>
      <w:r>
        <w:rPr>
          <w:rFonts w:hint="eastAsia"/>
        </w:rPr>
        <w:t>森田の近くで</w:t>
      </w:r>
      <w:r w:rsidR="00665087">
        <w:rPr>
          <w:rFonts w:hint="eastAsia"/>
        </w:rPr>
        <w:t>遠藤の知り合い</w:t>
      </w:r>
      <w:r w:rsidR="00056CF8">
        <w:rPr>
          <w:rFonts w:hint="eastAsia"/>
        </w:rPr>
        <w:t>の</w:t>
      </w:r>
      <w:r w:rsidR="00094EFB">
        <w:rPr>
          <w:rFonts w:hint="eastAsia"/>
        </w:rPr>
        <w:t>神田</w:t>
      </w:r>
      <w:r w:rsidR="00665087">
        <w:rPr>
          <w:rFonts w:hint="eastAsia"/>
        </w:rPr>
        <w:t>監督（</w:t>
      </w:r>
      <w:r w:rsidR="00056CF8">
        <w:rPr>
          <w:rFonts w:hint="eastAsia"/>
        </w:rPr>
        <w:t>通称ヒゲメガネ</w:t>
      </w:r>
      <w:r w:rsidR="00665087">
        <w:rPr>
          <w:rFonts w:hint="eastAsia"/>
        </w:rPr>
        <w:t>）</w:t>
      </w:r>
      <w:r w:rsidR="0045736F">
        <w:rPr>
          <w:rFonts w:hint="eastAsia"/>
        </w:rPr>
        <w:t>が</w:t>
      </w:r>
      <w:r>
        <w:rPr>
          <w:rFonts w:hint="eastAsia"/>
        </w:rPr>
        <w:t>大きな声で</w:t>
      </w:r>
      <w:r w:rsidR="0045736F">
        <w:rPr>
          <w:rFonts w:hint="eastAsia"/>
        </w:rPr>
        <w:t>「何か今度面白いことしましょう！」と映画関係者に話している。</w:t>
      </w:r>
    </w:p>
    <w:p w:rsidR="00165701" w:rsidRDefault="00FA320A" w:rsidP="00165701">
      <w:pPr>
        <w:pStyle w:val="A41"/>
      </w:pPr>
      <w:r>
        <w:rPr>
          <w:rFonts w:hint="eastAsia"/>
        </w:rPr>
        <w:t>森　田「</w:t>
      </w:r>
      <w:r w:rsidR="00165701">
        <w:rPr>
          <w:rFonts w:hint="eastAsia"/>
        </w:rPr>
        <w:t>面白いことしましょうってなんだよ。</w:t>
      </w:r>
      <w:r>
        <w:rPr>
          <w:rFonts w:hint="eastAsia"/>
        </w:rPr>
        <w:t>面白いこと具体的に自分でまず</w:t>
      </w:r>
      <w:r w:rsidR="0045736F">
        <w:rPr>
          <w:rFonts w:hint="eastAsia"/>
        </w:rPr>
        <w:t>提示しろよ。なんでそこ他力本願なんだよ」</w:t>
      </w:r>
    </w:p>
    <w:p w:rsidR="0045736F" w:rsidRDefault="00165701" w:rsidP="0045736F">
      <w:pPr>
        <w:pStyle w:val="A41"/>
      </w:pPr>
      <w:r>
        <w:rPr>
          <w:rFonts w:hint="eastAsia"/>
        </w:rPr>
        <w:t>遠　藤「まあそういうこという人よくいますよね」</w:t>
      </w:r>
    </w:p>
    <w:p w:rsidR="0045736F" w:rsidRPr="00EE754C" w:rsidRDefault="0045736F" w:rsidP="0045736F">
      <w:pPr>
        <w:pStyle w:val="A40"/>
      </w:pPr>
      <w:r w:rsidRPr="00EE754C">
        <w:rPr>
          <w:rFonts w:hint="eastAsia"/>
        </w:rPr>
        <w:t>遠藤は作り笑いでごまかす。</w:t>
      </w:r>
    </w:p>
    <w:p w:rsidR="0045736F" w:rsidRPr="00EE754C" w:rsidRDefault="0045736F" w:rsidP="00FA320A">
      <w:pPr>
        <w:pStyle w:val="A40"/>
      </w:pPr>
      <w:r w:rsidRPr="00EE754C">
        <w:rPr>
          <w:rFonts w:hint="eastAsia"/>
        </w:rPr>
        <w:t>とそこへ、佐野がやってくる</w:t>
      </w:r>
      <w:r>
        <w:rPr>
          <w:rFonts w:hint="eastAsia"/>
        </w:rPr>
        <w:t>。</w:t>
      </w:r>
    </w:p>
    <w:p w:rsidR="0045736F" w:rsidRDefault="0045736F" w:rsidP="0045736F">
      <w:pPr>
        <w:pStyle w:val="A41"/>
      </w:pPr>
      <w:r>
        <w:rPr>
          <w:rFonts w:hint="eastAsia"/>
        </w:rPr>
        <w:t>佐　野「えんちゃん！」</w:t>
      </w:r>
    </w:p>
    <w:p w:rsidR="0045736F" w:rsidRDefault="0045736F" w:rsidP="0045736F">
      <w:pPr>
        <w:pStyle w:val="A41"/>
      </w:pPr>
      <w:r>
        <w:rPr>
          <w:rFonts w:hint="eastAsia"/>
        </w:rPr>
        <w:t>遠　藤「あ、佐野ちゃん！」</w:t>
      </w:r>
    </w:p>
    <w:p w:rsidR="0045736F" w:rsidRDefault="0045736F" w:rsidP="0045736F">
      <w:pPr>
        <w:pStyle w:val="A41"/>
      </w:pPr>
      <w:r>
        <w:rPr>
          <w:rFonts w:hint="eastAsia"/>
        </w:rPr>
        <w:t>佐　野「きてたんだね、あっ」</w:t>
      </w:r>
    </w:p>
    <w:p w:rsidR="0045736F" w:rsidRDefault="0045736F" w:rsidP="0045736F">
      <w:pPr>
        <w:pStyle w:val="A40"/>
      </w:pPr>
      <w:r>
        <w:rPr>
          <w:rFonts w:hint="eastAsia"/>
        </w:rPr>
        <w:t>佐野は</w:t>
      </w:r>
      <w:r w:rsidR="00FA320A">
        <w:rPr>
          <w:rFonts w:hint="eastAsia"/>
        </w:rPr>
        <w:t>森田</w:t>
      </w:r>
      <w:r>
        <w:rPr>
          <w:rFonts w:hint="eastAsia"/>
        </w:rPr>
        <w:t>に気がつく。</w:t>
      </w:r>
    </w:p>
    <w:p w:rsidR="0045736F" w:rsidRDefault="0045736F" w:rsidP="0045736F">
      <w:pPr>
        <w:pStyle w:val="A41"/>
      </w:pPr>
      <w:r>
        <w:rPr>
          <w:rFonts w:hint="eastAsia"/>
        </w:rPr>
        <w:t>佐　野「あ、どうも」</w:t>
      </w:r>
    </w:p>
    <w:p w:rsidR="0045736F" w:rsidRDefault="00FA320A" w:rsidP="0045736F">
      <w:pPr>
        <w:pStyle w:val="A41"/>
      </w:pPr>
      <w:r>
        <w:rPr>
          <w:rFonts w:hint="eastAsia"/>
        </w:rPr>
        <w:t>森　田</w:t>
      </w:r>
      <w:r w:rsidR="0045736F">
        <w:rPr>
          <w:rFonts w:hint="eastAsia"/>
        </w:rPr>
        <w:t>「どうも、遠藤さんのお知り合いで？」</w:t>
      </w:r>
    </w:p>
    <w:p w:rsidR="0045736F" w:rsidRDefault="0045736F" w:rsidP="0045736F">
      <w:pPr>
        <w:pStyle w:val="A41"/>
      </w:pPr>
      <w:r>
        <w:rPr>
          <w:rFonts w:hint="eastAsia"/>
        </w:rPr>
        <w:t>佐　野「あ、友人です」</w:t>
      </w:r>
    </w:p>
    <w:p w:rsidR="0045736F" w:rsidRDefault="00FA320A" w:rsidP="0045736F">
      <w:pPr>
        <w:pStyle w:val="A41"/>
      </w:pPr>
      <w:r>
        <w:rPr>
          <w:rFonts w:hint="eastAsia"/>
        </w:rPr>
        <w:t>森　田</w:t>
      </w:r>
      <w:r w:rsidR="0045736F">
        <w:rPr>
          <w:rFonts w:hint="eastAsia"/>
        </w:rPr>
        <w:t>「そうなんですね、結構古い仲で？」</w:t>
      </w:r>
    </w:p>
    <w:p w:rsidR="0045736F" w:rsidRDefault="0045736F" w:rsidP="0045736F">
      <w:pPr>
        <w:pStyle w:val="A41"/>
      </w:pPr>
      <w:r>
        <w:rPr>
          <w:rFonts w:hint="eastAsia"/>
        </w:rPr>
        <w:t>佐　野「あー、４年くらいですかね」</w:t>
      </w:r>
    </w:p>
    <w:p w:rsidR="00165701" w:rsidRDefault="00FA320A" w:rsidP="00FA320A">
      <w:pPr>
        <w:pStyle w:val="A41"/>
      </w:pPr>
      <w:r>
        <w:rPr>
          <w:rFonts w:hint="eastAsia"/>
        </w:rPr>
        <w:t>森　田</w:t>
      </w:r>
      <w:r w:rsidR="0045736F">
        <w:rPr>
          <w:rFonts w:hint="eastAsia"/>
        </w:rPr>
        <w:t>「ほー、そうなんですね」</w:t>
      </w:r>
    </w:p>
    <w:p w:rsidR="00165701" w:rsidRDefault="005E7001" w:rsidP="00CB1A70">
      <w:pPr>
        <w:pStyle w:val="A40"/>
      </w:pPr>
      <w:r>
        <w:rPr>
          <w:rFonts w:hint="eastAsia"/>
        </w:rPr>
        <w:t>森田と佐野が喋っている間、ヒゲメガネ</w:t>
      </w:r>
      <w:r w:rsidR="00165701">
        <w:rPr>
          <w:rFonts w:hint="eastAsia"/>
        </w:rPr>
        <w:t>が遠藤に絡む。</w:t>
      </w:r>
    </w:p>
    <w:p w:rsidR="00165701" w:rsidRDefault="00056CF8" w:rsidP="00FA320A">
      <w:pPr>
        <w:pStyle w:val="A41"/>
      </w:pPr>
      <w:r>
        <w:rPr>
          <w:rFonts w:hint="eastAsia"/>
        </w:rPr>
        <w:t>ヒゲメガネ</w:t>
      </w:r>
      <w:r w:rsidR="00165701">
        <w:rPr>
          <w:rFonts w:hint="eastAsia"/>
        </w:rPr>
        <w:t>「おー！遠藤君！久しぶり」</w:t>
      </w:r>
    </w:p>
    <w:p w:rsidR="00165701" w:rsidRDefault="005E7001" w:rsidP="00FA320A">
      <w:pPr>
        <w:pStyle w:val="A41"/>
      </w:pPr>
      <w:r>
        <w:rPr>
          <w:rFonts w:hint="eastAsia"/>
        </w:rPr>
        <w:t>遠　藤「久しぶりー！</w:t>
      </w:r>
      <w:r w:rsidR="00165701">
        <w:rPr>
          <w:rFonts w:hint="eastAsia"/>
        </w:rPr>
        <w:t>元気？」</w:t>
      </w:r>
    </w:p>
    <w:p w:rsidR="00056CF8" w:rsidRDefault="00056CF8" w:rsidP="00FA320A">
      <w:pPr>
        <w:pStyle w:val="A41"/>
      </w:pPr>
      <w:r>
        <w:rPr>
          <w:rFonts w:hint="eastAsia"/>
        </w:rPr>
        <w:t>ヒゲメガネ「元気元気、どうよそっちは</w:t>
      </w:r>
      <w:r w:rsidR="00165701">
        <w:rPr>
          <w:rFonts w:hint="eastAsia"/>
        </w:rPr>
        <w:t>」</w:t>
      </w:r>
    </w:p>
    <w:p w:rsidR="00144252" w:rsidRDefault="00056CF8" w:rsidP="00FA320A">
      <w:pPr>
        <w:pStyle w:val="A41"/>
      </w:pPr>
      <w:r>
        <w:rPr>
          <w:rFonts w:hint="eastAsia"/>
        </w:rPr>
        <w:t>遠　藤「ぼちぼちかな。仕事より動物園行く方が多いかも」</w:t>
      </w:r>
    </w:p>
    <w:p w:rsidR="00056CF8" w:rsidRDefault="00056CF8" w:rsidP="0062375D">
      <w:pPr>
        <w:pStyle w:val="A41"/>
      </w:pPr>
      <w:r>
        <w:rPr>
          <w:rFonts w:hint="eastAsia"/>
        </w:rPr>
        <w:t>ヒゲメガネ「変わってないねー。ちょっとまた近々飯でも行こうよ、面白いことそろそろしよ！」</w:t>
      </w:r>
    </w:p>
    <w:p w:rsidR="00056CF8" w:rsidRDefault="00056CF8" w:rsidP="00056CF8">
      <w:pPr>
        <w:pStyle w:val="A40"/>
        <w:ind w:left="0"/>
      </w:pPr>
      <w:r>
        <w:rPr>
          <w:rFonts w:hint="eastAsia"/>
        </w:rPr>
        <w:t>遠　藤「うん、飯行こう。また連絡する！」</w:t>
      </w:r>
    </w:p>
    <w:p w:rsidR="00056CF8" w:rsidRDefault="00056CF8" w:rsidP="00056CF8">
      <w:pPr>
        <w:pStyle w:val="A40"/>
        <w:ind w:left="0"/>
      </w:pPr>
      <w:r>
        <w:rPr>
          <w:rFonts w:hint="eastAsia"/>
        </w:rPr>
        <w:t>ヒゲメガネ「よろしく、俺もするわ！」</w:t>
      </w:r>
    </w:p>
    <w:p w:rsidR="00056CF8" w:rsidRPr="00CB1A70" w:rsidRDefault="00056CF8" w:rsidP="00CB1A70">
      <w:pPr>
        <w:pStyle w:val="A40"/>
      </w:pPr>
      <w:r w:rsidRPr="00CB1A70">
        <w:rPr>
          <w:rFonts w:hint="eastAsia"/>
        </w:rPr>
        <w:t>ヒゲメガネに軽く手を振る遠藤。</w:t>
      </w:r>
    </w:p>
    <w:p w:rsidR="00056CF8" w:rsidRPr="00CB1A70" w:rsidRDefault="00056CF8" w:rsidP="00CB1A70">
      <w:pPr>
        <w:pStyle w:val="A40"/>
      </w:pPr>
      <w:r w:rsidRPr="00CB1A70">
        <w:rPr>
          <w:rFonts w:hint="eastAsia"/>
        </w:rPr>
        <w:t>森田の方をチラッと見ると、まだ佐野と話している。</w:t>
      </w:r>
    </w:p>
    <w:p w:rsidR="00F75AE3" w:rsidRDefault="00056CF8" w:rsidP="00CB1A70">
      <w:pPr>
        <w:pStyle w:val="A40"/>
      </w:pPr>
      <w:r w:rsidRPr="00CB1A70">
        <w:rPr>
          <w:rFonts w:hint="eastAsia"/>
        </w:rPr>
        <w:t>ホッとし、ドリンクを飲む遠藤。</w:t>
      </w:r>
    </w:p>
    <w:p w:rsidR="00585824" w:rsidRPr="00CB1A70" w:rsidRDefault="00585824" w:rsidP="00CB1A70">
      <w:pPr>
        <w:pStyle w:val="A40"/>
      </w:pPr>
    </w:p>
    <w:p w:rsidR="00E73994" w:rsidRDefault="00E73994" w:rsidP="002B57EC">
      <w:pPr>
        <w:pStyle w:val="A4"/>
      </w:pPr>
      <w:r>
        <w:rPr>
          <w:rFonts w:hint="eastAsia"/>
        </w:rPr>
        <w:t>インド料理屋</w:t>
      </w:r>
      <w:r w:rsidR="00F75AE3" w:rsidRPr="0032709A">
        <w:rPr>
          <w:rFonts w:hint="eastAsia"/>
        </w:rPr>
        <w:t>（夜）</w:t>
      </w:r>
      <w:r w:rsidR="00AC2B77">
        <w:rPr>
          <w:rFonts w:hint="eastAsia"/>
        </w:rPr>
        <w:t>別の日</w:t>
      </w:r>
    </w:p>
    <w:p w:rsidR="00A31622" w:rsidRDefault="00E73994" w:rsidP="003E5DE4">
      <w:pPr>
        <w:pStyle w:val="A40"/>
      </w:pPr>
      <w:r>
        <w:rPr>
          <w:rFonts w:hint="eastAsia"/>
        </w:rPr>
        <w:t>遠藤と</w:t>
      </w:r>
      <w:r w:rsidR="0067173F">
        <w:rPr>
          <w:rFonts w:hint="eastAsia"/>
        </w:rPr>
        <w:t>中</w:t>
      </w:r>
      <w:r w:rsidR="001339D9">
        <w:rPr>
          <w:rFonts w:hint="eastAsia"/>
        </w:rPr>
        <w:t>川</w:t>
      </w:r>
      <w:r>
        <w:rPr>
          <w:rFonts w:hint="eastAsia"/>
        </w:rPr>
        <w:t>がカレーとナンを食べている。</w:t>
      </w:r>
    </w:p>
    <w:p w:rsidR="00E23FDA" w:rsidRDefault="00A31622" w:rsidP="00E23FDA">
      <w:pPr>
        <w:pStyle w:val="A40"/>
        <w:rPr>
          <w:rFonts w:hint="eastAsia"/>
        </w:rPr>
      </w:pPr>
      <w:r>
        <w:rPr>
          <w:rFonts w:hint="eastAsia"/>
        </w:rPr>
        <w:t>遠藤の指の包帯がとれている。</w:t>
      </w:r>
    </w:p>
    <w:p w:rsidR="0047006C" w:rsidRDefault="00E23FDA" w:rsidP="00E23FDA">
      <w:pPr>
        <w:pStyle w:val="A40"/>
        <w:ind w:left="0"/>
      </w:pPr>
      <w:r>
        <w:rPr>
          <w:rFonts w:hint="eastAsia"/>
        </w:rPr>
        <w:t>中　川「骨折とか憧れてたけど手で食えないって考えたら骨折なんてやっぱダメだ」</w:t>
      </w:r>
    </w:p>
    <w:p w:rsidR="00A7003C" w:rsidRDefault="00E23FDA" w:rsidP="00E16F8C">
      <w:pPr>
        <w:pStyle w:val="A41"/>
      </w:pPr>
      <w:r>
        <w:rPr>
          <w:rFonts w:hint="eastAsia"/>
        </w:rPr>
        <w:t>遠　藤「包帯ないとほんと食いやすいよ</w:t>
      </w:r>
      <w:r w:rsidR="0047006C">
        <w:rPr>
          <w:rFonts w:hint="eastAsia"/>
        </w:rPr>
        <w:t>」</w:t>
      </w:r>
    </w:p>
    <w:p w:rsidR="00F75AE3" w:rsidRPr="0032709A" w:rsidRDefault="002642CE" w:rsidP="00E16F8C">
      <w:pPr>
        <w:pStyle w:val="A41"/>
      </w:pPr>
      <w:r>
        <w:rPr>
          <w:rFonts w:hint="eastAsia"/>
        </w:rPr>
        <w:t>中　川「骨折童貞、バレー</w:t>
      </w:r>
      <w:r w:rsidR="00A31622">
        <w:rPr>
          <w:rFonts w:hint="eastAsia"/>
        </w:rPr>
        <w:t>ボール</w:t>
      </w:r>
      <w:r>
        <w:rPr>
          <w:rFonts w:hint="eastAsia"/>
        </w:rPr>
        <w:t>で卒業したのどんな気持ち？</w:t>
      </w:r>
      <w:r w:rsidR="00F75AE3" w:rsidRPr="0032709A">
        <w:rPr>
          <w:rFonts w:hint="eastAsia"/>
        </w:rPr>
        <w:t>」</w:t>
      </w:r>
    </w:p>
    <w:p w:rsidR="00F75AE3" w:rsidRPr="0032709A" w:rsidRDefault="005C1A49" w:rsidP="00E16F8C">
      <w:pPr>
        <w:pStyle w:val="A41"/>
      </w:pPr>
      <w:r>
        <w:rPr>
          <w:rFonts w:hint="eastAsia"/>
        </w:rPr>
        <w:t>遠　藤「あっけないね</w:t>
      </w:r>
      <w:r w:rsidR="00F75AE3" w:rsidRPr="0032709A">
        <w:rPr>
          <w:rFonts w:hint="eastAsia"/>
        </w:rPr>
        <w:t>」</w:t>
      </w:r>
    </w:p>
    <w:p w:rsidR="00F75AE3" w:rsidRPr="0032709A" w:rsidRDefault="002642CE" w:rsidP="006B3A12">
      <w:pPr>
        <w:pStyle w:val="A41"/>
      </w:pPr>
      <w:r>
        <w:rPr>
          <w:rFonts w:hint="eastAsia"/>
        </w:rPr>
        <w:t>中　川</w:t>
      </w:r>
      <w:r w:rsidR="00F75AE3" w:rsidRPr="0032709A">
        <w:rPr>
          <w:rFonts w:hint="eastAsia"/>
        </w:rPr>
        <w:t>「</w:t>
      </w:r>
      <w:r>
        <w:rPr>
          <w:rFonts w:hint="eastAsia"/>
        </w:rPr>
        <w:t>童貞喪失って大体そんなもんだよね</w:t>
      </w:r>
      <w:r w:rsidR="00F75AE3" w:rsidRPr="0032709A">
        <w:rPr>
          <w:rFonts w:hint="eastAsia"/>
        </w:rPr>
        <w:t>」</w:t>
      </w:r>
    </w:p>
    <w:p w:rsidR="00F75AE3" w:rsidRPr="0032709A" w:rsidRDefault="00A31622" w:rsidP="00E043CB">
      <w:pPr>
        <w:pStyle w:val="A41"/>
      </w:pPr>
      <w:r>
        <w:rPr>
          <w:rFonts w:hint="eastAsia"/>
        </w:rPr>
        <w:t>遠　藤</w:t>
      </w:r>
      <w:r w:rsidR="002642CE">
        <w:rPr>
          <w:rFonts w:hint="eastAsia"/>
        </w:rPr>
        <w:t>「ウォシュレット初体験の時くらいかな、感動したの</w:t>
      </w:r>
      <w:r w:rsidR="00F75AE3" w:rsidRPr="0032709A">
        <w:rPr>
          <w:rFonts w:hint="eastAsia"/>
        </w:rPr>
        <w:t>」</w:t>
      </w:r>
    </w:p>
    <w:p w:rsidR="0030104D" w:rsidRDefault="00A31622" w:rsidP="006B3A12">
      <w:pPr>
        <w:pStyle w:val="A41"/>
      </w:pPr>
      <w:r>
        <w:rPr>
          <w:rFonts w:hint="eastAsia"/>
        </w:rPr>
        <w:t>中　川</w:t>
      </w:r>
      <w:r w:rsidR="005C1A49">
        <w:rPr>
          <w:rFonts w:hint="eastAsia"/>
        </w:rPr>
        <w:t>「あれ</w:t>
      </w:r>
      <w:r w:rsidR="002642CE">
        <w:rPr>
          <w:rFonts w:hint="eastAsia"/>
        </w:rPr>
        <w:t>そんな感動する？</w:t>
      </w:r>
      <w:r w:rsidR="00F75AE3" w:rsidRPr="0032709A">
        <w:rPr>
          <w:rFonts w:hint="eastAsia"/>
        </w:rPr>
        <w:t>」</w:t>
      </w:r>
    </w:p>
    <w:p w:rsidR="0030104D" w:rsidRDefault="00A31622" w:rsidP="002642CE">
      <w:pPr>
        <w:pStyle w:val="A41"/>
        <w:ind w:left="0" w:firstLine="0"/>
      </w:pPr>
      <w:r>
        <w:rPr>
          <w:rFonts w:hint="eastAsia"/>
        </w:rPr>
        <w:t>遠　藤「</w:t>
      </w:r>
      <w:r w:rsidR="002642CE">
        <w:rPr>
          <w:rFonts w:hint="eastAsia"/>
        </w:rPr>
        <w:t>じゃあ何、初体験で感動したの</w:t>
      </w:r>
      <w:r w:rsidR="0030104D">
        <w:rPr>
          <w:rFonts w:hint="eastAsia"/>
        </w:rPr>
        <w:t>」</w:t>
      </w:r>
    </w:p>
    <w:p w:rsidR="002642CE" w:rsidRDefault="002642CE" w:rsidP="0030104D">
      <w:pPr>
        <w:pStyle w:val="A41"/>
      </w:pPr>
      <w:r>
        <w:rPr>
          <w:rFonts w:hint="eastAsia"/>
        </w:rPr>
        <w:t>遠　藤「寝返りかな</w:t>
      </w:r>
      <w:r w:rsidR="0030104D">
        <w:rPr>
          <w:rFonts w:hint="eastAsia"/>
        </w:rPr>
        <w:t>」</w:t>
      </w:r>
    </w:p>
    <w:p w:rsidR="002642CE" w:rsidRDefault="004807C3" w:rsidP="0030104D">
      <w:pPr>
        <w:pStyle w:val="A41"/>
      </w:pPr>
      <w:r>
        <w:rPr>
          <w:rFonts w:hint="eastAsia"/>
        </w:rPr>
        <w:t xml:space="preserve">　　　　　　　無視する中川</w:t>
      </w:r>
      <w:r w:rsidR="002642CE">
        <w:rPr>
          <w:rFonts w:hint="eastAsia"/>
        </w:rPr>
        <w:t>。</w:t>
      </w:r>
    </w:p>
    <w:p w:rsidR="002642CE" w:rsidRDefault="00101D05" w:rsidP="0030104D">
      <w:pPr>
        <w:pStyle w:val="A41"/>
      </w:pPr>
      <w:r>
        <w:rPr>
          <w:rFonts w:hint="eastAsia"/>
        </w:rPr>
        <w:t>遠　藤「</w:t>
      </w:r>
      <w:r w:rsidR="005E756C">
        <w:rPr>
          <w:rFonts w:hint="eastAsia"/>
        </w:rPr>
        <w:t>そういや、森田監督会ったよ</w:t>
      </w:r>
      <w:r w:rsidR="002642CE">
        <w:rPr>
          <w:rFonts w:hint="eastAsia"/>
        </w:rPr>
        <w:t>」</w:t>
      </w:r>
    </w:p>
    <w:p w:rsidR="002C7989" w:rsidRDefault="005E756C" w:rsidP="0030104D">
      <w:pPr>
        <w:pStyle w:val="A41"/>
      </w:pPr>
      <w:r>
        <w:rPr>
          <w:rFonts w:hint="eastAsia"/>
        </w:rPr>
        <w:t>中　川「お、どこで</w:t>
      </w:r>
      <w:r w:rsidR="002C7989">
        <w:rPr>
          <w:rFonts w:hint="eastAsia"/>
        </w:rPr>
        <w:t>」</w:t>
      </w:r>
    </w:p>
    <w:p w:rsidR="002C7989" w:rsidRDefault="005C1A49" w:rsidP="0030104D">
      <w:pPr>
        <w:pStyle w:val="A41"/>
      </w:pPr>
      <w:r>
        <w:rPr>
          <w:rFonts w:hint="eastAsia"/>
        </w:rPr>
        <w:t>遠　藤「</w:t>
      </w:r>
      <w:r w:rsidR="005E7001">
        <w:rPr>
          <w:rFonts w:hint="eastAsia"/>
        </w:rPr>
        <w:t>◯◯映画祭</w:t>
      </w:r>
      <w:r w:rsidR="005E756C">
        <w:rPr>
          <w:rFonts w:hint="eastAsia"/>
        </w:rPr>
        <w:t>。佐野っちにも会った</w:t>
      </w:r>
      <w:r w:rsidR="002642CE">
        <w:rPr>
          <w:rFonts w:hint="eastAsia"/>
        </w:rPr>
        <w:t>」</w:t>
      </w:r>
    </w:p>
    <w:p w:rsidR="002C7989" w:rsidRDefault="002C7989" w:rsidP="0030104D">
      <w:pPr>
        <w:pStyle w:val="A41"/>
      </w:pPr>
      <w:r>
        <w:rPr>
          <w:rFonts w:hint="eastAsia"/>
        </w:rPr>
        <w:t>中　川「</w:t>
      </w:r>
      <w:r w:rsidR="00903371">
        <w:rPr>
          <w:rFonts w:hint="eastAsia"/>
        </w:rPr>
        <w:t>どうだった</w:t>
      </w:r>
      <w:r w:rsidR="005E7001">
        <w:rPr>
          <w:rFonts w:hint="eastAsia"/>
        </w:rPr>
        <w:t>、森田さん</w:t>
      </w:r>
      <w:r>
        <w:rPr>
          <w:rFonts w:hint="eastAsia"/>
        </w:rPr>
        <w:t>」</w:t>
      </w:r>
    </w:p>
    <w:p w:rsidR="00AC3B89" w:rsidRDefault="002C7989" w:rsidP="0030104D">
      <w:pPr>
        <w:pStyle w:val="A41"/>
      </w:pPr>
      <w:r>
        <w:rPr>
          <w:rFonts w:hint="eastAsia"/>
        </w:rPr>
        <w:t>遠　藤「</w:t>
      </w:r>
      <w:r w:rsidR="007F2AC3">
        <w:rPr>
          <w:rFonts w:hint="eastAsia"/>
        </w:rPr>
        <w:t>動物園よく行くらしくて、むしろ動物園の話しかしてない</w:t>
      </w:r>
      <w:r w:rsidR="00AC3B89">
        <w:rPr>
          <w:rFonts w:hint="eastAsia"/>
        </w:rPr>
        <w:t>」</w:t>
      </w:r>
    </w:p>
    <w:p w:rsidR="007F2AC3" w:rsidRDefault="00AC3B89" w:rsidP="005E7001">
      <w:pPr>
        <w:pStyle w:val="A41"/>
      </w:pPr>
      <w:r>
        <w:rPr>
          <w:rFonts w:hint="eastAsia"/>
        </w:rPr>
        <w:t>中</w:t>
      </w:r>
      <w:r w:rsidR="005E756C">
        <w:rPr>
          <w:rFonts w:hint="eastAsia"/>
        </w:rPr>
        <w:t xml:space="preserve">　川「</w:t>
      </w:r>
      <w:r w:rsidR="007F2AC3">
        <w:rPr>
          <w:rFonts w:hint="eastAsia"/>
        </w:rPr>
        <w:t>え、あの人も好きなんだ」</w:t>
      </w:r>
    </w:p>
    <w:p w:rsidR="007F2AC3" w:rsidRDefault="005E7001" w:rsidP="0030104D">
      <w:pPr>
        <w:pStyle w:val="A41"/>
      </w:pPr>
      <w:r>
        <w:rPr>
          <w:rFonts w:hint="eastAsia"/>
        </w:rPr>
        <w:t>遠　藤「そうみたい</w:t>
      </w:r>
      <w:r w:rsidR="007F2AC3">
        <w:rPr>
          <w:rFonts w:hint="eastAsia"/>
        </w:rPr>
        <w:t>」</w:t>
      </w:r>
    </w:p>
    <w:p w:rsidR="00AC3B89" w:rsidRDefault="007F2AC3" w:rsidP="0030104D">
      <w:pPr>
        <w:pStyle w:val="A41"/>
      </w:pPr>
      <w:r>
        <w:rPr>
          <w:rFonts w:hint="eastAsia"/>
        </w:rPr>
        <w:t>中　川「</w:t>
      </w:r>
      <w:r w:rsidR="00C321E4">
        <w:rPr>
          <w:rFonts w:hint="eastAsia"/>
        </w:rPr>
        <w:t>よく動物園行ってる</w:t>
      </w:r>
      <w:r w:rsidR="00903371">
        <w:rPr>
          <w:rFonts w:hint="eastAsia"/>
        </w:rPr>
        <w:t>ことが活かされたね</w:t>
      </w:r>
      <w:r w:rsidR="00AC3B89">
        <w:rPr>
          <w:rFonts w:hint="eastAsia"/>
        </w:rPr>
        <w:t>」</w:t>
      </w:r>
    </w:p>
    <w:p w:rsidR="00101D05" w:rsidRDefault="00AC3B89" w:rsidP="0030104D">
      <w:pPr>
        <w:pStyle w:val="A41"/>
      </w:pPr>
      <w:r>
        <w:rPr>
          <w:rFonts w:hint="eastAsia"/>
        </w:rPr>
        <w:t>遠　藤「</w:t>
      </w:r>
      <w:r w:rsidR="00903371">
        <w:rPr>
          <w:rFonts w:hint="eastAsia"/>
        </w:rPr>
        <w:t>きっかけ中ちゃんだけどね</w:t>
      </w:r>
      <w:r w:rsidR="00101D05">
        <w:rPr>
          <w:rFonts w:hint="eastAsia"/>
        </w:rPr>
        <w:t>」</w:t>
      </w:r>
    </w:p>
    <w:p w:rsidR="002C7989" w:rsidRDefault="00101D05" w:rsidP="00903371">
      <w:pPr>
        <w:pStyle w:val="A41"/>
      </w:pPr>
      <w:r>
        <w:rPr>
          <w:rFonts w:hint="eastAsia"/>
        </w:rPr>
        <w:t>中　川「</w:t>
      </w:r>
      <w:r w:rsidR="00FA3FF8">
        <w:rPr>
          <w:rFonts w:hint="eastAsia"/>
        </w:rPr>
        <w:t>俺？</w:t>
      </w:r>
      <w:r w:rsidR="002C7989">
        <w:rPr>
          <w:rFonts w:hint="eastAsia"/>
        </w:rPr>
        <w:t>」</w:t>
      </w:r>
    </w:p>
    <w:p w:rsidR="0030104D" w:rsidRDefault="00C61C74" w:rsidP="002C7989">
      <w:pPr>
        <w:pStyle w:val="A41"/>
      </w:pPr>
      <w:r>
        <w:rPr>
          <w:rFonts w:hint="eastAsia"/>
        </w:rPr>
        <w:t>遠　藤「</w:t>
      </w:r>
      <w:r w:rsidR="001E15B3">
        <w:rPr>
          <w:rFonts w:hint="eastAsia"/>
        </w:rPr>
        <w:t>そうだよ</w:t>
      </w:r>
      <w:r w:rsidR="002C7989">
        <w:rPr>
          <w:rFonts w:hint="eastAsia"/>
        </w:rPr>
        <w:t>」</w:t>
      </w:r>
    </w:p>
    <w:p w:rsidR="00F75AE3" w:rsidRPr="007B7720" w:rsidRDefault="00AC3B89" w:rsidP="007B7720">
      <w:pPr>
        <w:pStyle w:val="A41"/>
      </w:pPr>
      <w:r>
        <w:rPr>
          <w:rFonts w:hint="eastAsia"/>
        </w:rPr>
        <w:t>中</w:t>
      </w:r>
      <w:r w:rsidR="00101D05">
        <w:rPr>
          <w:rFonts w:hint="eastAsia"/>
        </w:rPr>
        <w:t xml:space="preserve">　</w:t>
      </w:r>
      <w:r>
        <w:rPr>
          <w:rFonts w:hint="eastAsia"/>
        </w:rPr>
        <w:t>川</w:t>
      </w:r>
      <w:r w:rsidR="005E756C">
        <w:rPr>
          <w:rFonts w:hint="eastAsia"/>
        </w:rPr>
        <w:t>「</w:t>
      </w:r>
      <w:r w:rsidR="001E15B3">
        <w:rPr>
          <w:rFonts w:hint="eastAsia"/>
        </w:rPr>
        <w:t>なんで？</w:t>
      </w:r>
      <w:r w:rsidR="00101D05">
        <w:rPr>
          <w:rFonts w:hint="eastAsia"/>
        </w:rPr>
        <w:t>」</w:t>
      </w:r>
    </w:p>
    <w:p w:rsidR="003E5DE4" w:rsidRDefault="002659F8" w:rsidP="00E23FDA">
      <w:pPr>
        <w:pStyle w:val="A41"/>
        <w:rPr>
          <w:rFonts w:hint="eastAsia"/>
        </w:rPr>
      </w:pPr>
      <w:r>
        <w:rPr>
          <w:rFonts w:hint="eastAsia"/>
        </w:rPr>
        <w:t>遠　藤「言ってもそんな面白くないよ</w:t>
      </w:r>
      <w:r w:rsidR="00F75AE3" w:rsidRPr="007B7720">
        <w:rPr>
          <w:rFonts w:hint="eastAsia"/>
        </w:rPr>
        <w:t>」</w:t>
      </w:r>
    </w:p>
    <w:p w:rsidR="003E5DE4" w:rsidRDefault="003E5DE4" w:rsidP="007B7720">
      <w:pPr>
        <w:pStyle w:val="A41"/>
        <w:rPr>
          <w:rFonts w:hint="eastAsia"/>
        </w:rPr>
      </w:pPr>
      <w:r>
        <w:rPr>
          <w:rFonts w:hint="eastAsia"/>
        </w:rPr>
        <w:t xml:space="preserve">　　　　　　　中川はセットでついてきたラッシーを</w:t>
      </w:r>
      <w:r w:rsidR="00E23FDA">
        <w:rPr>
          <w:rFonts w:hint="eastAsia"/>
        </w:rPr>
        <w:t>無言で</w:t>
      </w:r>
      <w:r>
        <w:rPr>
          <w:rFonts w:hint="eastAsia"/>
        </w:rPr>
        <w:t>遠藤に渡す。</w:t>
      </w:r>
    </w:p>
    <w:p w:rsidR="003E5DE4" w:rsidRDefault="00E23FDA" w:rsidP="007B7720">
      <w:pPr>
        <w:pStyle w:val="A41"/>
        <w:rPr>
          <w:rFonts w:hint="eastAsia"/>
        </w:rPr>
      </w:pPr>
      <w:r>
        <w:rPr>
          <w:rFonts w:hint="eastAsia"/>
        </w:rPr>
        <w:t xml:space="preserve">　　　　遠藤は黙って受け取り、飲む。</w:t>
      </w:r>
    </w:p>
    <w:p w:rsidR="002659F8" w:rsidRDefault="003E5DE4" w:rsidP="007B7720">
      <w:pPr>
        <w:pStyle w:val="A41"/>
      </w:pPr>
      <w:r>
        <w:rPr>
          <w:rFonts w:hint="eastAsia"/>
        </w:rPr>
        <w:t>中　川「あ、そうそう</w:t>
      </w:r>
      <w:r w:rsidR="002659F8">
        <w:rPr>
          <w:rFonts w:hint="eastAsia"/>
        </w:rPr>
        <w:t>観たよ</w:t>
      </w:r>
      <w:r>
        <w:rPr>
          <w:rFonts w:hint="eastAsia"/>
        </w:rPr>
        <w:t>あれ</w:t>
      </w:r>
      <w:r w:rsidR="002659F8">
        <w:rPr>
          <w:rFonts w:hint="eastAsia"/>
        </w:rPr>
        <w:t>」</w:t>
      </w:r>
    </w:p>
    <w:p w:rsidR="00E043CB" w:rsidRDefault="002659F8" w:rsidP="007B7720">
      <w:pPr>
        <w:pStyle w:val="A41"/>
      </w:pPr>
      <w:r>
        <w:rPr>
          <w:rFonts w:hint="eastAsia"/>
        </w:rPr>
        <w:t>遠　藤「なにを？」</w:t>
      </w:r>
    </w:p>
    <w:p w:rsidR="00F75AE3" w:rsidRPr="007B7720" w:rsidRDefault="002659F8" w:rsidP="007B7720">
      <w:pPr>
        <w:pStyle w:val="A41"/>
      </w:pPr>
      <w:r>
        <w:rPr>
          <w:rFonts w:hint="eastAsia"/>
        </w:rPr>
        <w:t>中　川「ほら、えんちゃんこの前言ってた</w:t>
      </w:r>
      <w:r w:rsidR="00E043CB">
        <w:rPr>
          <w:rFonts w:hint="eastAsia"/>
        </w:rPr>
        <w:t>」</w:t>
      </w:r>
    </w:p>
    <w:p w:rsidR="00101D05" w:rsidRDefault="00101D05" w:rsidP="007B7720">
      <w:pPr>
        <w:pStyle w:val="A41"/>
      </w:pPr>
      <w:r>
        <w:rPr>
          <w:rFonts w:hint="eastAsia"/>
        </w:rPr>
        <w:t>遠　藤</w:t>
      </w:r>
      <w:r w:rsidR="00F75AE3" w:rsidRPr="007B7720">
        <w:rPr>
          <w:rFonts w:hint="eastAsia"/>
        </w:rPr>
        <w:t>「</w:t>
      </w:r>
      <w:r w:rsidR="001E15B3">
        <w:rPr>
          <w:rFonts w:hint="eastAsia"/>
        </w:rPr>
        <w:t>観たんだ</w:t>
      </w:r>
      <w:r>
        <w:rPr>
          <w:rFonts w:hint="eastAsia"/>
        </w:rPr>
        <w:t>」</w:t>
      </w:r>
    </w:p>
    <w:p w:rsidR="002659F8" w:rsidRDefault="002659F8" w:rsidP="007B7720">
      <w:pPr>
        <w:pStyle w:val="A41"/>
      </w:pPr>
      <w:r>
        <w:rPr>
          <w:rFonts w:hint="eastAsia"/>
        </w:rPr>
        <w:t>中　川「うん、そこそこって感じだった</w:t>
      </w:r>
      <w:r w:rsidR="00101D05">
        <w:rPr>
          <w:rFonts w:hint="eastAsia"/>
        </w:rPr>
        <w:t>」</w:t>
      </w:r>
    </w:p>
    <w:p w:rsidR="002659F8" w:rsidRDefault="002659F8" w:rsidP="007B7720">
      <w:pPr>
        <w:pStyle w:val="A41"/>
      </w:pPr>
      <w:r>
        <w:rPr>
          <w:rFonts w:hint="eastAsia"/>
        </w:rPr>
        <w:t>遠　藤「そういうと思った」</w:t>
      </w:r>
    </w:p>
    <w:p w:rsidR="002659F8" w:rsidRDefault="005E7001" w:rsidP="005E7001">
      <w:pPr>
        <w:pStyle w:val="A41"/>
      </w:pPr>
      <w:r>
        <w:rPr>
          <w:rFonts w:hint="eastAsia"/>
        </w:rPr>
        <w:t>中　川「セカイ系が嫌いってわけ</w:t>
      </w:r>
      <w:r w:rsidR="002659F8">
        <w:rPr>
          <w:rFonts w:hint="eastAsia"/>
        </w:rPr>
        <w:t>じゃないけど、結局主人公が中心でさ、そいつに都合いいキャラ出てくるじゃん。ああいうのなんか白けちゃう」</w:t>
      </w:r>
    </w:p>
    <w:p w:rsidR="002659F8" w:rsidRDefault="002659F8" w:rsidP="002659F8">
      <w:pPr>
        <w:pStyle w:val="A41"/>
      </w:pPr>
      <w:r>
        <w:rPr>
          <w:rFonts w:hint="eastAsia"/>
        </w:rPr>
        <w:t>遠　藤「ファービーみたいなもんだよね</w:t>
      </w:r>
      <w:r w:rsidR="00BA752D">
        <w:rPr>
          <w:rFonts w:hint="eastAsia"/>
        </w:rPr>
        <w:t>、都合の良さ。喋りたいとき喋ってくれて</w:t>
      </w:r>
      <w:r>
        <w:rPr>
          <w:rFonts w:hint="eastAsia"/>
        </w:rPr>
        <w:t>」</w:t>
      </w:r>
    </w:p>
    <w:p w:rsidR="00101D05" w:rsidRDefault="00BA752D" w:rsidP="007B7720">
      <w:pPr>
        <w:pStyle w:val="A41"/>
      </w:pPr>
      <w:r>
        <w:rPr>
          <w:rFonts w:hint="eastAsia"/>
        </w:rPr>
        <w:t>中　川「</w:t>
      </w:r>
      <w:r w:rsidR="002659F8">
        <w:rPr>
          <w:rFonts w:hint="eastAsia"/>
        </w:rPr>
        <w:t>無視してほしいときは無視してくれて、怒ってほしい時は怒ってくれる」</w:t>
      </w:r>
    </w:p>
    <w:p w:rsidR="00BA752D" w:rsidRDefault="00BA752D" w:rsidP="007B7720">
      <w:pPr>
        <w:pStyle w:val="A41"/>
      </w:pPr>
      <w:r>
        <w:rPr>
          <w:rFonts w:hint="eastAsia"/>
        </w:rPr>
        <w:t>遠　藤</w:t>
      </w:r>
      <w:r w:rsidR="00101D05">
        <w:rPr>
          <w:rFonts w:hint="eastAsia"/>
        </w:rPr>
        <w:t>「</w:t>
      </w:r>
      <w:r>
        <w:rPr>
          <w:rFonts w:hint="eastAsia"/>
        </w:rPr>
        <w:t>指乗せたら食べてくれるし</w:t>
      </w:r>
      <w:r w:rsidR="00101D05">
        <w:rPr>
          <w:rFonts w:hint="eastAsia"/>
        </w:rPr>
        <w:t>」</w:t>
      </w:r>
    </w:p>
    <w:p w:rsidR="00101D05" w:rsidRPr="00CB1A70" w:rsidRDefault="00897324" w:rsidP="00CB1A70">
      <w:pPr>
        <w:pStyle w:val="A41"/>
      </w:pPr>
      <w:r w:rsidRPr="00CB1A70">
        <w:rPr>
          <w:rFonts w:hint="eastAsia"/>
        </w:rPr>
        <w:t>中　川「そういやファービー実家にあった気がする。育てようかな」</w:t>
      </w:r>
    </w:p>
    <w:p w:rsidR="00F75AE3" w:rsidRPr="007B7720" w:rsidRDefault="001E15B3" w:rsidP="007B7720">
      <w:pPr>
        <w:pStyle w:val="A41"/>
      </w:pPr>
      <w:r>
        <w:rPr>
          <w:rFonts w:hint="eastAsia"/>
        </w:rPr>
        <w:t>遠　藤「</w:t>
      </w:r>
      <w:r w:rsidR="00976622">
        <w:rPr>
          <w:rFonts w:hint="eastAsia"/>
        </w:rPr>
        <w:t>一人でみたの？</w:t>
      </w:r>
      <w:r w:rsidR="00F75AE3" w:rsidRPr="007B7720">
        <w:rPr>
          <w:rFonts w:hint="eastAsia"/>
        </w:rPr>
        <w:t>」</w:t>
      </w:r>
    </w:p>
    <w:p w:rsidR="00976622" w:rsidRDefault="00101D05" w:rsidP="004A7B8A">
      <w:pPr>
        <w:pStyle w:val="A41"/>
      </w:pPr>
      <w:r>
        <w:rPr>
          <w:rFonts w:hint="eastAsia"/>
        </w:rPr>
        <w:t>中　川</w:t>
      </w:r>
      <w:r w:rsidR="00F75AE3" w:rsidRPr="007B7720">
        <w:rPr>
          <w:rFonts w:hint="eastAsia"/>
        </w:rPr>
        <w:t>「</w:t>
      </w:r>
      <w:r w:rsidR="00976622">
        <w:rPr>
          <w:rFonts w:hint="eastAsia"/>
        </w:rPr>
        <w:t>そこは察してよ</w:t>
      </w:r>
      <w:r w:rsidR="00F75AE3" w:rsidRPr="007B7720">
        <w:rPr>
          <w:rFonts w:hint="eastAsia"/>
        </w:rPr>
        <w:t>」</w:t>
      </w:r>
    </w:p>
    <w:p w:rsidR="00976622" w:rsidRDefault="001E15B3" w:rsidP="004A7B8A">
      <w:pPr>
        <w:pStyle w:val="A41"/>
      </w:pPr>
      <w:r>
        <w:rPr>
          <w:rFonts w:hint="eastAsia"/>
        </w:rPr>
        <w:t>遠　藤「え</w:t>
      </w:r>
      <w:r w:rsidR="00976622">
        <w:rPr>
          <w:rFonts w:hint="eastAsia"/>
        </w:rPr>
        <w:t>っ、デート？」</w:t>
      </w:r>
    </w:p>
    <w:p w:rsidR="00976622" w:rsidRDefault="00976622" w:rsidP="004A7B8A">
      <w:pPr>
        <w:pStyle w:val="A41"/>
      </w:pPr>
      <w:r>
        <w:rPr>
          <w:rFonts w:hint="eastAsia"/>
        </w:rPr>
        <w:t>中　川「ブー！」</w:t>
      </w:r>
    </w:p>
    <w:p w:rsidR="00976622" w:rsidRDefault="00976622" w:rsidP="004A7B8A">
      <w:pPr>
        <w:pStyle w:val="A41"/>
      </w:pPr>
      <w:r>
        <w:rPr>
          <w:rFonts w:hint="eastAsia"/>
        </w:rPr>
        <w:t>遠　藤「ちがうの？」</w:t>
      </w:r>
    </w:p>
    <w:p w:rsidR="00976622" w:rsidRDefault="00F45823" w:rsidP="004A7B8A">
      <w:pPr>
        <w:pStyle w:val="A41"/>
      </w:pPr>
      <w:r>
        <w:rPr>
          <w:rFonts w:hint="eastAsia"/>
        </w:rPr>
        <w:t>中　川「正解</w:t>
      </w:r>
      <w:r w:rsidR="00976622">
        <w:rPr>
          <w:rFonts w:hint="eastAsia"/>
        </w:rPr>
        <w:t>」</w:t>
      </w:r>
    </w:p>
    <w:p w:rsidR="00976622" w:rsidRDefault="00976622" w:rsidP="00976622">
      <w:pPr>
        <w:pStyle w:val="A41"/>
      </w:pPr>
      <w:r>
        <w:rPr>
          <w:rFonts w:hint="eastAsia"/>
        </w:rPr>
        <w:t>遠　藤「なんだよ」</w:t>
      </w:r>
    </w:p>
    <w:p w:rsidR="0047006C" w:rsidRPr="00D91CAC" w:rsidRDefault="004B59A4" w:rsidP="00976622">
      <w:pPr>
        <w:pStyle w:val="A41"/>
      </w:pPr>
      <w:r>
        <w:rPr>
          <w:rFonts w:hint="eastAsia"/>
        </w:rPr>
        <w:t>中　川「いや、照れるじゃない</w:t>
      </w:r>
      <w:r w:rsidR="00976622">
        <w:rPr>
          <w:rFonts w:hint="eastAsia"/>
        </w:rPr>
        <w:t>」</w:t>
      </w:r>
    </w:p>
    <w:p w:rsidR="0047006C" w:rsidRDefault="0047006C" w:rsidP="007B7720">
      <w:pPr>
        <w:pStyle w:val="A41"/>
      </w:pPr>
      <w:r>
        <w:rPr>
          <w:rFonts w:hint="eastAsia"/>
        </w:rPr>
        <w:t>遠</w:t>
      </w:r>
      <w:r w:rsidR="00DF5424">
        <w:rPr>
          <w:rFonts w:hint="eastAsia"/>
        </w:rPr>
        <w:t xml:space="preserve">　</w:t>
      </w:r>
      <w:r>
        <w:rPr>
          <w:rFonts w:hint="eastAsia"/>
        </w:rPr>
        <w:t>藤「え、僕の知ってる人？」</w:t>
      </w:r>
    </w:p>
    <w:p w:rsidR="004B59A4" w:rsidRDefault="001339D9" w:rsidP="007B7720">
      <w:pPr>
        <w:pStyle w:val="A41"/>
      </w:pPr>
      <w:r>
        <w:rPr>
          <w:rFonts w:hint="eastAsia"/>
        </w:rPr>
        <w:t>中　川</w:t>
      </w:r>
      <w:r w:rsidR="002659F8">
        <w:rPr>
          <w:rFonts w:hint="eastAsia"/>
        </w:rPr>
        <w:t>「イエス</w:t>
      </w:r>
      <w:r w:rsidR="004B59A4">
        <w:rPr>
          <w:rFonts w:hint="eastAsia"/>
        </w:rPr>
        <w:t>」</w:t>
      </w:r>
    </w:p>
    <w:p w:rsidR="004B59A4" w:rsidRDefault="004B59A4" w:rsidP="007B7720">
      <w:pPr>
        <w:pStyle w:val="A41"/>
      </w:pPr>
      <w:r>
        <w:rPr>
          <w:rFonts w:hint="eastAsia"/>
        </w:rPr>
        <w:t>遠　藤「当てていい？」</w:t>
      </w:r>
    </w:p>
    <w:p w:rsidR="0047006C" w:rsidRDefault="004B59A4" w:rsidP="007B7720">
      <w:pPr>
        <w:pStyle w:val="A41"/>
      </w:pPr>
      <w:r>
        <w:rPr>
          <w:rFonts w:hint="eastAsia"/>
        </w:rPr>
        <w:t>中　川「うん、</w:t>
      </w:r>
      <w:r w:rsidR="00976622">
        <w:rPr>
          <w:rFonts w:hint="eastAsia"/>
        </w:rPr>
        <w:t>果歩ちゃん</w:t>
      </w:r>
      <w:r w:rsidR="0047006C">
        <w:rPr>
          <w:rFonts w:hint="eastAsia"/>
        </w:rPr>
        <w:t>」</w:t>
      </w:r>
    </w:p>
    <w:p w:rsidR="00976622" w:rsidRDefault="0047006C" w:rsidP="007B7720">
      <w:pPr>
        <w:pStyle w:val="A41"/>
      </w:pPr>
      <w:r>
        <w:rPr>
          <w:rFonts w:hint="eastAsia"/>
        </w:rPr>
        <w:t>遠</w:t>
      </w:r>
      <w:r w:rsidR="00DF5424">
        <w:rPr>
          <w:rFonts w:hint="eastAsia"/>
        </w:rPr>
        <w:t xml:space="preserve">　</w:t>
      </w:r>
      <w:r>
        <w:rPr>
          <w:rFonts w:hint="eastAsia"/>
        </w:rPr>
        <w:t>藤「</w:t>
      </w:r>
      <w:r w:rsidR="00695BD3">
        <w:rPr>
          <w:rFonts w:hint="eastAsia"/>
        </w:rPr>
        <w:t>あっ、</w:t>
      </w:r>
      <w:r w:rsidR="004B59A4">
        <w:rPr>
          <w:rFonts w:hint="eastAsia"/>
        </w:rPr>
        <w:t>そうなの？</w:t>
      </w:r>
      <w:r w:rsidR="00976622">
        <w:rPr>
          <w:rFonts w:hint="eastAsia"/>
        </w:rPr>
        <w:t>」</w:t>
      </w:r>
    </w:p>
    <w:p w:rsidR="00F75AE3" w:rsidRPr="007B7720" w:rsidRDefault="00E23FDA" w:rsidP="00D91CAC">
      <w:pPr>
        <w:pStyle w:val="A40"/>
      </w:pPr>
      <w:r>
        <w:rPr>
          <w:rFonts w:hint="eastAsia"/>
        </w:rPr>
        <w:t>遠藤はナンをちぎってカレーに浸して</w:t>
      </w:r>
      <w:r w:rsidR="0086341F">
        <w:rPr>
          <w:rFonts w:hint="eastAsia"/>
        </w:rPr>
        <w:t>食べる</w:t>
      </w:r>
      <w:r w:rsidR="00B01B5C">
        <w:rPr>
          <w:rFonts w:hint="eastAsia"/>
        </w:rPr>
        <w:t>。</w:t>
      </w:r>
    </w:p>
    <w:p w:rsidR="00F75AE3" w:rsidRPr="007B7720" w:rsidRDefault="001339D9" w:rsidP="007B7720">
      <w:pPr>
        <w:pStyle w:val="A41"/>
      </w:pPr>
      <w:r>
        <w:rPr>
          <w:rFonts w:hint="eastAsia"/>
        </w:rPr>
        <w:t>中　川</w:t>
      </w:r>
      <w:r w:rsidR="0086341F">
        <w:rPr>
          <w:rFonts w:hint="eastAsia"/>
        </w:rPr>
        <w:t>「次告白するかも</w:t>
      </w:r>
      <w:r w:rsidR="00F75AE3" w:rsidRPr="007B7720">
        <w:rPr>
          <w:rFonts w:hint="eastAsia"/>
        </w:rPr>
        <w:t>」</w:t>
      </w:r>
    </w:p>
    <w:p w:rsidR="00F75AE3" w:rsidRPr="007B7720" w:rsidRDefault="00B01B5C" w:rsidP="007B7720">
      <w:pPr>
        <w:pStyle w:val="A41"/>
      </w:pPr>
      <w:r>
        <w:rPr>
          <w:rFonts w:hint="eastAsia"/>
        </w:rPr>
        <w:t>遠</w:t>
      </w:r>
      <w:r w:rsidR="00DF5424">
        <w:rPr>
          <w:rFonts w:hint="eastAsia"/>
        </w:rPr>
        <w:t xml:space="preserve">　</w:t>
      </w:r>
      <w:r w:rsidR="00F75AE3" w:rsidRPr="007B7720">
        <w:rPr>
          <w:rFonts w:hint="eastAsia"/>
        </w:rPr>
        <w:t>藤「</w:t>
      </w:r>
      <w:r w:rsidR="0086341F">
        <w:rPr>
          <w:rFonts w:hint="eastAsia"/>
        </w:rPr>
        <w:t>早っ</w:t>
      </w:r>
      <w:r w:rsidR="00F75AE3" w:rsidRPr="007B7720">
        <w:rPr>
          <w:rFonts w:hint="eastAsia"/>
        </w:rPr>
        <w:t>」</w:t>
      </w:r>
    </w:p>
    <w:p w:rsidR="00F75AE3" w:rsidRPr="007B7720" w:rsidRDefault="001339D9" w:rsidP="0086341F">
      <w:pPr>
        <w:pStyle w:val="A41"/>
      </w:pPr>
      <w:r>
        <w:rPr>
          <w:rFonts w:hint="eastAsia"/>
        </w:rPr>
        <w:t>中　川</w:t>
      </w:r>
      <w:r w:rsidR="00F75AE3" w:rsidRPr="007B7720">
        <w:rPr>
          <w:rFonts w:hint="eastAsia"/>
        </w:rPr>
        <w:t>「</w:t>
      </w:r>
      <w:r w:rsidR="009F04CD">
        <w:rPr>
          <w:rFonts w:hint="eastAsia"/>
        </w:rPr>
        <w:t>なんかもう気持ち伝えちゃおうかと</w:t>
      </w:r>
      <w:r w:rsidR="0086341F">
        <w:rPr>
          <w:rFonts w:hint="eastAsia"/>
        </w:rPr>
        <w:t>」</w:t>
      </w:r>
    </w:p>
    <w:p w:rsidR="009F04CD" w:rsidRDefault="00E4042C" w:rsidP="00CB1A70">
      <w:pPr>
        <w:pStyle w:val="A40"/>
      </w:pPr>
      <w:r>
        <w:rPr>
          <w:rFonts w:hint="eastAsia"/>
        </w:rPr>
        <w:t>遠</w:t>
      </w:r>
      <w:r w:rsidR="0086341F">
        <w:rPr>
          <w:rFonts w:hint="eastAsia"/>
        </w:rPr>
        <w:t>藤</w:t>
      </w:r>
      <w:r w:rsidR="009F04CD">
        <w:rPr>
          <w:rFonts w:hint="eastAsia"/>
        </w:rPr>
        <w:t>が告白している姿を妄想する。</w:t>
      </w:r>
    </w:p>
    <w:p w:rsidR="00E23FDA" w:rsidRDefault="009F04CD" w:rsidP="009138E6">
      <w:pPr>
        <w:pStyle w:val="A40"/>
        <w:rPr>
          <w:rFonts w:hint="eastAsia"/>
        </w:rPr>
      </w:pPr>
      <w:r>
        <w:rPr>
          <w:rFonts w:hint="eastAsia"/>
        </w:rPr>
        <w:t>「ちょっとまだ早いと思う」と言われ、振られる中川の姿。</w:t>
      </w:r>
    </w:p>
    <w:p w:rsidR="009F04CD" w:rsidRDefault="009F04CD" w:rsidP="009138E6">
      <w:pPr>
        <w:pStyle w:val="A40"/>
      </w:pPr>
      <w:r>
        <w:rPr>
          <w:rFonts w:hint="eastAsia"/>
        </w:rPr>
        <w:t>中川が空を見上げる。</w:t>
      </w:r>
    </w:p>
    <w:p w:rsidR="00E23FDA" w:rsidRDefault="00DF56DF" w:rsidP="00CB1A70">
      <w:pPr>
        <w:pStyle w:val="A40"/>
        <w:rPr>
          <w:rFonts w:hint="eastAsia"/>
        </w:rPr>
      </w:pPr>
      <w:r>
        <w:rPr>
          <w:rFonts w:hint="eastAsia"/>
        </w:rPr>
        <w:t>「あっ」と言うと</w:t>
      </w:r>
      <w:r w:rsidR="00323688">
        <w:rPr>
          <w:rFonts w:hint="eastAsia"/>
        </w:rPr>
        <w:t>、上から下に風が吹き</w:t>
      </w:r>
      <w:r w:rsidR="005B68BF">
        <w:rPr>
          <w:rFonts w:hint="eastAsia"/>
        </w:rPr>
        <w:t>、</w:t>
      </w:r>
      <w:r w:rsidR="00323688">
        <w:rPr>
          <w:rFonts w:hint="eastAsia"/>
        </w:rPr>
        <w:t>中川は</w:t>
      </w:r>
      <w:r w:rsidR="005B68BF">
        <w:rPr>
          <w:rFonts w:hint="eastAsia"/>
        </w:rPr>
        <w:t>縦に真っ二つになる。</w:t>
      </w:r>
    </w:p>
    <w:p w:rsidR="005B68BF" w:rsidRDefault="00E23FDA" w:rsidP="00CB1A70">
      <w:pPr>
        <w:pStyle w:val="A40"/>
      </w:pPr>
      <w:r>
        <w:rPr>
          <w:rFonts w:hint="eastAsia"/>
        </w:rPr>
        <w:t>半分は地面に倒れる。</w:t>
      </w:r>
    </w:p>
    <w:p w:rsidR="00323688" w:rsidRDefault="005E7001" w:rsidP="00CB1A70">
      <w:pPr>
        <w:pStyle w:val="A40"/>
      </w:pPr>
      <w:r>
        <w:rPr>
          <w:rFonts w:hint="eastAsia"/>
        </w:rPr>
        <w:t>切断された断面はプールの水面</w:t>
      </w:r>
      <w:r w:rsidR="005B68BF">
        <w:rPr>
          <w:rFonts w:hint="eastAsia"/>
        </w:rPr>
        <w:t>のようになっていてタコや魚が泳いでいる。</w:t>
      </w:r>
    </w:p>
    <w:p w:rsidR="00F75AE3" w:rsidRPr="007B7720" w:rsidRDefault="00E23FDA" w:rsidP="00CB1A70">
      <w:pPr>
        <w:pStyle w:val="A40"/>
      </w:pPr>
      <w:r>
        <w:rPr>
          <w:rFonts w:hint="eastAsia"/>
        </w:rPr>
        <w:t>遠藤は助走をつけて</w:t>
      </w:r>
      <w:r w:rsidR="00891B2A">
        <w:rPr>
          <w:rFonts w:hint="eastAsia"/>
        </w:rPr>
        <w:t>中川の断面に飛び込み、その中で泳ぐ。</w:t>
      </w:r>
    </w:p>
    <w:p w:rsidR="00AC2B77" w:rsidRDefault="001339D9" w:rsidP="007B7720">
      <w:pPr>
        <w:pStyle w:val="A41"/>
      </w:pPr>
      <w:r>
        <w:rPr>
          <w:rFonts w:hint="eastAsia"/>
        </w:rPr>
        <w:t>中　川</w:t>
      </w:r>
      <w:r w:rsidR="00F75AE3" w:rsidRPr="007B7720">
        <w:rPr>
          <w:rFonts w:hint="eastAsia"/>
        </w:rPr>
        <w:t>「</w:t>
      </w:r>
      <w:r w:rsidR="00E4042C">
        <w:rPr>
          <w:rFonts w:hint="eastAsia"/>
        </w:rPr>
        <w:t>振られたら慰めて</w:t>
      </w:r>
      <w:r w:rsidR="00F75AE3" w:rsidRPr="007B7720">
        <w:rPr>
          <w:rFonts w:hint="eastAsia"/>
        </w:rPr>
        <w:t>」</w:t>
      </w:r>
    </w:p>
    <w:p w:rsidR="009F04CD" w:rsidRDefault="00AC2B77" w:rsidP="007B7720">
      <w:pPr>
        <w:pStyle w:val="A41"/>
      </w:pPr>
      <w:r>
        <w:rPr>
          <w:rFonts w:hint="eastAsia"/>
        </w:rPr>
        <w:t>遠</w:t>
      </w:r>
      <w:r w:rsidR="00DF5424">
        <w:rPr>
          <w:rFonts w:hint="eastAsia"/>
        </w:rPr>
        <w:t xml:space="preserve">　</w:t>
      </w:r>
      <w:r w:rsidR="00891B2A">
        <w:rPr>
          <w:rFonts w:hint="eastAsia"/>
        </w:rPr>
        <w:t>藤「任せて</w:t>
      </w:r>
      <w:r>
        <w:rPr>
          <w:rFonts w:hint="eastAsia"/>
        </w:rPr>
        <w:t>」</w:t>
      </w:r>
    </w:p>
    <w:p w:rsidR="005B68BF" w:rsidRDefault="009F04CD" w:rsidP="007B7720">
      <w:pPr>
        <w:pStyle w:val="A41"/>
      </w:pPr>
      <w:r>
        <w:rPr>
          <w:rFonts w:hint="eastAsia"/>
        </w:rPr>
        <w:t>中　川「</w:t>
      </w:r>
      <w:r w:rsidR="00891B2A">
        <w:rPr>
          <w:rFonts w:hint="eastAsia"/>
        </w:rPr>
        <w:t>なんかもう慰める気満々じゃない？</w:t>
      </w:r>
      <w:r>
        <w:rPr>
          <w:rFonts w:hint="eastAsia"/>
        </w:rPr>
        <w:t>」</w:t>
      </w:r>
    </w:p>
    <w:p w:rsidR="005B68BF" w:rsidRDefault="00891B2A" w:rsidP="005B68BF">
      <w:pPr>
        <w:pStyle w:val="A41"/>
      </w:pPr>
      <w:r>
        <w:rPr>
          <w:rFonts w:hint="eastAsia"/>
        </w:rPr>
        <w:t>遠　藤「いや、うまくいくように祈ってるからね。こうやって、おててのしわとしわを合わせて</w:t>
      </w:r>
      <w:r w:rsidR="005B68BF">
        <w:rPr>
          <w:rFonts w:hint="eastAsia"/>
        </w:rPr>
        <w:t>」</w:t>
      </w:r>
    </w:p>
    <w:p w:rsidR="005B68BF" w:rsidRDefault="00F45823" w:rsidP="00CB1A70">
      <w:pPr>
        <w:pStyle w:val="A40"/>
      </w:pPr>
      <w:r>
        <w:rPr>
          <w:rFonts w:hint="eastAsia"/>
        </w:rPr>
        <w:t xml:space="preserve">　中川の両手を持ち、手を合わせる。</w:t>
      </w:r>
    </w:p>
    <w:p w:rsidR="005B68BF" w:rsidRDefault="005B68BF" w:rsidP="005B68BF">
      <w:pPr>
        <w:pStyle w:val="A41"/>
      </w:pPr>
      <w:r>
        <w:rPr>
          <w:rFonts w:hint="eastAsia"/>
        </w:rPr>
        <w:t>遠　藤「しあわせ」</w:t>
      </w:r>
    </w:p>
    <w:p w:rsidR="00A114DA" w:rsidRDefault="005B68BF" w:rsidP="00DF56DF">
      <w:pPr>
        <w:pStyle w:val="A41"/>
      </w:pPr>
      <w:r>
        <w:rPr>
          <w:rFonts w:hint="eastAsia"/>
        </w:rPr>
        <w:t>一</w:t>
      </w:r>
      <w:r w:rsidR="00585824">
        <w:rPr>
          <w:rFonts w:hint="eastAsia"/>
        </w:rPr>
        <w:t xml:space="preserve">　</w:t>
      </w:r>
      <w:r>
        <w:rPr>
          <w:rFonts w:hint="eastAsia"/>
        </w:rPr>
        <w:t>同「なーむー」</w:t>
      </w:r>
    </w:p>
    <w:p w:rsidR="00585824" w:rsidRPr="007B7720" w:rsidRDefault="00585824" w:rsidP="00DF56DF">
      <w:pPr>
        <w:pStyle w:val="A41"/>
      </w:pPr>
    </w:p>
    <w:p w:rsidR="00F75AE3" w:rsidRPr="0032709A" w:rsidRDefault="001F1AD0" w:rsidP="00F45823">
      <w:pPr>
        <w:pStyle w:val="A4"/>
      </w:pPr>
      <w:r>
        <w:rPr>
          <w:rFonts w:hint="eastAsia"/>
        </w:rPr>
        <w:t>中</w:t>
      </w:r>
      <w:r w:rsidR="001339D9">
        <w:rPr>
          <w:rFonts w:hint="eastAsia"/>
        </w:rPr>
        <w:t>川</w:t>
      </w:r>
      <w:r w:rsidR="00F75AE3" w:rsidRPr="007B7720">
        <w:rPr>
          <w:rFonts w:hint="eastAsia"/>
        </w:rPr>
        <w:t>の住むマンション前（夜）</w:t>
      </w:r>
    </w:p>
    <w:p w:rsidR="00F75AE3" w:rsidRPr="0032709A" w:rsidRDefault="002C5267" w:rsidP="007B7720">
      <w:pPr>
        <w:pStyle w:val="A41"/>
      </w:pPr>
      <w:r>
        <w:rPr>
          <w:rFonts w:hint="eastAsia"/>
        </w:rPr>
        <w:t>中　川</w:t>
      </w:r>
      <w:r w:rsidR="005B68BF">
        <w:rPr>
          <w:rFonts w:hint="eastAsia"/>
        </w:rPr>
        <w:t>「じゃあのう</w:t>
      </w:r>
      <w:r w:rsidR="00F75AE3" w:rsidRPr="0032709A">
        <w:rPr>
          <w:rFonts w:hint="eastAsia"/>
        </w:rPr>
        <w:t>」</w:t>
      </w:r>
    </w:p>
    <w:p w:rsidR="00470BCE" w:rsidRPr="00D91CAC" w:rsidRDefault="00F75AE3" w:rsidP="00D91CAC">
      <w:pPr>
        <w:pStyle w:val="A40"/>
      </w:pPr>
      <w:r w:rsidRPr="00D91CAC">
        <w:rPr>
          <w:rFonts w:hint="eastAsia"/>
        </w:rPr>
        <w:t>握手をする二人。</w:t>
      </w:r>
    </w:p>
    <w:p w:rsidR="00470BCE" w:rsidRPr="00D91CAC" w:rsidRDefault="00470BCE" w:rsidP="00D91CAC">
      <w:pPr>
        <w:pStyle w:val="A40"/>
      </w:pPr>
      <w:r w:rsidRPr="00D91CAC">
        <w:rPr>
          <w:rFonts w:hint="eastAsia"/>
        </w:rPr>
        <w:t>中川の力が強く、痛がる遠藤。</w:t>
      </w:r>
    </w:p>
    <w:p w:rsidR="00470BCE" w:rsidRDefault="005B68BF" w:rsidP="00470BCE">
      <w:pPr>
        <w:pStyle w:val="A40"/>
        <w:ind w:left="0"/>
      </w:pPr>
      <w:r>
        <w:rPr>
          <w:rFonts w:hint="eastAsia"/>
        </w:rPr>
        <w:t>遠　藤「まだ</w:t>
      </w:r>
      <w:r w:rsidR="005E7001">
        <w:rPr>
          <w:rFonts w:hint="eastAsia"/>
        </w:rPr>
        <w:t>ちょっと</w:t>
      </w:r>
      <w:r>
        <w:rPr>
          <w:rFonts w:hint="eastAsia"/>
        </w:rPr>
        <w:t>痛いんだよ、バカ</w:t>
      </w:r>
      <w:r w:rsidR="00470BCE">
        <w:rPr>
          <w:rFonts w:hint="eastAsia"/>
        </w:rPr>
        <w:t>」</w:t>
      </w:r>
    </w:p>
    <w:p w:rsidR="00470BCE" w:rsidRDefault="005B68BF" w:rsidP="007B7720">
      <w:pPr>
        <w:pStyle w:val="A40"/>
      </w:pPr>
      <w:r>
        <w:rPr>
          <w:rFonts w:hint="eastAsia"/>
        </w:rPr>
        <w:t>遠藤は空元気を出す</w:t>
      </w:r>
      <w:r w:rsidR="00A129D6">
        <w:rPr>
          <w:rFonts w:hint="eastAsia"/>
        </w:rPr>
        <w:t>。</w:t>
      </w:r>
    </w:p>
    <w:p w:rsidR="00470BCE" w:rsidRDefault="001D4A3E" w:rsidP="00470BCE">
      <w:pPr>
        <w:pStyle w:val="A40"/>
        <w:ind w:left="0"/>
      </w:pPr>
      <w:r>
        <w:rPr>
          <w:rFonts w:hint="eastAsia"/>
        </w:rPr>
        <w:t>中　川「</w:t>
      </w:r>
      <w:r w:rsidR="005B68BF">
        <w:rPr>
          <w:rFonts w:hint="eastAsia"/>
        </w:rPr>
        <w:t>じゃ、また近々</w:t>
      </w:r>
      <w:r w:rsidR="00470BCE">
        <w:rPr>
          <w:rFonts w:hint="eastAsia"/>
        </w:rPr>
        <w:t>」</w:t>
      </w:r>
    </w:p>
    <w:p w:rsidR="00F75AE3" w:rsidRPr="0032709A" w:rsidRDefault="001D4A3E" w:rsidP="00470BCE">
      <w:pPr>
        <w:pStyle w:val="A40"/>
        <w:ind w:left="0"/>
      </w:pPr>
      <w:r>
        <w:rPr>
          <w:rFonts w:hint="eastAsia"/>
        </w:rPr>
        <w:t>遠　藤「</w:t>
      </w:r>
      <w:r w:rsidR="005B68BF">
        <w:rPr>
          <w:rFonts w:hint="eastAsia"/>
        </w:rPr>
        <w:t>では、生きていたらまた会いましょ</w:t>
      </w:r>
      <w:r w:rsidR="00470BCE">
        <w:rPr>
          <w:rFonts w:hint="eastAsia"/>
        </w:rPr>
        <w:t>」</w:t>
      </w:r>
    </w:p>
    <w:p w:rsidR="00F75AE3" w:rsidRPr="00D91CAC" w:rsidRDefault="00F75AE3" w:rsidP="00D91CAC">
      <w:pPr>
        <w:pStyle w:val="A40"/>
      </w:pPr>
      <w:r w:rsidRPr="00D91CAC">
        <w:rPr>
          <w:rFonts w:hint="eastAsia"/>
        </w:rPr>
        <w:t>歩き出す</w:t>
      </w:r>
      <w:r w:rsidR="0067173F" w:rsidRPr="00D91CAC">
        <w:rPr>
          <w:rFonts w:hint="eastAsia"/>
        </w:rPr>
        <w:t>中</w:t>
      </w:r>
      <w:r w:rsidR="001339D9" w:rsidRPr="00D91CAC">
        <w:rPr>
          <w:rFonts w:hint="eastAsia"/>
        </w:rPr>
        <w:t>川</w:t>
      </w:r>
      <w:r w:rsidRPr="00D91CAC">
        <w:rPr>
          <w:rFonts w:hint="eastAsia"/>
        </w:rPr>
        <w:t>。</w:t>
      </w:r>
    </w:p>
    <w:p w:rsidR="00F75AE3" w:rsidRPr="00D91CAC" w:rsidRDefault="0067173F" w:rsidP="00D91CAC">
      <w:pPr>
        <w:pStyle w:val="A40"/>
      </w:pPr>
      <w:r w:rsidRPr="00D91CAC">
        <w:rPr>
          <w:rFonts w:hint="eastAsia"/>
        </w:rPr>
        <w:t>中</w:t>
      </w:r>
      <w:r w:rsidR="001339D9" w:rsidRPr="00D91CAC">
        <w:rPr>
          <w:rFonts w:hint="eastAsia"/>
        </w:rPr>
        <w:t>川</w:t>
      </w:r>
      <w:r w:rsidR="00F75AE3" w:rsidRPr="00D91CAC">
        <w:rPr>
          <w:rFonts w:hint="eastAsia"/>
        </w:rPr>
        <w:t>が手を振り、遠藤も振りかえす。</w:t>
      </w:r>
    </w:p>
    <w:p w:rsidR="005B68BF" w:rsidRDefault="00F75AE3" w:rsidP="00D91CAC">
      <w:pPr>
        <w:pStyle w:val="A40"/>
      </w:pPr>
      <w:r w:rsidRPr="00D91CAC">
        <w:rPr>
          <w:rFonts w:hint="eastAsia"/>
        </w:rPr>
        <w:t>マンションに入っていく</w:t>
      </w:r>
      <w:r w:rsidR="0067173F" w:rsidRPr="00D91CAC">
        <w:rPr>
          <w:rFonts w:hint="eastAsia"/>
        </w:rPr>
        <w:t>中</w:t>
      </w:r>
      <w:r w:rsidR="001339D9" w:rsidRPr="00D91CAC">
        <w:rPr>
          <w:rFonts w:hint="eastAsia"/>
        </w:rPr>
        <w:t>川</w:t>
      </w:r>
      <w:r w:rsidRPr="00D91CAC">
        <w:rPr>
          <w:rFonts w:hint="eastAsia"/>
        </w:rPr>
        <w:t>。</w:t>
      </w:r>
    </w:p>
    <w:p w:rsidR="005B68BF" w:rsidRDefault="005B68BF" w:rsidP="00D91CAC">
      <w:pPr>
        <w:pStyle w:val="A40"/>
      </w:pPr>
      <w:r>
        <w:rPr>
          <w:rFonts w:hint="eastAsia"/>
        </w:rPr>
        <w:t>中川が吹き矢を飛ばすようなマネをする。</w:t>
      </w:r>
    </w:p>
    <w:p w:rsidR="00F75AE3" w:rsidRPr="00D91CAC" w:rsidRDefault="00323688" w:rsidP="00D91CAC">
      <w:pPr>
        <w:pStyle w:val="A40"/>
      </w:pPr>
      <w:r>
        <w:rPr>
          <w:rFonts w:hint="eastAsia"/>
        </w:rPr>
        <w:t>遠藤は首に刺さったフリをして倒れる</w:t>
      </w:r>
      <w:r w:rsidR="005B68BF">
        <w:rPr>
          <w:rFonts w:hint="eastAsia"/>
        </w:rPr>
        <w:t>。</w:t>
      </w:r>
    </w:p>
    <w:p w:rsidR="002C5267" w:rsidRDefault="00323688" w:rsidP="002C5267">
      <w:pPr>
        <w:pStyle w:val="A40"/>
      </w:pPr>
      <w:r>
        <w:rPr>
          <w:rFonts w:hint="eastAsia"/>
        </w:rPr>
        <w:t>起き上がりながら</w:t>
      </w:r>
      <w:r w:rsidR="009138E6">
        <w:rPr>
          <w:rFonts w:hint="eastAsia"/>
        </w:rPr>
        <w:t>、</w:t>
      </w:r>
      <w:r w:rsidR="00695BD3">
        <w:rPr>
          <w:rFonts w:hint="eastAsia"/>
        </w:rPr>
        <w:t>歩く</w:t>
      </w:r>
      <w:r w:rsidR="005B68BF">
        <w:rPr>
          <w:rFonts w:hint="eastAsia"/>
        </w:rPr>
        <w:t>中川の後ろ姿を</w:t>
      </w:r>
      <w:r w:rsidR="00F75AE3" w:rsidRPr="00D91CAC">
        <w:rPr>
          <w:rFonts w:hint="eastAsia"/>
        </w:rPr>
        <w:t>見つめる遠藤。</w:t>
      </w:r>
    </w:p>
    <w:p w:rsidR="009138E6" w:rsidRDefault="009138E6" w:rsidP="002C5267">
      <w:pPr>
        <w:pStyle w:val="A40"/>
      </w:pPr>
    </w:p>
    <w:p w:rsidR="002C5267" w:rsidRDefault="002C5267" w:rsidP="002C5267">
      <w:pPr>
        <w:pStyle w:val="A4"/>
      </w:pPr>
      <w:r>
        <w:rPr>
          <w:rFonts w:hint="eastAsia"/>
        </w:rPr>
        <w:t>動物園（日中）</w:t>
      </w:r>
    </w:p>
    <w:p w:rsidR="002C5267" w:rsidRDefault="002C5267" w:rsidP="002C5267">
      <w:pPr>
        <w:pStyle w:val="A40"/>
        <w:ind w:left="0"/>
      </w:pPr>
      <w:r>
        <w:rPr>
          <w:rFonts w:hint="eastAsia"/>
        </w:rPr>
        <w:t xml:space="preserve">　　　　　　一人で動物園にいる遠藤。</w:t>
      </w:r>
    </w:p>
    <w:p w:rsidR="002C5267" w:rsidRDefault="002C5267" w:rsidP="002C5267">
      <w:pPr>
        <w:pStyle w:val="A40"/>
        <w:ind w:left="0"/>
      </w:pPr>
      <w:r>
        <w:rPr>
          <w:rFonts w:hint="eastAsia"/>
        </w:rPr>
        <w:t xml:space="preserve">　　　　　　歩いていると常連の大久保に会う。</w:t>
      </w:r>
    </w:p>
    <w:p w:rsidR="002C5267" w:rsidRDefault="002C5267" w:rsidP="00CB1A70">
      <w:pPr>
        <w:pStyle w:val="A41"/>
      </w:pPr>
      <w:r>
        <w:rPr>
          <w:rFonts w:hint="eastAsia"/>
        </w:rPr>
        <w:t>大久保「こんちにはー」</w:t>
      </w:r>
    </w:p>
    <w:p w:rsidR="002C5267" w:rsidRDefault="002C5267" w:rsidP="00CB1A70">
      <w:pPr>
        <w:pStyle w:val="A41"/>
      </w:pPr>
      <w:r>
        <w:rPr>
          <w:rFonts w:hint="eastAsia"/>
        </w:rPr>
        <w:t>遠　藤「こんにちは。今日はいい天気ですね。もう（動物の）食事終わっちゃいましたか？」</w:t>
      </w:r>
    </w:p>
    <w:p w:rsidR="002C5267" w:rsidRDefault="002C5267" w:rsidP="00CB1A70">
      <w:pPr>
        <w:pStyle w:val="A41"/>
      </w:pPr>
      <w:r>
        <w:rPr>
          <w:rFonts w:hint="eastAsia"/>
        </w:rPr>
        <w:t>大久保「さっきもらっててもう大分なくなっちゃったけど、あの子とか、ほら食べてる」</w:t>
      </w:r>
    </w:p>
    <w:p w:rsidR="002C5267" w:rsidRDefault="002C5267" w:rsidP="00CB1A70">
      <w:pPr>
        <w:pStyle w:val="A41"/>
      </w:pPr>
      <w:r>
        <w:rPr>
          <w:rFonts w:hint="eastAsia"/>
        </w:rPr>
        <w:t>遠　藤「おっ、今日いつもとご飯違いません？」</w:t>
      </w:r>
    </w:p>
    <w:p w:rsidR="002C5267" w:rsidRDefault="002C5267" w:rsidP="00CB1A70">
      <w:pPr>
        <w:pStyle w:val="A41"/>
      </w:pPr>
      <w:r>
        <w:rPr>
          <w:rFonts w:hint="eastAsia"/>
        </w:rPr>
        <w:t>大久保「あれ私の差し入れ。家の畑でとれたやつなの」</w:t>
      </w:r>
    </w:p>
    <w:p w:rsidR="002C5267" w:rsidRDefault="002C5267" w:rsidP="00CB1A70">
      <w:pPr>
        <w:pStyle w:val="A41"/>
      </w:pPr>
      <w:r>
        <w:rPr>
          <w:rFonts w:hint="eastAsia"/>
        </w:rPr>
        <w:t>遠　藤「へー！いいですね、僕も食べたい」</w:t>
      </w:r>
    </w:p>
    <w:p w:rsidR="002C5267" w:rsidRDefault="003E5DE4" w:rsidP="00CB1A70">
      <w:pPr>
        <w:pStyle w:val="A41"/>
      </w:pPr>
      <w:r>
        <w:rPr>
          <w:rFonts w:hint="eastAsia"/>
        </w:rPr>
        <w:t>大久保「ほしいなら今度持っていく</w:t>
      </w:r>
      <w:r w:rsidR="002C5267">
        <w:rPr>
          <w:rFonts w:hint="eastAsia"/>
        </w:rPr>
        <w:t>よ」</w:t>
      </w:r>
    </w:p>
    <w:p w:rsidR="002C5267" w:rsidRPr="00D91CAC" w:rsidRDefault="00E23FDA" w:rsidP="00CB1A70">
      <w:pPr>
        <w:pStyle w:val="A41"/>
      </w:pPr>
      <w:r>
        <w:rPr>
          <w:rFonts w:hint="eastAsia"/>
        </w:rPr>
        <w:t>遠　藤「え、いいんですか。うれしい</w:t>
      </w:r>
      <w:r w:rsidR="002C5267">
        <w:rPr>
          <w:rFonts w:hint="eastAsia"/>
        </w:rPr>
        <w:t>。ありがとうございます」</w:t>
      </w:r>
    </w:p>
    <w:p w:rsidR="002C5267" w:rsidRDefault="009414F5" w:rsidP="002C5267">
      <w:pPr>
        <w:pStyle w:val="A40"/>
        <w:ind w:left="0"/>
      </w:pPr>
      <w:r>
        <w:rPr>
          <w:rFonts w:hint="eastAsia"/>
        </w:rPr>
        <w:t xml:space="preserve">　　　　　　動物を見ていると</w:t>
      </w:r>
      <w:r w:rsidR="002C5267">
        <w:rPr>
          <w:rFonts w:hint="eastAsia"/>
        </w:rPr>
        <w:t>森田から着信。</w:t>
      </w:r>
    </w:p>
    <w:p w:rsidR="002C5267" w:rsidRDefault="002C5267" w:rsidP="002C5267">
      <w:pPr>
        <w:pStyle w:val="A40"/>
        <w:ind w:left="0"/>
      </w:pPr>
      <w:r>
        <w:rPr>
          <w:rFonts w:hint="eastAsia"/>
        </w:rPr>
        <w:t xml:space="preserve">　　　　　　遠藤はその場から少し離れて電話に出る。</w:t>
      </w:r>
    </w:p>
    <w:p w:rsidR="00820B78" w:rsidRDefault="002C5267" w:rsidP="00CB1A70">
      <w:pPr>
        <w:pStyle w:val="A41"/>
      </w:pPr>
      <w:r>
        <w:rPr>
          <w:rFonts w:hint="eastAsia"/>
        </w:rPr>
        <w:t>遠　藤「はい、もしもし。お疲れさまです」</w:t>
      </w:r>
    </w:p>
    <w:p w:rsidR="00820B78" w:rsidRDefault="00820B78" w:rsidP="00CB1A70">
      <w:pPr>
        <w:pStyle w:val="A41"/>
      </w:pPr>
      <w:r>
        <w:rPr>
          <w:rFonts w:hint="eastAsia"/>
        </w:rPr>
        <w:t>森　田「今大丈夫？仕事中だった？」</w:t>
      </w:r>
    </w:p>
    <w:p w:rsidR="00820B78" w:rsidRDefault="00820B78" w:rsidP="00CB1A70">
      <w:pPr>
        <w:pStyle w:val="A41"/>
      </w:pPr>
      <w:r>
        <w:rPr>
          <w:rFonts w:hint="eastAsia"/>
        </w:rPr>
        <w:t>遠　藤「いま仕事中ですけど気にしないでください。もうすぐ打ち合わせ終わるって感じで」</w:t>
      </w:r>
    </w:p>
    <w:p w:rsidR="00820B78" w:rsidRDefault="00820B78" w:rsidP="00CB1A70">
      <w:pPr>
        <w:pStyle w:val="A41"/>
      </w:pPr>
      <w:r>
        <w:rPr>
          <w:rFonts w:hint="eastAsia"/>
        </w:rPr>
        <w:t>森　田「ごめんね。あのさ・・てか、本当に仕事中？」</w:t>
      </w:r>
    </w:p>
    <w:p w:rsidR="00820B78" w:rsidRDefault="00820B78" w:rsidP="00CB1A70">
      <w:pPr>
        <w:pStyle w:val="A41"/>
      </w:pPr>
      <w:r>
        <w:rPr>
          <w:rFonts w:hint="eastAsia"/>
        </w:rPr>
        <w:t>遠　藤「はいっ？」</w:t>
      </w:r>
    </w:p>
    <w:p w:rsidR="00820B78" w:rsidRDefault="00820B78" w:rsidP="00CB1A70">
      <w:pPr>
        <w:pStyle w:val="A41"/>
      </w:pPr>
      <w:r>
        <w:rPr>
          <w:rFonts w:hint="eastAsia"/>
        </w:rPr>
        <w:t>森　田「動物園いるでしょ。私には分かる」</w:t>
      </w:r>
    </w:p>
    <w:p w:rsidR="00820B78" w:rsidRDefault="00820B78" w:rsidP="00CB1A70">
      <w:pPr>
        <w:pStyle w:val="A41"/>
      </w:pPr>
      <w:r>
        <w:rPr>
          <w:rFonts w:hint="eastAsia"/>
        </w:rPr>
        <w:t>遠　藤「・・・バレました？」</w:t>
      </w:r>
    </w:p>
    <w:p w:rsidR="009414F5" w:rsidRDefault="00820B78" w:rsidP="00476C93">
      <w:pPr>
        <w:pStyle w:val="A40"/>
        <w:ind w:left="0"/>
      </w:pPr>
      <w:r>
        <w:rPr>
          <w:rFonts w:hint="eastAsia"/>
        </w:rPr>
        <w:t xml:space="preserve">　　　　　　遠藤、動物を見ながら電話をする。</w:t>
      </w:r>
    </w:p>
    <w:p w:rsidR="009414F5" w:rsidRDefault="009414F5" w:rsidP="009414F5">
      <w:pPr>
        <w:pStyle w:val="A4"/>
      </w:pPr>
      <w:r>
        <w:rPr>
          <w:rFonts w:hint="eastAsia"/>
        </w:rPr>
        <w:t>スタジオ（日中）</w:t>
      </w:r>
    </w:p>
    <w:p w:rsidR="009414F5" w:rsidRPr="00CB1A70" w:rsidRDefault="009414F5" w:rsidP="00CB1A70">
      <w:pPr>
        <w:pStyle w:val="A40"/>
      </w:pPr>
      <w:r w:rsidRPr="00CB1A70">
        <w:rPr>
          <w:rFonts w:hint="eastAsia"/>
        </w:rPr>
        <w:t>森田が監督する映画の撮影が行われている。</w:t>
      </w:r>
    </w:p>
    <w:p w:rsidR="009414F5" w:rsidRPr="00CB1A70" w:rsidRDefault="009414F5" w:rsidP="00CB1A70">
      <w:pPr>
        <w:pStyle w:val="A40"/>
      </w:pPr>
      <w:r w:rsidRPr="00CB1A70">
        <w:rPr>
          <w:rFonts w:hint="eastAsia"/>
        </w:rPr>
        <w:t>遠藤はメイキング監督として参加している。</w:t>
      </w:r>
    </w:p>
    <w:p w:rsidR="009414F5" w:rsidRPr="00CB1A70" w:rsidRDefault="009414F5" w:rsidP="00CB1A70">
      <w:pPr>
        <w:pStyle w:val="A40"/>
      </w:pPr>
      <w:r w:rsidRPr="00CB1A70">
        <w:rPr>
          <w:rFonts w:hint="eastAsia"/>
        </w:rPr>
        <w:t>その映画には中川も出演していて、森田に鬼の指</w:t>
      </w:r>
      <w:r w:rsidR="00E162CC" w:rsidRPr="00CB1A70">
        <w:rPr>
          <w:rFonts w:hint="eastAsia"/>
        </w:rPr>
        <w:t xml:space="preserve">　　　　</w:t>
      </w:r>
      <w:r w:rsidRPr="00CB1A70">
        <w:rPr>
          <w:rFonts w:hint="eastAsia"/>
        </w:rPr>
        <w:t>導を受けている。</w:t>
      </w:r>
    </w:p>
    <w:p w:rsidR="00476C93" w:rsidRPr="00CB1A70" w:rsidRDefault="009414F5" w:rsidP="00CB1A70">
      <w:pPr>
        <w:pStyle w:val="A40"/>
      </w:pPr>
      <w:r w:rsidRPr="00CB1A70">
        <w:rPr>
          <w:rFonts w:hint="eastAsia"/>
        </w:rPr>
        <w:t>メイキングでカメラを回す遠藤。</w:t>
      </w:r>
    </w:p>
    <w:p w:rsidR="009414F5" w:rsidRPr="00CB1A70" w:rsidRDefault="009414F5" w:rsidP="00CB1A70">
      <w:pPr>
        <w:pStyle w:val="A40"/>
      </w:pPr>
      <w:r w:rsidRPr="00CB1A70">
        <w:rPr>
          <w:rFonts w:hint="eastAsia"/>
        </w:rPr>
        <w:t>森田にダメ出しされまくる中川。</w:t>
      </w:r>
    </w:p>
    <w:p w:rsidR="00F75AE3" w:rsidRDefault="009414F5" w:rsidP="00CB1A70">
      <w:pPr>
        <w:pStyle w:val="A40"/>
      </w:pPr>
      <w:r w:rsidRPr="00CB1A70">
        <w:rPr>
          <w:rFonts w:hint="eastAsia"/>
        </w:rPr>
        <w:t>中川にずっとカメラを向ける遠藤</w:t>
      </w:r>
      <w:r>
        <w:rPr>
          <w:rFonts w:hint="eastAsia"/>
        </w:rPr>
        <w:t>。</w:t>
      </w:r>
    </w:p>
    <w:p w:rsidR="009138E6" w:rsidRPr="0032709A" w:rsidRDefault="009138E6" w:rsidP="00CB1A70">
      <w:pPr>
        <w:pStyle w:val="A40"/>
      </w:pPr>
    </w:p>
    <w:p w:rsidR="00B90E0E" w:rsidRDefault="008C41EF" w:rsidP="00B90E0E">
      <w:pPr>
        <w:pStyle w:val="A4"/>
      </w:pPr>
      <w:r>
        <w:rPr>
          <w:rFonts w:hint="eastAsia"/>
        </w:rPr>
        <w:t>遠藤の家（</w:t>
      </w:r>
      <w:r w:rsidR="00695CB0">
        <w:rPr>
          <w:rFonts w:hint="eastAsia"/>
        </w:rPr>
        <w:t>夜</w:t>
      </w:r>
      <w:r>
        <w:rPr>
          <w:rFonts w:hint="eastAsia"/>
        </w:rPr>
        <w:t>）　アパートの二階</w:t>
      </w:r>
    </w:p>
    <w:p w:rsidR="00B90E0E" w:rsidRPr="00D91CAC" w:rsidRDefault="00B90E0E" w:rsidP="00B90E0E">
      <w:pPr>
        <w:pStyle w:val="A40"/>
      </w:pPr>
      <w:r w:rsidRPr="00D91CAC">
        <w:rPr>
          <w:rFonts w:hint="eastAsia"/>
        </w:rPr>
        <w:t>それなりに整理されているが、物が多い部屋。</w:t>
      </w:r>
    </w:p>
    <w:p w:rsidR="00B90E0E" w:rsidRPr="00D91CAC" w:rsidRDefault="00B90E0E" w:rsidP="00B90E0E">
      <w:pPr>
        <w:pStyle w:val="A40"/>
      </w:pPr>
      <w:r w:rsidRPr="00D91CAC">
        <w:rPr>
          <w:rFonts w:hint="eastAsia"/>
        </w:rPr>
        <w:t>映画のＤＶＤが棚に並べられているだけでなく、床にも積まれている。開封されてないものもある。</w:t>
      </w:r>
    </w:p>
    <w:p w:rsidR="00B90E0E" w:rsidRDefault="00E162CC" w:rsidP="00E162CC">
      <w:pPr>
        <w:pStyle w:val="A40"/>
      </w:pPr>
      <w:r>
        <w:rPr>
          <w:rFonts w:hint="eastAsia"/>
        </w:rPr>
        <w:t>遠藤が描いたイラストも置かれている</w:t>
      </w:r>
      <w:r w:rsidR="00B90E0E" w:rsidRPr="00D91CAC">
        <w:rPr>
          <w:rFonts w:hint="eastAsia"/>
        </w:rPr>
        <w:t>。</w:t>
      </w:r>
    </w:p>
    <w:p w:rsidR="00B90E0E" w:rsidRDefault="00695CB0" w:rsidP="00D91CAC">
      <w:pPr>
        <w:pStyle w:val="A40"/>
      </w:pPr>
      <w:r w:rsidRPr="00D91CAC">
        <w:rPr>
          <w:rFonts w:hint="eastAsia"/>
        </w:rPr>
        <w:t>コタツで</w:t>
      </w:r>
      <w:r w:rsidR="00B90E0E">
        <w:rPr>
          <w:rFonts w:hint="eastAsia"/>
        </w:rPr>
        <w:t>鼻歌まじりで</w:t>
      </w:r>
      <w:r w:rsidRPr="00D91CAC">
        <w:rPr>
          <w:rFonts w:hint="eastAsia"/>
        </w:rPr>
        <w:t>パソコン作業をしている</w:t>
      </w:r>
      <w:r w:rsidR="00E162CC">
        <w:rPr>
          <w:rFonts w:hint="eastAsia"/>
        </w:rPr>
        <w:t>遠藤</w:t>
      </w:r>
      <w:r w:rsidRPr="00D91CAC">
        <w:rPr>
          <w:rFonts w:hint="eastAsia"/>
        </w:rPr>
        <w:t>。</w:t>
      </w:r>
    </w:p>
    <w:p w:rsidR="00B90E0E" w:rsidRDefault="00B90E0E" w:rsidP="00B90E0E">
      <w:pPr>
        <w:pStyle w:val="A40"/>
      </w:pPr>
      <w:r w:rsidRPr="00D91CAC">
        <w:rPr>
          <w:rFonts w:hint="eastAsia"/>
        </w:rPr>
        <w:t>コタツの上には作りかけのレゴや仕事の資料がのっている。</w:t>
      </w:r>
    </w:p>
    <w:p w:rsidR="00B90E0E" w:rsidRDefault="00B90E0E" w:rsidP="00D91CAC">
      <w:pPr>
        <w:pStyle w:val="A40"/>
      </w:pPr>
      <w:r>
        <w:rPr>
          <w:rFonts w:hint="eastAsia"/>
        </w:rPr>
        <w:t>パソコンの画面にはワードが開かれており、そこには「監督・脚本　遠藤大貴」とある。</w:t>
      </w:r>
    </w:p>
    <w:p w:rsidR="00B90E0E" w:rsidRDefault="00695CB0" w:rsidP="00D91CAC">
      <w:pPr>
        <w:pStyle w:val="A40"/>
      </w:pPr>
      <w:r w:rsidRPr="00D91CAC">
        <w:rPr>
          <w:rFonts w:hint="eastAsia"/>
        </w:rPr>
        <w:t>すると、外から物音が聞こえる。</w:t>
      </w:r>
    </w:p>
    <w:p w:rsidR="00695CB0" w:rsidRPr="00D91CAC" w:rsidRDefault="00B90E0E" w:rsidP="00D91CAC">
      <w:pPr>
        <w:pStyle w:val="A40"/>
      </w:pPr>
      <w:r>
        <w:rPr>
          <w:rFonts w:hint="eastAsia"/>
        </w:rPr>
        <w:t>窓の方に向かう。</w:t>
      </w:r>
    </w:p>
    <w:p w:rsidR="00695CB0" w:rsidRPr="00D91CAC" w:rsidRDefault="00695CB0" w:rsidP="00D91CAC">
      <w:pPr>
        <w:pStyle w:val="A40"/>
      </w:pPr>
      <w:r w:rsidRPr="00D91CAC">
        <w:rPr>
          <w:rFonts w:hint="eastAsia"/>
        </w:rPr>
        <w:t>窓を開けると、酔っぱらいが数人の警官に囲まれている。</w:t>
      </w:r>
    </w:p>
    <w:p w:rsidR="00976104" w:rsidRPr="00D91CAC" w:rsidRDefault="00976104" w:rsidP="00D91CAC">
      <w:pPr>
        <w:pStyle w:val="A40"/>
      </w:pPr>
      <w:r w:rsidRPr="00D91CAC">
        <w:rPr>
          <w:rFonts w:hint="eastAsia"/>
        </w:rPr>
        <w:t>遠藤は</w:t>
      </w:r>
      <w:r w:rsidR="003C6E46" w:rsidRPr="00D91CAC">
        <w:rPr>
          <w:rFonts w:hint="eastAsia"/>
        </w:rPr>
        <w:t>その様子を</w:t>
      </w:r>
      <w:r w:rsidRPr="00D91CAC">
        <w:rPr>
          <w:rFonts w:hint="eastAsia"/>
        </w:rPr>
        <w:t>スマホで撮影する。</w:t>
      </w:r>
    </w:p>
    <w:p w:rsidR="00976104" w:rsidRPr="00D91CAC" w:rsidRDefault="00976104" w:rsidP="00D91CAC">
      <w:pPr>
        <w:pStyle w:val="A40"/>
      </w:pPr>
      <w:r w:rsidRPr="00D91CAC">
        <w:rPr>
          <w:rFonts w:hint="eastAsia"/>
        </w:rPr>
        <w:t>酔っぱらいは警官達の前で立ちションをしはじめ、警官</w:t>
      </w:r>
      <w:r w:rsidR="008C41EF" w:rsidRPr="00D91CAC">
        <w:rPr>
          <w:rFonts w:hint="eastAsia"/>
        </w:rPr>
        <w:t>たち</w:t>
      </w:r>
      <w:r w:rsidRPr="00D91CAC">
        <w:rPr>
          <w:rFonts w:hint="eastAsia"/>
        </w:rPr>
        <w:t>がかからないように逃げている。</w:t>
      </w:r>
    </w:p>
    <w:p w:rsidR="00976104" w:rsidRPr="00D91CAC" w:rsidRDefault="004F14E2" w:rsidP="00D91CAC">
      <w:pPr>
        <w:pStyle w:val="A40"/>
      </w:pPr>
      <w:r w:rsidRPr="00D91CAC">
        <w:rPr>
          <w:rFonts w:hint="eastAsia"/>
        </w:rPr>
        <w:t>撮影した動画をラインに「外がお祭りです」と文字を</w:t>
      </w:r>
      <w:r w:rsidR="008C41EF" w:rsidRPr="00D91CAC">
        <w:rPr>
          <w:rFonts w:hint="eastAsia"/>
        </w:rPr>
        <w:t>添えて</w:t>
      </w:r>
      <w:r w:rsidR="00C712C5" w:rsidRPr="00D91CAC">
        <w:rPr>
          <w:rFonts w:hint="eastAsia"/>
        </w:rPr>
        <w:t>中</w:t>
      </w:r>
      <w:r w:rsidR="001339D9" w:rsidRPr="00D91CAC">
        <w:rPr>
          <w:rFonts w:hint="eastAsia"/>
        </w:rPr>
        <w:t>川</w:t>
      </w:r>
      <w:r w:rsidR="008C41EF" w:rsidRPr="00D91CAC">
        <w:rPr>
          <w:rFonts w:hint="eastAsia"/>
        </w:rPr>
        <w:t>に送る</w:t>
      </w:r>
      <w:r w:rsidR="00976104" w:rsidRPr="00D91CAC">
        <w:rPr>
          <w:rFonts w:hint="eastAsia"/>
        </w:rPr>
        <w:t>。</w:t>
      </w:r>
    </w:p>
    <w:p w:rsidR="00976104" w:rsidRPr="00D91CAC" w:rsidRDefault="00976104" w:rsidP="00D91CAC">
      <w:pPr>
        <w:pStyle w:val="A40"/>
      </w:pPr>
      <w:r w:rsidRPr="00D91CAC">
        <w:rPr>
          <w:rFonts w:hint="eastAsia"/>
        </w:rPr>
        <w:t>×　×　×</w:t>
      </w:r>
    </w:p>
    <w:p w:rsidR="00F75AE3" w:rsidRDefault="00B90E0E" w:rsidP="00D91CAC">
      <w:pPr>
        <w:pStyle w:val="A40"/>
      </w:pPr>
      <w:r>
        <w:rPr>
          <w:rFonts w:hint="eastAsia"/>
        </w:rPr>
        <w:t>風呂上がり、頭にタオルをターバンのように巻き、全裸のままテーブルの上のスマホ</w:t>
      </w:r>
      <w:r w:rsidR="00976104" w:rsidRPr="00D91CAC">
        <w:rPr>
          <w:rFonts w:hint="eastAsia"/>
        </w:rPr>
        <w:t>を見ると</w:t>
      </w:r>
      <w:r w:rsidR="00C712C5" w:rsidRPr="00D91CAC">
        <w:rPr>
          <w:rFonts w:hint="eastAsia"/>
        </w:rPr>
        <w:t>中</w:t>
      </w:r>
      <w:r w:rsidR="001339D9" w:rsidRPr="00D91CAC">
        <w:rPr>
          <w:rFonts w:hint="eastAsia"/>
        </w:rPr>
        <w:t>川</w:t>
      </w:r>
      <w:r w:rsidR="00976104" w:rsidRPr="00D91CAC">
        <w:rPr>
          <w:rFonts w:hint="eastAsia"/>
        </w:rPr>
        <w:t>の既</w:t>
      </w:r>
      <w:r w:rsidR="00976104">
        <w:rPr>
          <w:rFonts w:hint="eastAsia"/>
        </w:rPr>
        <w:t>読がまだついていない。</w:t>
      </w:r>
    </w:p>
    <w:p w:rsidR="00B90E0E" w:rsidRDefault="00B90E0E" w:rsidP="009820C1">
      <w:pPr>
        <w:pStyle w:val="A40"/>
      </w:pPr>
      <w:r>
        <w:rPr>
          <w:rFonts w:hint="eastAsia"/>
        </w:rPr>
        <w:t>そして床にあったレゴに気づかず踏んづけてしまう。</w:t>
      </w:r>
    </w:p>
    <w:p w:rsidR="00B90E0E" w:rsidRDefault="00B90E0E" w:rsidP="009820C1">
      <w:pPr>
        <w:pStyle w:val="A40"/>
      </w:pPr>
      <w:r>
        <w:rPr>
          <w:rFonts w:hint="eastAsia"/>
        </w:rPr>
        <w:t>悶絶しながら倒れ込む。</w:t>
      </w:r>
    </w:p>
    <w:p w:rsidR="00F75AE3" w:rsidRDefault="00B90E0E" w:rsidP="002C5267">
      <w:pPr>
        <w:pStyle w:val="A40"/>
      </w:pPr>
      <w:r>
        <w:rPr>
          <w:rFonts w:hint="eastAsia"/>
        </w:rPr>
        <w:t>足の裏を押さえながら、赤子のような声を出して左右に小刻みに揺れる。</w:t>
      </w:r>
    </w:p>
    <w:p w:rsidR="009138E6" w:rsidRPr="0032709A" w:rsidRDefault="009138E6" w:rsidP="002C5267">
      <w:pPr>
        <w:pStyle w:val="A40"/>
      </w:pPr>
    </w:p>
    <w:p w:rsidR="00F75AE3" w:rsidRPr="0032709A" w:rsidRDefault="00E162CC" w:rsidP="00757A7A">
      <w:pPr>
        <w:pStyle w:val="A4"/>
      </w:pPr>
      <w:r>
        <w:rPr>
          <w:rFonts w:hint="eastAsia"/>
        </w:rPr>
        <w:t>動物園（日中）</w:t>
      </w:r>
    </w:p>
    <w:p w:rsidR="00E162CC" w:rsidRDefault="00E162CC" w:rsidP="00E162CC">
      <w:pPr>
        <w:pStyle w:val="A40"/>
      </w:pPr>
      <w:r>
        <w:rPr>
          <w:rFonts w:hint="eastAsia"/>
        </w:rPr>
        <w:t>遠藤がまた一人で動物園にきている</w:t>
      </w:r>
      <w:r w:rsidR="006C5A64">
        <w:rPr>
          <w:rFonts w:hint="eastAsia"/>
        </w:rPr>
        <w:t>。</w:t>
      </w:r>
    </w:p>
    <w:p w:rsidR="00E162CC" w:rsidRDefault="00E162CC" w:rsidP="00E162CC">
      <w:pPr>
        <w:pStyle w:val="A40"/>
      </w:pPr>
      <w:r>
        <w:rPr>
          <w:rFonts w:hint="eastAsia"/>
        </w:rPr>
        <w:t>動物を見ていると、中川からラインがくる。</w:t>
      </w:r>
    </w:p>
    <w:p w:rsidR="00E162CC" w:rsidRPr="00D91CAC" w:rsidRDefault="00E162CC" w:rsidP="00E162CC">
      <w:pPr>
        <w:pStyle w:val="A40"/>
      </w:pPr>
      <w:r>
        <w:rPr>
          <w:rFonts w:hint="eastAsia"/>
        </w:rPr>
        <w:t>他の友人からの未読のラインがたまっている中、中川のラインを見る。</w:t>
      </w:r>
    </w:p>
    <w:p w:rsidR="00E162CC" w:rsidRPr="00D91CAC" w:rsidRDefault="00E162CC" w:rsidP="00E162CC">
      <w:pPr>
        <w:pStyle w:val="A40"/>
      </w:pPr>
      <w:r w:rsidRPr="00D91CAC">
        <w:rPr>
          <w:rFonts w:hint="eastAsia"/>
        </w:rPr>
        <w:t>「連絡遅れた！実は果歩ちゃんと付き合うことになった」とのメッセージ。</w:t>
      </w:r>
    </w:p>
    <w:p w:rsidR="00E162CC" w:rsidRPr="00D91CAC" w:rsidRDefault="00E162CC" w:rsidP="00E162CC">
      <w:pPr>
        <w:pStyle w:val="A40"/>
      </w:pPr>
      <w:r w:rsidRPr="00D91CAC">
        <w:rPr>
          <w:rFonts w:hint="eastAsia"/>
        </w:rPr>
        <w:t>メッセージを見て、すぐに画面をオフにする。</w:t>
      </w:r>
    </w:p>
    <w:p w:rsidR="00297DC1" w:rsidRDefault="00297DC1" w:rsidP="00CB1A70">
      <w:pPr>
        <w:pStyle w:val="A40"/>
      </w:pPr>
      <w:r>
        <w:rPr>
          <w:rFonts w:hint="eastAsia"/>
        </w:rPr>
        <w:t>別の動物を見ようと歩いていると、飼育員の加藤が原付に乗って後ろから声をかけてくる。</w:t>
      </w:r>
    </w:p>
    <w:p w:rsidR="00297DC1" w:rsidRDefault="00297DC1" w:rsidP="00E162CC">
      <w:pPr>
        <w:pStyle w:val="A40"/>
        <w:ind w:left="0"/>
      </w:pPr>
      <w:r>
        <w:rPr>
          <w:rFonts w:hint="eastAsia"/>
        </w:rPr>
        <w:t>加　藤「久しぶりじゃないですかー」</w:t>
      </w:r>
    </w:p>
    <w:p w:rsidR="00297DC1" w:rsidRDefault="00297DC1" w:rsidP="00E162CC">
      <w:pPr>
        <w:pStyle w:val="A40"/>
        <w:ind w:left="0"/>
      </w:pPr>
      <w:r>
        <w:rPr>
          <w:rFonts w:hint="eastAsia"/>
        </w:rPr>
        <w:t>遠　藤「あ！こんちには」</w:t>
      </w:r>
    </w:p>
    <w:p w:rsidR="00E162CC" w:rsidRDefault="00297DC1" w:rsidP="00E162CC">
      <w:pPr>
        <w:pStyle w:val="A40"/>
        <w:ind w:left="0"/>
      </w:pPr>
      <w:r>
        <w:rPr>
          <w:rFonts w:hint="eastAsia"/>
        </w:rPr>
        <w:t>加　藤「結構来てなかったですよね」</w:t>
      </w:r>
    </w:p>
    <w:p w:rsidR="00E162CC" w:rsidRDefault="00297DC1" w:rsidP="00297DC1">
      <w:pPr>
        <w:pStyle w:val="A40"/>
        <w:ind w:left="0"/>
      </w:pPr>
      <w:r>
        <w:rPr>
          <w:rFonts w:hint="eastAsia"/>
        </w:rPr>
        <w:t>遠　藤「いや、きてましたよ」</w:t>
      </w:r>
    </w:p>
    <w:p w:rsidR="005C18A0" w:rsidRDefault="005C18A0" w:rsidP="00CB1A70">
      <w:pPr>
        <w:pStyle w:val="A41"/>
      </w:pPr>
      <w:r>
        <w:rPr>
          <w:rFonts w:hint="eastAsia"/>
        </w:rPr>
        <w:t>加　藤「うそー、じゃあ、たまたまお見かけしてなかっただけか</w:t>
      </w:r>
      <w:r w:rsidR="00297DC1">
        <w:rPr>
          <w:rFonts w:hint="eastAsia"/>
        </w:rPr>
        <w:t>」</w:t>
      </w:r>
    </w:p>
    <w:p w:rsidR="005C18A0" w:rsidRDefault="0039086F" w:rsidP="00297DC1">
      <w:pPr>
        <w:pStyle w:val="A40"/>
        <w:ind w:left="0"/>
      </w:pPr>
      <w:r>
        <w:rPr>
          <w:rFonts w:hint="eastAsia"/>
        </w:rPr>
        <w:t>遠　藤「来る時間</w:t>
      </w:r>
      <w:r w:rsidR="005C18A0">
        <w:rPr>
          <w:rFonts w:hint="eastAsia"/>
        </w:rPr>
        <w:t>遅かったからかも」</w:t>
      </w:r>
    </w:p>
    <w:p w:rsidR="005C18A0" w:rsidRDefault="005C18A0" w:rsidP="00297DC1">
      <w:pPr>
        <w:pStyle w:val="A40"/>
        <w:ind w:left="0"/>
      </w:pPr>
      <w:r>
        <w:rPr>
          <w:rFonts w:hint="eastAsia"/>
        </w:rPr>
        <w:t>加　藤「そうなんすね。てか、お昼食べました？」</w:t>
      </w:r>
    </w:p>
    <w:p w:rsidR="005C18A0" w:rsidRDefault="005C18A0" w:rsidP="00297DC1">
      <w:pPr>
        <w:pStyle w:val="A40"/>
        <w:ind w:left="0"/>
      </w:pPr>
      <w:r>
        <w:rPr>
          <w:rFonts w:hint="eastAsia"/>
        </w:rPr>
        <w:t>遠　藤「お昼まだですけど」</w:t>
      </w:r>
    </w:p>
    <w:p w:rsidR="005C18A0" w:rsidRDefault="005C18A0" w:rsidP="00297DC1">
      <w:pPr>
        <w:pStyle w:val="A40"/>
        <w:ind w:left="0"/>
      </w:pPr>
      <w:r>
        <w:rPr>
          <w:rFonts w:hint="eastAsia"/>
        </w:rPr>
        <w:t>加　藤「よかったら一緒に食べません？」</w:t>
      </w:r>
    </w:p>
    <w:p w:rsidR="005C18A0" w:rsidRDefault="005C18A0" w:rsidP="00297DC1">
      <w:pPr>
        <w:pStyle w:val="A40"/>
        <w:ind w:left="0"/>
      </w:pPr>
      <w:r>
        <w:rPr>
          <w:rFonts w:hint="eastAsia"/>
        </w:rPr>
        <w:t>遠　藤「ああ、是非」</w:t>
      </w:r>
    </w:p>
    <w:p w:rsidR="005C18A0" w:rsidRDefault="005C18A0" w:rsidP="00297DC1">
      <w:pPr>
        <w:pStyle w:val="A40"/>
        <w:ind w:left="0"/>
      </w:pPr>
      <w:r>
        <w:rPr>
          <w:rFonts w:hint="eastAsia"/>
        </w:rPr>
        <w:t xml:space="preserve">　　　　　　×　×　×</w:t>
      </w:r>
    </w:p>
    <w:p w:rsidR="009414F5" w:rsidRDefault="005C18A0" w:rsidP="00297DC1">
      <w:pPr>
        <w:pStyle w:val="A40"/>
        <w:ind w:left="0"/>
      </w:pPr>
      <w:r>
        <w:rPr>
          <w:rFonts w:hint="eastAsia"/>
        </w:rPr>
        <w:t xml:space="preserve">　　　　　　ベンチに座ってお弁当を食べている二人。　</w:t>
      </w:r>
    </w:p>
    <w:p w:rsidR="005C18A0" w:rsidRDefault="005C18A0" w:rsidP="009138E6">
      <w:pPr>
        <w:pStyle w:val="A41"/>
      </w:pPr>
      <w:r>
        <w:rPr>
          <w:rFonts w:hint="eastAsia"/>
        </w:rPr>
        <w:t>加　藤「さっき鳥達に餌をあげ、今僕は唐揚げ食べてるっておもしろいっすよね」</w:t>
      </w:r>
    </w:p>
    <w:p w:rsidR="005C18A0" w:rsidRDefault="005C18A0" w:rsidP="005C18A0">
      <w:pPr>
        <w:pStyle w:val="A40"/>
        <w:ind w:left="0"/>
      </w:pPr>
      <w:r>
        <w:rPr>
          <w:rFonts w:hint="eastAsia"/>
        </w:rPr>
        <w:t>遠　藤「複雑ですね」</w:t>
      </w:r>
    </w:p>
    <w:p w:rsidR="005C18A0" w:rsidRDefault="005C18A0" w:rsidP="005C18A0">
      <w:pPr>
        <w:pStyle w:val="A40"/>
        <w:ind w:left="0"/>
      </w:pPr>
      <w:r>
        <w:rPr>
          <w:rFonts w:hint="eastAsia"/>
        </w:rPr>
        <w:t>加　藤「まあ美味いんですけどね」</w:t>
      </w:r>
    </w:p>
    <w:p w:rsidR="005C18A0" w:rsidRDefault="005C18A0" w:rsidP="005C18A0">
      <w:pPr>
        <w:pStyle w:val="A40"/>
        <w:ind w:left="0"/>
      </w:pPr>
      <w:r>
        <w:rPr>
          <w:rFonts w:hint="eastAsia"/>
        </w:rPr>
        <w:t xml:space="preserve">　　　　　　唐揚げを頬張る加藤。</w:t>
      </w:r>
    </w:p>
    <w:p w:rsidR="005C18A0" w:rsidRDefault="005C18A0" w:rsidP="005C18A0">
      <w:pPr>
        <w:pStyle w:val="A40"/>
        <w:ind w:left="0"/>
      </w:pPr>
      <w:r>
        <w:rPr>
          <w:rFonts w:hint="eastAsia"/>
        </w:rPr>
        <w:t>遠　藤「お弁当いつも作ってるんですか？」</w:t>
      </w:r>
    </w:p>
    <w:p w:rsidR="00CC78EF" w:rsidRDefault="005C18A0" w:rsidP="005C18A0">
      <w:pPr>
        <w:pStyle w:val="A40"/>
        <w:ind w:left="0"/>
      </w:pPr>
      <w:r>
        <w:rPr>
          <w:rFonts w:hint="eastAsia"/>
        </w:rPr>
        <w:t>加　藤「</w:t>
      </w:r>
      <w:r w:rsidR="00CC78EF">
        <w:rPr>
          <w:rFonts w:hint="eastAsia"/>
        </w:rPr>
        <w:t>自分で作ってます。妻の分も。節約っす</w:t>
      </w:r>
      <w:r>
        <w:rPr>
          <w:rFonts w:hint="eastAsia"/>
        </w:rPr>
        <w:t>」</w:t>
      </w:r>
    </w:p>
    <w:p w:rsidR="00CC78EF" w:rsidRDefault="00CC78EF" w:rsidP="005C18A0">
      <w:pPr>
        <w:pStyle w:val="A40"/>
        <w:ind w:left="0"/>
      </w:pPr>
      <w:r>
        <w:rPr>
          <w:rFonts w:hint="eastAsia"/>
        </w:rPr>
        <w:t>遠　藤「え、結婚されてたんですか？」</w:t>
      </w:r>
    </w:p>
    <w:p w:rsidR="005C18A0" w:rsidRDefault="00CC78EF" w:rsidP="005C18A0">
      <w:pPr>
        <w:pStyle w:val="A40"/>
        <w:ind w:left="0"/>
      </w:pPr>
      <w:r>
        <w:rPr>
          <w:rFonts w:hint="eastAsia"/>
        </w:rPr>
        <w:t>加　藤「はい、半年前に」</w:t>
      </w:r>
    </w:p>
    <w:p w:rsidR="00CC78EF" w:rsidRDefault="0039086F" w:rsidP="00CB1A70">
      <w:pPr>
        <w:pStyle w:val="A41"/>
      </w:pPr>
      <w:r>
        <w:rPr>
          <w:rFonts w:hint="eastAsia"/>
        </w:rPr>
        <w:t>遠　藤「えー！そうだったんですか、じゃあ新婚でラブラブです</w:t>
      </w:r>
      <w:r w:rsidR="00CC78EF">
        <w:rPr>
          <w:rFonts w:hint="eastAsia"/>
        </w:rPr>
        <w:t>ね」</w:t>
      </w:r>
    </w:p>
    <w:p w:rsidR="00CC78EF" w:rsidRDefault="00CC78EF" w:rsidP="005C18A0">
      <w:pPr>
        <w:pStyle w:val="A40"/>
        <w:ind w:left="0"/>
      </w:pPr>
      <w:r>
        <w:rPr>
          <w:rFonts w:hint="eastAsia"/>
        </w:rPr>
        <w:t xml:space="preserve">　　　　　　加藤、目の色が変わる。</w:t>
      </w:r>
    </w:p>
    <w:p w:rsidR="00CC78EF" w:rsidRDefault="00CC78EF" w:rsidP="005C18A0">
      <w:pPr>
        <w:pStyle w:val="A40"/>
        <w:ind w:left="0"/>
      </w:pPr>
      <w:r>
        <w:rPr>
          <w:rFonts w:hint="eastAsia"/>
        </w:rPr>
        <w:t>加　藤「その時期はもう過ぎ去ったみたいです」</w:t>
      </w:r>
    </w:p>
    <w:p w:rsidR="00CC78EF" w:rsidRDefault="00CC78EF" w:rsidP="005C18A0">
      <w:pPr>
        <w:pStyle w:val="A40"/>
        <w:ind w:left="0"/>
      </w:pPr>
      <w:r>
        <w:rPr>
          <w:rFonts w:hint="eastAsia"/>
        </w:rPr>
        <w:t>遠　藤「はやっ、あ、ごめん</w:t>
      </w:r>
      <w:r w:rsidR="0039086F">
        <w:rPr>
          <w:rFonts w:hint="eastAsia"/>
        </w:rPr>
        <w:t>なさい</w:t>
      </w:r>
      <w:r>
        <w:rPr>
          <w:rFonts w:hint="eastAsia"/>
        </w:rPr>
        <w:t>」</w:t>
      </w:r>
    </w:p>
    <w:p w:rsidR="00CC78EF" w:rsidRDefault="00CC78EF" w:rsidP="00CB1A70">
      <w:pPr>
        <w:pStyle w:val="A41"/>
      </w:pPr>
      <w:r>
        <w:rPr>
          <w:rFonts w:hint="eastAsia"/>
        </w:rPr>
        <w:t>加　藤「聞いてくださいよ、８時には寝てる奥さんってどう思います」</w:t>
      </w:r>
    </w:p>
    <w:p w:rsidR="00CC78EF" w:rsidRDefault="0039086F" w:rsidP="00CB1A70">
      <w:pPr>
        <w:pStyle w:val="A41"/>
      </w:pPr>
      <w:r>
        <w:rPr>
          <w:rFonts w:hint="eastAsia"/>
        </w:rPr>
        <w:t>遠　藤「はやすぎません</w:t>
      </w:r>
      <w:r w:rsidR="00CC78EF">
        <w:rPr>
          <w:rFonts w:hint="eastAsia"/>
        </w:rPr>
        <w:t>？」</w:t>
      </w:r>
    </w:p>
    <w:p w:rsidR="00CC78EF" w:rsidRDefault="00CC78EF" w:rsidP="00CB1A70">
      <w:pPr>
        <w:pStyle w:val="A41"/>
      </w:pPr>
      <w:r>
        <w:rPr>
          <w:rFonts w:hint="eastAsia"/>
        </w:rPr>
        <w:t>加　藤「だから帰ってきた頃にはもう寝る準備してて。こんな早く寝る人だったら結婚しなかった」</w:t>
      </w:r>
    </w:p>
    <w:p w:rsidR="00CC78EF" w:rsidRDefault="0039086F" w:rsidP="00CB1A70">
      <w:pPr>
        <w:pStyle w:val="A41"/>
      </w:pPr>
      <w:r>
        <w:rPr>
          <w:rFonts w:hint="eastAsia"/>
        </w:rPr>
        <w:t>遠　藤「最初からそうだったんですか</w:t>
      </w:r>
      <w:r w:rsidR="00CC78EF">
        <w:rPr>
          <w:rFonts w:hint="eastAsia"/>
        </w:rPr>
        <w:t>？」</w:t>
      </w:r>
    </w:p>
    <w:p w:rsidR="00CC78EF" w:rsidRDefault="00CC78EF" w:rsidP="00CB1A70">
      <w:pPr>
        <w:pStyle w:val="A41"/>
      </w:pPr>
      <w:r>
        <w:rPr>
          <w:rFonts w:hint="eastAsia"/>
        </w:rPr>
        <w:t>加　藤「結婚して３ヶ月くらい経ってからですかね、その前は１０時くらいだったんですけど」</w:t>
      </w:r>
    </w:p>
    <w:p w:rsidR="00CC78EF" w:rsidRDefault="00CC78EF" w:rsidP="00CB1A70">
      <w:pPr>
        <w:pStyle w:val="A41"/>
      </w:pPr>
      <w:r>
        <w:rPr>
          <w:rFonts w:hint="eastAsia"/>
        </w:rPr>
        <w:t>遠　藤「それじゃろくに会話もできないね」</w:t>
      </w:r>
    </w:p>
    <w:p w:rsidR="00FB121E" w:rsidRDefault="00CC78EF" w:rsidP="00CB1A70">
      <w:pPr>
        <w:pStyle w:val="A41"/>
      </w:pPr>
      <w:r>
        <w:rPr>
          <w:rFonts w:hint="eastAsia"/>
        </w:rPr>
        <w:t>加　藤「</w:t>
      </w:r>
      <w:r w:rsidR="00FB121E">
        <w:rPr>
          <w:rFonts w:hint="eastAsia"/>
        </w:rPr>
        <w:t>喧嘩とかもないけど会話がないから家にダッチワイフいるのと同じですよ。ダッチワイフでもないな、おっぱい見てないし</w:t>
      </w:r>
      <w:r>
        <w:rPr>
          <w:rFonts w:hint="eastAsia"/>
        </w:rPr>
        <w:t>」</w:t>
      </w:r>
    </w:p>
    <w:p w:rsidR="00FB121E" w:rsidRDefault="00FB121E" w:rsidP="00CB1A70">
      <w:pPr>
        <w:pStyle w:val="A41"/>
      </w:pPr>
      <w:r>
        <w:rPr>
          <w:rFonts w:hint="eastAsia"/>
        </w:rPr>
        <w:t>遠　藤「そうなんだ・・・」</w:t>
      </w:r>
    </w:p>
    <w:p w:rsidR="00FB121E" w:rsidRDefault="00FB121E" w:rsidP="00CB1A70">
      <w:pPr>
        <w:pStyle w:val="A41"/>
      </w:pPr>
      <w:r>
        <w:rPr>
          <w:rFonts w:hint="eastAsia"/>
        </w:rPr>
        <w:t>加　藤「元々この職業、離婚率高いんですよね。動物メインの生活になりますし」</w:t>
      </w:r>
    </w:p>
    <w:p w:rsidR="00FB121E" w:rsidRDefault="00FB121E" w:rsidP="00CB1A70">
      <w:pPr>
        <w:pStyle w:val="A41"/>
      </w:pPr>
      <w:r>
        <w:rPr>
          <w:rFonts w:hint="eastAsia"/>
        </w:rPr>
        <w:t>遠　藤「本当それには感謝しかないです」</w:t>
      </w:r>
    </w:p>
    <w:p w:rsidR="000B2CA9" w:rsidRDefault="00FB121E" w:rsidP="00CB1A70">
      <w:pPr>
        <w:pStyle w:val="A41"/>
        <w:rPr>
          <w:rFonts w:hint="eastAsia"/>
        </w:rPr>
      </w:pPr>
      <w:r>
        <w:rPr>
          <w:rFonts w:hint="eastAsia"/>
        </w:rPr>
        <w:t>加　藤「あざす」</w:t>
      </w:r>
    </w:p>
    <w:p w:rsidR="000B2CA9" w:rsidRDefault="000B2CA9" w:rsidP="00CB1A70">
      <w:pPr>
        <w:pStyle w:val="A41"/>
        <w:rPr>
          <w:rFonts w:hint="eastAsia"/>
        </w:rPr>
      </w:pPr>
      <w:r>
        <w:rPr>
          <w:rFonts w:hint="eastAsia"/>
        </w:rPr>
        <w:t xml:space="preserve">　　　　　　加藤、唐揚げを誤って落とす。</w:t>
      </w:r>
    </w:p>
    <w:p w:rsidR="009138E6" w:rsidRDefault="000B2CA9" w:rsidP="000B2CA9">
      <w:pPr>
        <w:pStyle w:val="A41"/>
        <w:rPr>
          <w:rFonts w:hint="eastAsia"/>
        </w:rPr>
      </w:pPr>
      <w:r>
        <w:rPr>
          <w:rFonts w:hint="eastAsia"/>
        </w:rPr>
        <w:t xml:space="preserve">　　　　　　鳩がそれをつつく。</w:t>
      </w:r>
    </w:p>
    <w:p w:rsidR="009414F5" w:rsidRDefault="00FB121E" w:rsidP="00FB121E">
      <w:pPr>
        <w:pStyle w:val="A4"/>
      </w:pPr>
      <w:r>
        <w:rPr>
          <w:rFonts w:hint="eastAsia"/>
        </w:rPr>
        <w:t>道（夕方</w:t>
      </w:r>
      <w:r w:rsidR="009414F5">
        <w:rPr>
          <w:rFonts w:hint="eastAsia"/>
        </w:rPr>
        <w:t>）</w:t>
      </w:r>
    </w:p>
    <w:p w:rsidR="009414F5" w:rsidRPr="0032709A" w:rsidRDefault="00FB121E" w:rsidP="009414F5">
      <w:pPr>
        <w:pStyle w:val="A40"/>
      </w:pPr>
      <w:r>
        <w:rPr>
          <w:rFonts w:hint="eastAsia"/>
        </w:rPr>
        <w:t>動物園からの帰り道。</w:t>
      </w:r>
    </w:p>
    <w:p w:rsidR="00FB121E" w:rsidRDefault="00FB121E" w:rsidP="00FB121E">
      <w:pPr>
        <w:pStyle w:val="A40"/>
      </w:pPr>
      <w:r>
        <w:rPr>
          <w:rFonts w:hint="eastAsia"/>
        </w:rPr>
        <w:t>歩きながら中川への返信の文字を打つ。</w:t>
      </w:r>
    </w:p>
    <w:p w:rsidR="009414F5" w:rsidRDefault="00FB121E" w:rsidP="00FB121E">
      <w:pPr>
        <w:pStyle w:val="A40"/>
      </w:pPr>
      <w:r>
        <w:rPr>
          <w:rFonts w:hint="eastAsia"/>
        </w:rPr>
        <w:t>冷たい返事を打つがそれを消し、</w:t>
      </w:r>
      <w:r w:rsidR="009414F5" w:rsidRPr="0032709A">
        <w:rPr>
          <w:rFonts w:hint="eastAsia"/>
        </w:rPr>
        <w:t>スタンプつきでおめでとうと返信をする。</w:t>
      </w:r>
    </w:p>
    <w:p w:rsidR="009414F5" w:rsidRDefault="009414F5" w:rsidP="009414F5">
      <w:pPr>
        <w:pStyle w:val="A40"/>
      </w:pPr>
      <w:r>
        <w:rPr>
          <w:rFonts w:hint="eastAsia"/>
        </w:rPr>
        <w:t>すぐにスマホが鳴り、「ありがとう！えんちゃんのおかげ！お祝いして！」との返信が来る。</w:t>
      </w:r>
    </w:p>
    <w:p w:rsidR="009414F5" w:rsidRDefault="009414F5" w:rsidP="009414F5">
      <w:pPr>
        <w:pStyle w:val="A40"/>
      </w:pPr>
      <w:r>
        <w:rPr>
          <w:rFonts w:hint="eastAsia"/>
        </w:rPr>
        <w:t>返信をしようとするが、やめてスマホを置く。</w:t>
      </w:r>
    </w:p>
    <w:p w:rsidR="009414F5" w:rsidRDefault="009414F5" w:rsidP="0039086F">
      <w:pPr>
        <w:pStyle w:val="A40"/>
      </w:pPr>
      <w:r>
        <w:rPr>
          <w:rFonts w:hint="eastAsia"/>
        </w:rPr>
        <w:t>中川からスタンプがたくさん送られてくる。</w:t>
      </w:r>
    </w:p>
    <w:p w:rsidR="009138E6" w:rsidRDefault="009138E6" w:rsidP="0039086F">
      <w:pPr>
        <w:pStyle w:val="A40"/>
      </w:pPr>
    </w:p>
    <w:p w:rsidR="00FB121E" w:rsidRPr="0032709A" w:rsidRDefault="00FB121E" w:rsidP="00FB121E">
      <w:pPr>
        <w:pStyle w:val="A4"/>
      </w:pPr>
      <w:r>
        <w:rPr>
          <w:rFonts w:hint="eastAsia"/>
        </w:rPr>
        <w:t>スタジオ（夜）</w:t>
      </w:r>
    </w:p>
    <w:p w:rsidR="00F75AE3" w:rsidRDefault="00FB121E" w:rsidP="00FB121E">
      <w:pPr>
        <w:pStyle w:val="A40"/>
      </w:pPr>
      <w:r>
        <w:rPr>
          <w:rFonts w:hint="eastAsia"/>
        </w:rPr>
        <w:t>森田の作品の撮影が終わり、遠藤と中川が一緒にスタジオから出てくる。</w:t>
      </w:r>
    </w:p>
    <w:p w:rsidR="009138E6" w:rsidRPr="0032709A" w:rsidRDefault="009138E6" w:rsidP="00FB121E">
      <w:pPr>
        <w:pStyle w:val="A40"/>
      </w:pPr>
    </w:p>
    <w:p w:rsidR="00F75AE3" w:rsidRPr="0032709A" w:rsidRDefault="00D41EF8" w:rsidP="00757A7A">
      <w:pPr>
        <w:pStyle w:val="A4"/>
      </w:pPr>
      <w:r>
        <w:rPr>
          <w:rFonts w:hint="eastAsia"/>
        </w:rPr>
        <w:t>コンビニ</w:t>
      </w:r>
      <w:r w:rsidR="00A651A7">
        <w:rPr>
          <w:rFonts w:hint="eastAsia"/>
        </w:rPr>
        <w:t>（夜）</w:t>
      </w:r>
    </w:p>
    <w:p w:rsidR="009B0FE6" w:rsidRDefault="002E78FF" w:rsidP="009B0FE6">
      <w:pPr>
        <w:pStyle w:val="A40"/>
        <w:ind w:left="0"/>
      </w:pPr>
      <w:r>
        <w:rPr>
          <w:rFonts w:hint="eastAsia"/>
        </w:rPr>
        <w:t>中　川「明日オフなのすっかり忘れてた。◯◯動物園行く？」</w:t>
      </w:r>
    </w:p>
    <w:p w:rsidR="009B0FE6" w:rsidRDefault="009B0FE6" w:rsidP="009B0FE6">
      <w:pPr>
        <w:pStyle w:val="A40"/>
        <w:ind w:left="0"/>
      </w:pPr>
      <w:r>
        <w:rPr>
          <w:rFonts w:hint="eastAsia"/>
        </w:rPr>
        <w:t>遠　藤「明日◯◯休園日だからな、他のとことか」</w:t>
      </w:r>
    </w:p>
    <w:p w:rsidR="009B0FE6" w:rsidRDefault="009B0FE6" w:rsidP="009B0FE6">
      <w:pPr>
        <w:pStyle w:val="A40"/>
        <w:ind w:left="0"/>
      </w:pPr>
      <w:r>
        <w:rPr>
          <w:rFonts w:hint="eastAsia"/>
        </w:rPr>
        <w:t>中　川「でも早起きできなそうだから遠いところはなー」</w:t>
      </w:r>
    </w:p>
    <w:p w:rsidR="002E78FF" w:rsidRDefault="009B0FE6" w:rsidP="009B0FE6">
      <w:pPr>
        <w:pStyle w:val="A40"/>
        <w:ind w:left="0"/>
      </w:pPr>
      <w:r>
        <w:rPr>
          <w:rFonts w:hint="eastAsia"/>
        </w:rPr>
        <w:t>遠　藤「サイクリングでもいいけど」</w:t>
      </w:r>
    </w:p>
    <w:p w:rsidR="009B0FE6" w:rsidRDefault="002E78FF" w:rsidP="009B0FE6">
      <w:pPr>
        <w:pStyle w:val="A40"/>
        <w:ind w:left="0"/>
      </w:pPr>
      <w:r>
        <w:rPr>
          <w:rFonts w:hint="eastAsia"/>
        </w:rPr>
        <w:t xml:space="preserve">　　　　　　リュックからスタンプラリーの用紙を取り出す。</w:t>
      </w:r>
    </w:p>
    <w:p w:rsidR="002E78FF" w:rsidRDefault="002E78FF" w:rsidP="009B0FE6">
      <w:pPr>
        <w:pStyle w:val="A40"/>
        <w:ind w:left="0"/>
      </w:pPr>
      <w:r>
        <w:rPr>
          <w:rFonts w:hint="eastAsia"/>
        </w:rPr>
        <w:t>中　川「なにそれ」</w:t>
      </w:r>
    </w:p>
    <w:p w:rsidR="002E78FF" w:rsidRDefault="002E78FF" w:rsidP="009B0FE6">
      <w:pPr>
        <w:pStyle w:val="A40"/>
        <w:ind w:left="0"/>
      </w:pPr>
      <w:r>
        <w:rPr>
          <w:rFonts w:hint="eastAsia"/>
        </w:rPr>
        <w:t>遠　藤「これ入れたでしょ、勝手に」</w:t>
      </w:r>
    </w:p>
    <w:p w:rsidR="002E78FF" w:rsidRDefault="002E78FF" w:rsidP="009B0FE6">
      <w:pPr>
        <w:pStyle w:val="A40"/>
        <w:ind w:left="0"/>
      </w:pPr>
      <w:r>
        <w:rPr>
          <w:rFonts w:hint="eastAsia"/>
        </w:rPr>
        <w:t>中　川「しらんけど」</w:t>
      </w:r>
    </w:p>
    <w:p w:rsidR="002E78FF" w:rsidRDefault="0039086F" w:rsidP="009B0FE6">
      <w:pPr>
        <w:pStyle w:val="A40"/>
        <w:ind w:left="0"/>
      </w:pPr>
      <w:r>
        <w:rPr>
          <w:rFonts w:hint="eastAsia"/>
        </w:rPr>
        <w:t>遠　藤「しらばっくれやがって。じゃあサイクリングね</w:t>
      </w:r>
      <w:r w:rsidR="002E78FF">
        <w:rPr>
          <w:rFonts w:hint="eastAsia"/>
        </w:rPr>
        <w:t>」</w:t>
      </w:r>
    </w:p>
    <w:p w:rsidR="009B0FE6" w:rsidRDefault="002E78FF" w:rsidP="009B0FE6">
      <w:pPr>
        <w:pStyle w:val="A40"/>
        <w:ind w:left="0"/>
      </w:pPr>
      <w:r>
        <w:rPr>
          <w:rFonts w:hint="eastAsia"/>
        </w:rPr>
        <w:t>中　川「いいよ。</w:t>
      </w:r>
      <w:r w:rsidR="009B0FE6">
        <w:rPr>
          <w:rFonts w:hint="eastAsia"/>
        </w:rPr>
        <w:t>じゃあ、起きたら連絡するわ」</w:t>
      </w:r>
    </w:p>
    <w:p w:rsidR="00A651A7" w:rsidRPr="00D91CAC" w:rsidRDefault="00A651A7" w:rsidP="00D91CAC">
      <w:pPr>
        <w:pStyle w:val="A40"/>
      </w:pPr>
      <w:r w:rsidRPr="00D91CAC">
        <w:rPr>
          <w:rFonts w:hint="eastAsia"/>
        </w:rPr>
        <w:t>レジに向かい、二つの</w:t>
      </w:r>
      <w:r w:rsidR="00874547" w:rsidRPr="00D91CAC">
        <w:rPr>
          <w:rFonts w:hint="eastAsia"/>
        </w:rPr>
        <w:t>異なる</w:t>
      </w:r>
      <w:r w:rsidRPr="00D91CAC">
        <w:rPr>
          <w:rFonts w:hint="eastAsia"/>
        </w:rPr>
        <w:t>銘柄のタバコを頼む</w:t>
      </w:r>
      <w:r w:rsidR="00C712C5" w:rsidRPr="00D91CAC">
        <w:rPr>
          <w:rFonts w:hint="eastAsia"/>
        </w:rPr>
        <w:t>中</w:t>
      </w:r>
      <w:r w:rsidR="001339D9" w:rsidRPr="00D91CAC">
        <w:rPr>
          <w:rFonts w:hint="eastAsia"/>
        </w:rPr>
        <w:t>川</w:t>
      </w:r>
      <w:r w:rsidRPr="00D91CAC">
        <w:rPr>
          <w:rFonts w:hint="eastAsia"/>
        </w:rPr>
        <w:t>。</w:t>
      </w:r>
    </w:p>
    <w:p w:rsidR="00ED5936" w:rsidRDefault="00A651A7" w:rsidP="0092087F">
      <w:pPr>
        <w:pStyle w:val="A40"/>
      </w:pPr>
      <w:r w:rsidRPr="00D91CAC">
        <w:rPr>
          <w:rFonts w:hint="eastAsia"/>
        </w:rPr>
        <w:t>遠藤はそれを見ている。</w:t>
      </w:r>
    </w:p>
    <w:p w:rsidR="009138E6" w:rsidRPr="0032709A" w:rsidRDefault="009138E6" w:rsidP="009138E6">
      <w:pPr>
        <w:pStyle w:val="A40"/>
        <w:ind w:left="0"/>
      </w:pPr>
    </w:p>
    <w:p w:rsidR="005334A4" w:rsidRDefault="005A7BE3" w:rsidP="005334A4">
      <w:pPr>
        <w:pStyle w:val="A4"/>
      </w:pPr>
      <w:r>
        <w:rPr>
          <w:rFonts w:hint="eastAsia"/>
        </w:rPr>
        <w:t>道</w:t>
      </w:r>
      <w:r w:rsidR="00F75AE3" w:rsidRPr="0032709A">
        <w:rPr>
          <w:rFonts w:hint="eastAsia"/>
        </w:rPr>
        <w:t>（日中）</w:t>
      </w:r>
    </w:p>
    <w:p w:rsidR="009820C1" w:rsidRDefault="005A7BE3" w:rsidP="003E4A37">
      <w:pPr>
        <w:pStyle w:val="A40"/>
      </w:pPr>
      <w:r>
        <w:rPr>
          <w:rFonts w:hint="eastAsia"/>
        </w:rPr>
        <w:t>遠藤が自転車を走らせている。</w:t>
      </w:r>
    </w:p>
    <w:p w:rsidR="009138E6" w:rsidRPr="0032709A" w:rsidRDefault="009138E6" w:rsidP="003E4A37">
      <w:pPr>
        <w:pStyle w:val="A40"/>
      </w:pPr>
    </w:p>
    <w:p w:rsidR="00F75AE3" w:rsidRPr="0032709A" w:rsidRDefault="005A7BE3" w:rsidP="007029C2">
      <w:pPr>
        <w:pStyle w:val="A4"/>
      </w:pPr>
      <w:r>
        <w:rPr>
          <w:rFonts w:hint="eastAsia"/>
        </w:rPr>
        <w:t>武蔵野の森公園（日中）　スタンプ１つ目</w:t>
      </w:r>
    </w:p>
    <w:p w:rsidR="00F75AE3" w:rsidRPr="00D91CAC" w:rsidRDefault="00414CBC" w:rsidP="00D91CAC">
      <w:pPr>
        <w:pStyle w:val="A40"/>
      </w:pPr>
      <w:r w:rsidRPr="00D91CAC">
        <w:rPr>
          <w:rFonts w:hint="eastAsia"/>
        </w:rPr>
        <w:t>調布飛行場から飛び立つ飛行機が見える。</w:t>
      </w:r>
    </w:p>
    <w:p w:rsidR="00D14E12" w:rsidRDefault="005A7BE3" w:rsidP="00D91CAC">
      <w:pPr>
        <w:pStyle w:val="A40"/>
        <w:rPr>
          <w:rFonts w:hint="eastAsia"/>
        </w:rPr>
      </w:pPr>
      <w:r w:rsidRPr="00D91CAC">
        <w:rPr>
          <w:rFonts w:hint="eastAsia"/>
        </w:rPr>
        <w:t>スタンプラリーのスタンプ台に向かう</w:t>
      </w:r>
      <w:r w:rsidR="005334A4">
        <w:rPr>
          <w:rFonts w:hint="eastAsia"/>
        </w:rPr>
        <w:t>遠藤</w:t>
      </w:r>
      <w:r w:rsidRPr="00D91CAC">
        <w:rPr>
          <w:rFonts w:hint="eastAsia"/>
        </w:rPr>
        <w:t>。</w:t>
      </w:r>
    </w:p>
    <w:p w:rsidR="00D14E12" w:rsidRDefault="00D14E12" w:rsidP="00D91CAC">
      <w:pPr>
        <w:pStyle w:val="A40"/>
        <w:rPr>
          <w:rFonts w:hint="eastAsia"/>
        </w:rPr>
      </w:pPr>
      <w:r>
        <w:rPr>
          <w:rFonts w:hint="eastAsia"/>
        </w:rPr>
        <w:t>スタンプを押すが、全然関係のない記念スタンプを押してしまう。</w:t>
      </w:r>
    </w:p>
    <w:p w:rsidR="00D14E12" w:rsidRDefault="00D14E12" w:rsidP="00D14E12">
      <w:pPr>
        <w:pStyle w:val="A40"/>
        <w:ind w:left="0"/>
        <w:rPr>
          <w:rFonts w:hint="eastAsia"/>
        </w:rPr>
      </w:pPr>
      <w:r>
        <w:rPr>
          <w:rFonts w:hint="eastAsia"/>
        </w:rPr>
        <w:t>遠　藤「あれ」</w:t>
      </w:r>
    </w:p>
    <w:p w:rsidR="00D14E12" w:rsidRDefault="00D14E12" w:rsidP="00D91CAC">
      <w:pPr>
        <w:pStyle w:val="A40"/>
        <w:rPr>
          <w:rFonts w:hint="eastAsia"/>
        </w:rPr>
      </w:pPr>
      <w:r>
        <w:rPr>
          <w:rFonts w:hint="eastAsia"/>
        </w:rPr>
        <w:t>絵柄はキャラクターもののスタンプで明らかにスタンプラリーの用紙のデザインに合わない。</w:t>
      </w:r>
    </w:p>
    <w:p w:rsidR="00D14E12" w:rsidRDefault="00D14E12" w:rsidP="00D91CAC">
      <w:pPr>
        <w:pStyle w:val="A40"/>
        <w:rPr>
          <w:rFonts w:hint="eastAsia"/>
        </w:rPr>
      </w:pPr>
      <w:r>
        <w:rPr>
          <w:rFonts w:hint="eastAsia"/>
        </w:rPr>
        <w:t>遠藤は用紙にあるマップを見て、正しいスタンプは別のところにあることを知る。</w:t>
      </w:r>
    </w:p>
    <w:p w:rsidR="005A7BE3" w:rsidRPr="00D91CAC" w:rsidRDefault="00D14E12" w:rsidP="00D14E12">
      <w:pPr>
        <w:pStyle w:val="A40"/>
        <w:ind w:left="0"/>
      </w:pPr>
      <w:r>
        <w:rPr>
          <w:rFonts w:hint="eastAsia"/>
        </w:rPr>
        <w:t>遠　藤「何個あんだよ」</w:t>
      </w:r>
    </w:p>
    <w:p w:rsidR="005A7BE3" w:rsidRPr="00D91CAC" w:rsidRDefault="005A7BE3" w:rsidP="00D91CAC">
      <w:pPr>
        <w:pStyle w:val="A40"/>
      </w:pPr>
      <w:r w:rsidRPr="00D91CAC">
        <w:rPr>
          <w:rFonts w:hint="eastAsia"/>
        </w:rPr>
        <w:t>×　×　×</w:t>
      </w:r>
    </w:p>
    <w:p w:rsidR="009820C1" w:rsidRDefault="00D14E12" w:rsidP="00D14E12">
      <w:pPr>
        <w:pStyle w:val="A40"/>
      </w:pPr>
      <w:r>
        <w:rPr>
          <w:rFonts w:hint="eastAsia"/>
        </w:rPr>
        <w:t>ようやく正しいスタンプ台を見つけ</w:t>
      </w:r>
      <w:r w:rsidR="00414CBC" w:rsidRPr="00D91CAC">
        <w:rPr>
          <w:rFonts w:hint="eastAsia"/>
        </w:rPr>
        <w:t>、そこにスタンプを押す。スタンプは全部で６</w:t>
      </w:r>
      <w:r w:rsidR="009820C1" w:rsidRPr="00D91CAC">
        <w:rPr>
          <w:rFonts w:hint="eastAsia"/>
        </w:rPr>
        <w:t>個。</w:t>
      </w:r>
    </w:p>
    <w:p w:rsidR="0097543E" w:rsidRDefault="0097543E" w:rsidP="001A71F3">
      <w:pPr>
        <w:pStyle w:val="A40"/>
        <w:rPr>
          <w:rFonts w:hint="eastAsia"/>
        </w:rPr>
      </w:pPr>
      <w:r>
        <w:rPr>
          <w:rFonts w:hint="eastAsia"/>
        </w:rPr>
        <w:t>インクが乾いておらず、手についてしまう。</w:t>
      </w:r>
    </w:p>
    <w:p w:rsidR="00D14E12" w:rsidRDefault="00D14E12" w:rsidP="001A71F3">
      <w:pPr>
        <w:pStyle w:val="A40"/>
        <w:rPr>
          <w:rFonts w:hint="eastAsia"/>
        </w:rPr>
      </w:pPr>
      <w:r>
        <w:rPr>
          <w:rFonts w:hint="eastAsia"/>
        </w:rPr>
        <w:t>手を拭こうと、リュックを体の前にし、ウェットティッシュを取り出そうとする。</w:t>
      </w:r>
    </w:p>
    <w:p w:rsidR="00D14E12" w:rsidRDefault="00D14E12" w:rsidP="001A71F3">
      <w:pPr>
        <w:pStyle w:val="A40"/>
        <w:rPr>
          <w:rFonts w:hint="eastAsia"/>
        </w:rPr>
      </w:pPr>
      <w:r>
        <w:rPr>
          <w:rFonts w:hint="eastAsia"/>
        </w:rPr>
        <w:t>しかし、リュックが肩からずり落ち、咄嗟に手を出したため、リュックにインクがついてしまう。</w:t>
      </w:r>
    </w:p>
    <w:p w:rsidR="009138E6" w:rsidRPr="0032709A" w:rsidRDefault="00D14E12" w:rsidP="00D14E12">
      <w:pPr>
        <w:pStyle w:val="A40"/>
        <w:ind w:left="0"/>
        <w:rPr>
          <w:rFonts w:hint="eastAsia"/>
        </w:rPr>
      </w:pPr>
      <w:r>
        <w:rPr>
          <w:rFonts w:hint="eastAsia"/>
        </w:rPr>
        <w:t>遠　藤「ちきしょ」</w:t>
      </w:r>
    </w:p>
    <w:p w:rsidR="00F75AE3" w:rsidRPr="0032709A" w:rsidRDefault="00E31D7F" w:rsidP="00D554D6">
      <w:pPr>
        <w:pStyle w:val="A4"/>
      </w:pPr>
      <w:r>
        <w:rPr>
          <w:rFonts w:hint="eastAsia"/>
        </w:rPr>
        <w:t>野川公園　河川敷</w:t>
      </w:r>
      <w:r w:rsidR="005A7BE3">
        <w:rPr>
          <w:rFonts w:hint="eastAsia"/>
        </w:rPr>
        <w:t>（日中）</w:t>
      </w:r>
    </w:p>
    <w:p w:rsidR="009820C1" w:rsidRDefault="00E31D7F" w:rsidP="001A71F3">
      <w:pPr>
        <w:pStyle w:val="A40"/>
      </w:pPr>
      <w:r>
        <w:rPr>
          <w:rFonts w:hint="eastAsia"/>
        </w:rPr>
        <w:t>自転車を走らせる遠藤</w:t>
      </w:r>
    </w:p>
    <w:p w:rsidR="009138E6" w:rsidRPr="0032709A" w:rsidRDefault="009138E6" w:rsidP="001A71F3">
      <w:pPr>
        <w:pStyle w:val="A40"/>
      </w:pPr>
    </w:p>
    <w:p w:rsidR="00F75AE3" w:rsidRPr="0032709A" w:rsidRDefault="00EE664C" w:rsidP="00C93700">
      <w:pPr>
        <w:pStyle w:val="A4"/>
      </w:pPr>
      <w:r>
        <w:rPr>
          <w:rFonts w:hint="eastAsia"/>
        </w:rPr>
        <w:t>野川公園（</w:t>
      </w:r>
      <w:r w:rsidR="00E31D7F">
        <w:rPr>
          <w:rFonts w:hint="eastAsia"/>
        </w:rPr>
        <w:t>日中）　スタンプ２つ目</w:t>
      </w:r>
    </w:p>
    <w:p w:rsidR="00B4777D" w:rsidRDefault="00E31D7F" w:rsidP="001A71F3">
      <w:pPr>
        <w:pStyle w:val="A40"/>
      </w:pPr>
      <w:r>
        <w:rPr>
          <w:rFonts w:hint="eastAsia"/>
        </w:rPr>
        <w:t>スタンプを押す遠藤。</w:t>
      </w:r>
    </w:p>
    <w:p w:rsidR="00B4777D" w:rsidRDefault="00B4777D" w:rsidP="001A71F3">
      <w:pPr>
        <w:pStyle w:val="A40"/>
      </w:pPr>
      <w:r>
        <w:rPr>
          <w:rFonts w:hint="eastAsia"/>
        </w:rPr>
        <w:t>中川から電話が来る。</w:t>
      </w:r>
    </w:p>
    <w:p w:rsidR="00B4777D" w:rsidRDefault="00B4777D" w:rsidP="00B4777D">
      <w:pPr>
        <w:pStyle w:val="A40"/>
        <w:ind w:left="0"/>
      </w:pPr>
      <w:r>
        <w:rPr>
          <w:rFonts w:hint="eastAsia"/>
        </w:rPr>
        <w:t>遠　藤「もしもし」</w:t>
      </w:r>
    </w:p>
    <w:p w:rsidR="00B4777D" w:rsidRDefault="00B4777D" w:rsidP="00B4777D">
      <w:pPr>
        <w:pStyle w:val="A40"/>
      </w:pPr>
      <w:r>
        <w:rPr>
          <w:rFonts w:hint="eastAsia"/>
        </w:rPr>
        <w:t>中川は寝坊したことを謝っている。</w:t>
      </w:r>
    </w:p>
    <w:p w:rsidR="00250AA6" w:rsidRDefault="00250AA6" w:rsidP="00CB1A70">
      <w:pPr>
        <w:pStyle w:val="A41"/>
      </w:pPr>
      <w:r>
        <w:rPr>
          <w:rFonts w:hint="eastAsia"/>
        </w:rPr>
        <w:t>遠　藤「ううん、全然大丈夫。どうせ寝坊だと思ったし。爆走しまくってるからねこっちは」</w:t>
      </w:r>
    </w:p>
    <w:p w:rsidR="00250AA6" w:rsidRDefault="00250AA6" w:rsidP="00B4777D">
      <w:pPr>
        <w:pStyle w:val="A40"/>
        <w:ind w:left="0"/>
      </w:pPr>
      <w:r>
        <w:rPr>
          <w:rFonts w:hint="eastAsia"/>
        </w:rPr>
        <w:t xml:space="preserve">　　　　　　遠藤は中川と話しながら笑っている。</w:t>
      </w:r>
    </w:p>
    <w:p w:rsidR="00250AA6" w:rsidRDefault="00250AA6" w:rsidP="00CB1A70">
      <w:pPr>
        <w:pStyle w:val="A41"/>
      </w:pPr>
      <w:r>
        <w:rPr>
          <w:rFonts w:hint="eastAsia"/>
        </w:rPr>
        <w:t>遠　藤「</w:t>
      </w:r>
      <w:r w:rsidR="00B4777D">
        <w:rPr>
          <w:rFonts w:hint="eastAsia"/>
        </w:rPr>
        <w:t>もう今からじゃ遅いし、また今度だね</w:t>
      </w:r>
      <w:r w:rsidR="005334A4">
        <w:rPr>
          <w:rFonts w:hint="eastAsia"/>
        </w:rPr>
        <w:t>。うん、じゃあね</w:t>
      </w:r>
      <w:r w:rsidR="00B4777D">
        <w:rPr>
          <w:rFonts w:hint="eastAsia"/>
        </w:rPr>
        <w:t>」</w:t>
      </w:r>
    </w:p>
    <w:p w:rsidR="00F75AE3" w:rsidRPr="0032709A" w:rsidRDefault="00250AA6" w:rsidP="00942F78">
      <w:pPr>
        <w:pStyle w:val="A40"/>
        <w:ind w:left="0"/>
      </w:pPr>
      <w:r>
        <w:rPr>
          <w:rFonts w:hint="eastAsia"/>
        </w:rPr>
        <w:t xml:space="preserve">　　　　　　電話を切る。</w:t>
      </w:r>
    </w:p>
    <w:p w:rsidR="00F75AE3" w:rsidRPr="0032709A" w:rsidRDefault="00D11536" w:rsidP="00EF4EE6">
      <w:pPr>
        <w:pStyle w:val="A4"/>
      </w:pPr>
      <w:r>
        <w:rPr>
          <w:rFonts w:hint="eastAsia"/>
        </w:rPr>
        <w:t>深大寺　鬼太郎茶屋（夕方近く）</w:t>
      </w:r>
      <w:r w:rsidR="00482F0A">
        <w:rPr>
          <w:rFonts w:hint="eastAsia"/>
        </w:rPr>
        <w:t xml:space="preserve">　スタンプ３つ目</w:t>
      </w:r>
    </w:p>
    <w:p w:rsidR="005C4EB2" w:rsidRDefault="00D11536" w:rsidP="00D91CAC">
      <w:pPr>
        <w:pStyle w:val="A40"/>
      </w:pPr>
      <w:r>
        <w:rPr>
          <w:rFonts w:hint="eastAsia"/>
        </w:rPr>
        <w:t>鬼太郎茶屋</w:t>
      </w:r>
      <w:r w:rsidR="002E6EDC">
        <w:rPr>
          <w:rFonts w:hint="eastAsia"/>
        </w:rPr>
        <w:t>前にある</w:t>
      </w:r>
      <w:r w:rsidR="00AA1D25">
        <w:rPr>
          <w:rFonts w:hint="eastAsia"/>
        </w:rPr>
        <w:t>スタンプを押していると、その後ろ</w:t>
      </w:r>
      <w:r w:rsidR="005C4EB2">
        <w:rPr>
          <w:rFonts w:hint="eastAsia"/>
        </w:rPr>
        <w:t>に並んでいる子供とその母親がユーチューブ配信をしている。つなと（１０）はのび太君を少し太らせたような見た目で、</w:t>
      </w:r>
      <w:r w:rsidR="00AA1D25">
        <w:rPr>
          <w:rFonts w:hint="eastAsia"/>
        </w:rPr>
        <w:t>撮影者である母</w:t>
      </w:r>
      <w:r w:rsidR="00AC6C82">
        <w:rPr>
          <w:rFonts w:hint="eastAsia"/>
        </w:rPr>
        <w:t>みどり（３８</w:t>
      </w:r>
      <w:r w:rsidR="005C4EB2">
        <w:rPr>
          <w:rFonts w:hint="eastAsia"/>
        </w:rPr>
        <w:t>）はスネ夫の母親のよう。</w:t>
      </w:r>
    </w:p>
    <w:p w:rsidR="005C4EB2" w:rsidRDefault="005C4EB2" w:rsidP="00F75AE3">
      <w:r>
        <w:rPr>
          <w:rFonts w:hint="eastAsia"/>
        </w:rPr>
        <w:t>つなと「というわけでお次は深大寺にやって参りましたー」</w:t>
      </w:r>
    </w:p>
    <w:p w:rsidR="00AA1D25" w:rsidRDefault="005E2846" w:rsidP="00F75AE3">
      <w:r>
        <w:rPr>
          <w:rFonts w:hint="eastAsia"/>
        </w:rPr>
        <w:t>みどり「あと２</w:t>
      </w:r>
      <w:r w:rsidR="001A71F3">
        <w:rPr>
          <w:rFonts w:hint="eastAsia"/>
        </w:rPr>
        <w:t>つでスタンプ制覇です</w:t>
      </w:r>
      <w:r w:rsidR="005C4EB2">
        <w:rPr>
          <w:rFonts w:hint="eastAsia"/>
        </w:rPr>
        <w:t>！</w:t>
      </w:r>
      <w:r w:rsidR="006A2000">
        <w:rPr>
          <w:rFonts w:hint="eastAsia"/>
        </w:rPr>
        <w:t>いぇい！いぇい</w:t>
      </w:r>
      <w:r w:rsidR="001A71F3">
        <w:rPr>
          <w:rFonts w:hint="eastAsia"/>
        </w:rPr>
        <w:t>！</w:t>
      </w:r>
      <w:r w:rsidR="005C4EB2">
        <w:rPr>
          <w:rFonts w:hint="eastAsia"/>
        </w:rPr>
        <w:t>」</w:t>
      </w:r>
    </w:p>
    <w:p w:rsidR="00D11536" w:rsidRDefault="001A71F3" w:rsidP="00C939A8">
      <w:pPr>
        <w:pStyle w:val="A41"/>
      </w:pPr>
      <w:r>
        <w:rPr>
          <w:rFonts w:hint="eastAsia"/>
        </w:rPr>
        <w:t>つなと「ちょっとインタビューしてみますか</w:t>
      </w:r>
      <w:r w:rsidR="00AA1D25">
        <w:rPr>
          <w:rFonts w:hint="eastAsia"/>
        </w:rPr>
        <w:t>。すいませーん」</w:t>
      </w:r>
    </w:p>
    <w:p w:rsidR="00D11536" w:rsidRDefault="00AA1D25" w:rsidP="00D91CAC">
      <w:pPr>
        <w:pStyle w:val="A40"/>
      </w:pPr>
      <w:r>
        <w:rPr>
          <w:rFonts w:hint="eastAsia"/>
        </w:rPr>
        <w:t>声をかけられる遠藤。</w:t>
      </w:r>
    </w:p>
    <w:p w:rsidR="00D11536" w:rsidRDefault="00AA1D25" w:rsidP="00F75AE3">
      <w:r>
        <w:rPr>
          <w:rFonts w:hint="eastAsia"/>
        </w:rPr>
        <w:t>遠</w:t>
      </w:r>
      <w:r w:rsidR="00ED5936">
        <w:rPr>
          <w:rFonts w:hint="eastAsia"/>
        </w:rPr>
        <w:t xml:space="preserve">　</w:t>
      </w:r>
      <w:r>
        <w:rPr>
          <w:rFonts w:hint="eastAsia"/>
        </w:rPr>
        <w:t>藤「はい？」</w:t>
      </w:r>
    </w:p>
    <w:p w:rsidR="00AA1D25" w:rsidRDefault="00AA1D25" w:rsidP="00F75AE3">
      <w:r>
        <w:rPr>
          <w:rFonts w:hint="eastAsia"/>
        </w:rPr>
        <w:t>つなと「今スタンプいくつですかー？」</w:t>
      </w:r>
    </w:p>
    <w:p w:rsidR="00D11536" w:rsidRDefault="005E2846" w:rsidP="00F75AE3">
      <w:r>
        <w:rPr>
          <w:rFonts w:hint="eastAsia"/>
        </w:rPr>
        <w:t>遠</w:t>
      </w:r>
      <w:r w:rsidR="00ED5936">
        <w:rPr>
          <w:rFonts w:hint="eastAsia"/>
        </w:rPr>
        <w:t xml:space="preserve">　</w:t>
      </w:r>
      <w:r w:rsidR="00B4777D">
        <w:rPr>
          <w:rFonts w:hint="eastAsia"/>
        </w:rPr>
        <w:t>藤「ああ、</w:t>
      </w:r>
      <w:r>
        <w:rPr>
          <w:rFonts w:hint="eastAsia"/>
        </w:rPr>
        <w:t>ここで</w:t>
      </w:r>
      <w:r w:rsidR="00AA1D25">
        <w:rPr>
          <w:rFonts w:hint="eastAsia"/>
        </w:rPr>
        <w:t>３つ目です」</w:t>
      </w:r>
    </w:p>
    <w:p w:rsidR="00AA1D25" w:rsidRDefault="00EE664C" w:rsidP="00C939A8">
      <w:pPr>
        <w:pStyle w:val="A41"/>
      </w:pPr>
      <w:r>
        <w:rPr>
          <w:rFonts w:hint="eastAsia"/>
        </w:rPr>
        <w:t>つなと「おっ、あと半分</w:t>
      </w:r>
      <w:r w:rsidR="00AA1D25">
        <w:rPr>
          <w:rFonts w:hint="eastAsia"/>
        </w:rPr>
        <w:t>ですね、そんなお兄さんの今のお悩みって何かありますか？」</w:t>
      </w:r>
    </w:p>
    <w:p w:rsidR="00D11536" w:rsidRDefault="00AA1D25" w:rsidP="00F75AE3">
      <w:r>
        <w:rPr>
          <w:rFonts w:hint="eastAsia"/>
        </w:rPr>
        <w:t>遠</w:t>
      </w:r>
      <w:r w:rsidR="00ED5936">
        <w:rPr>
          <w:rFonts w:hint="eastAsia"/>
        </w:rPr>
        <w:t xml:space="preserve">　</w:t>
      </w:r>
      <w:r>
        <w:rPr>
          <w:rFonts w:hint="eastAsia"/>
        </w:rPr>
        <w:t>藤「え、悩みですか？</w:t>
      </w:r>
      <w:r w:rsidR="005E2846">
        <w:rPr>
          <w:rFonts w:hint="eastAsia"/>
        </w:rPr>
        <w:t>・・・</w:t>
      </w:r>
      <w:r>
        <w:rPr>
          <w:rFonts w:hint="eastAsia"/>
        </w:rPr>
        <w:t>なんだろう」</w:t>
      </w:r>
    </w:p>
    <w:p w:rsidR="00B908FF" w:rsidRDefault="00B908FF" w:rsidP="00F75AE3">
      <w:r>
        <w:rPr>
          <w:rFonts w:hint="eastAsia"/>
        </w:rPr>
        <w:t>つなと「質問でもいいですよ」</w:t>
      </w:r>
    </w:p>
    <w:p w:rsidR="002E6EDC" w:rsidRDefault="00B908FF" w:rsidP="00F75AE3">
      <w:r>
        <w:rPr>
          <w:rFonts w:hint="eastAsia"/>
        </w:rPr>
        <w:t>遠</w:t>
      </w:r>
      <w:r w:rsidR="00ED5936">
        <w:rPr>
          <w:rFonts w:hint="eastAsia"/>
        </w:rPr>
        <w:t xml:space="preserve">　</w:t>
      </w:r>
      <w:r>
        <w:rPr>
          <w:rFonts w:hint="eastAsia"/>
        </w:rPr>
        <w:t>藤「うーん。なんだろ・・・</w:t>
      </w:r>
      <w:r w:rsidR="002E6EDC">
        <w:rPr>
          <w:rFonts w:hint="eastAsia"/>
        </w:rPr>
        <w:t>」</w:t>
      </w:r>
    </w:p>
    <w:p w:rsidR="002E6EDC" w:rsidRDefault="002E6EDC" w:rsidP="00F75AE3">
      <w:r>
        <w:rPr>
          <w:rFonts w:hint="eastAsia"/>
        </w:rPr>
        <w:t>つなと「なんでもオッケーなんで！」</w:t>
      </w:r>
    </w:p>
    <w:p w:rsidR="00B908FF" w:rsidRDefault="005E2846" w:rsidP="00C939A8">
      <w:pPr>
        <w:pStyle w:val="A41"/>
      </w:pPr>
      <w:r>
        <w:rPr>
          <w:rFonts w:hint="eastAsia"/>
        </w:rPr>
        <w:t>遠</w:t>
      </w:r>
      <w:r w:rsidR="00ED5936">
        <w:rPr>
          <w:rFonts w:hint="eastAsia"/>
        </w:rPr>
        <w:t xml:space="preserve">　</w:t>
      </w:r>
      <w:r w:rsidR="00B4777D">
        <w:rPr>
          <w:rFonts w:hint="eastAsia"/>
        </w:rPr>
        <w:t>藤「好きな相手ができたとどうしますか</w:t>
      </w:r>
      <w:r w:rsidR="00B908FF">
        <w:rPr>
          <w:rFonts w:hint="eastAsia"/>
        </w:rPr>
        <w:t>」</w:t>
      </w:r>
    </w:p>
    <w:p w:rsidR="00B4777D" w:rsidRDefault="00B908FF" w:rsidP="00C939A8">
      <w:pPr>
        <w:pStyle w:val="A41"/>
      </w:pPr>
      <w:r>
        <w:rPr>
          <w:rFonts w:hint="eastAsia"/>
        </w:rPr>
        <w:t>つなと「好き</w:t>
      </w:r>
      <w:r w:rsidR="00B4777D">
        <w:rPr>
          <w:rFonts w:hint="eastAsia"/>
        </w:rPr>
        <w:t>な人・・・それはすでにお互い友人関係がすでに築けている前提ですか？」</w:t>
      </w:r>
    </w:p>
    <w:p w:rsidR="00B4777D" w:rsidRDefault="00B4777D" w:rsidP="00C939A8">
      <w:pPr>
        <w:pStyle w:val="A41"/>
      </w:pPr>
      <w:r>
        <w:rPr>
          <w:rFonts w:hint="eastAsia"/>
        </w:rPr>
        <w:t>遠　藤「じゃあ、その前提で」</w:t>
      </w:r>
    </w:p>
    <w:p w:rsidR="00A132F7" w:rsidRDefault="00B4777D" w:rsidP="00C939A8">
      <w:pPr>
        <w:pStyle w:val="A41"/>
      </w:pPr>
      <w:r>
        <w:rPr>
          <w:rFonts w:hint="eastAsia"/>
        </w:rPr>
        <w:t>つなと「</w:t>
      </w:r>
      <w:r w:rsidR="00051069">
        <w:rPr>
          <w:rFonts w:hint="eastAsia"/>
        </w:rPr>
        <w:t>そりゃ想いを伝えますね。付き合えるかは置いといても</w:t>
      </w:r>
      <w:r w:rsidR="00B908FF">
        <w:rPr>
          <w:rFonts w:hint="eastAsia"/>
        </w:rPr>
        <w:t>、</w:t>
      </w:r>
      <w:r>
        <w:rPr>
          <w:rFonts w:hint="eastAsia"/>
        </w:rPr>
        <w:t>好きって伝えて嫌がられるようなら</w:t>
      </w:r>
      <w:r w:rsidR="0040145E">
        <w:rPr>
          <w:rFonts w:hint="eastAsia"/>
        </w:rPr>
        <w:t>そもそもはなから</w:t>
      </w:r>
      <w:r>
        <w:rPr>
          <w:rFonts w:hint="eastAsia"/>
        </w:rPr>
        <w:t>一緒にいないと思います</w:t>
      </w:r>
      <w:r w:rsidR="000B2CA9">
        <w:rPr>
          <w:rFonts w:hint="eastAsia"/>
        </w:rPr>
        <w:t>。お互いどんなかたちであれ、</w:t>
      </w:r>
      <w:r w:rsidR="00B908FF">
        <w:rPr>
          <w:rFonts w:hint="eastAsia"/>
        </w:rPr>
        <w:t>好きだから一緒にいるわけで」</w:t>
      </w:r>
    </w:p>
    <w:p w:rsidR="006A2000" w:rsidRDefault="00A132F7" w:rsidP="00F75AE3">
      <w:r>
        <w:rPr>
          <w:rFonts w:hint="eastAsia"/>
        </w:rPr>
        <w:t>遠</w:t>
      </w:r>
      <w:r w:rsidR="00ED5936">
        <w:rPr>
          <w:rFonts w:hint="eastAsia"/>
        </w:rPr>
        <w:t xml:space="preserve">　</w:t>
      </w:r>
      <w:r>
        <w:rPr>
          <w:rFonts w:hint="eastAsia"/>
        </w:rPr>
        <w:t>藤「（少し微笑んで）まあ、そうですよね」</w:t>
      </w:r>
    </w:p>
    <w:p w:rsidR="0040145E" w:rsidRDefault="006A2000" w:rsidP="00F75AE3">
      <w:r>
        <w:rPr>
          <w:rFonts w:hint="eastAsia"/>
        </w:rPr>
        <w:t>みどり「ちょっとお兄さん、困らせちゃったかな？あ、困</w:t>
      </w:r>
      <w:r w:rsidR="00921311">
        <w:tab/>
      </w:r>
      <w:r>
        <w:rPr>
          <w:rFonts w:hint="eastAsia"/>
        </w:rPr>
        <w:t>り顔もっかいもらってもいいですか？」</w:t>
      </w:r>
    </w:p>
    <w:p w:rsidR="00F75AE3" w:rsidRDefault="0040145E" w:rsidP="00D91CAC">
      <w:pPr>
        <w:pStyle w:val="A40"/>
      </w:pPr>
      <w:r>
        <w:rPr>
          <w:rFonts w:hint="eastAsia"/>
        </w:rPr>
        <w:t>みどりにカメラを向けられる遠藤。</w:t>
      </w:r>
    </w:p>
    <w:p w:rsidR="003C2576" w:rsidRPr="00D91CAC" w:rsidRDefault="00B4777D" w:rsidP="00250AA6">
      <w:r>
        <w:rPr>
          <w:rFonts w:hint="eastAsia"/>
        </w:rPr>
        <w:t>遠　藤「</w:t>
      </w:r>
      <w:r w:rsidR="006A2000">
        <w:rPr>
          <w:rFonts w:hint="eastAsia"/>
        </w:rPr>
        <w:t>あっ」</w:t>
      </w:r>
    </w:p>
    <w:p w:rsidR="003C2576" w:rsidRPr="0032709A" w:rsidRDefault="003C2576" w:rsidP="003C2576">
      <w:pPr>
        <w:pStyle w:val="A4"/>
      </w:pPr>
      <w:r w:rsidRPr="0032709A">
        <w:rPr>
          <w:rFonts w:hint="eastAsia"/>
        </w:rPr>
        <w:t>マンション前（夜）</w:t>
      </w:r>
    </w:p>
    <w:p w:rsidR="00F75AE3" w:rsidRPr="0032709A" w:rsidRDefault="00250AA6" w:rsidP="00250AA6">
      <w:pPr>
        <w:pStyle w:val="A40"/>
      </w:pPr>
      <w:r>
        <w:rPr>
          <w:rFonts w:hint="eastAsia"/>
        </w:rPr>
        <w:t>遠藤、自転車で中川のマンションまでやってくる。</w:t>
      </w:r>
      <w:r w:rsidR="00C712C5">
        <w:rPr>
          <w:rFonts w:hint="eastAsia"/>
        </w:rPr>
        <w:t>中</w:t>
      </w:r>
      <w:r w:rsidR="001339D9">
        <w:rPr>
          <w:rFonts w:hint="eastAsia"/>
        </w:rPr>
        <w:t>川</w:t>
      </w:r>
      <w:r w:rsidR="00F75AE3" w:rsidRPr="0032709A">
        <w:rPr>
          <w:rFonts w:hint="eastAsia"/>
        </w:rPr>
        <w:t>が住む</w:t>
      </w:r>
      <w:r w:rsidR="006865C5">
        <w:rPr>
          <w:rFonts w:hint="eastAsia"/>
        </w:rPr>
        <w:t>３</w:t>
      </w:r>
      <w:r>
        <w:rPr>
          <w:rFonts w:hint="eastAsia"/>
        </w:rPr>
        <w:t>階の部屋を見ると</w:t>
      </w:r>
      <w:r w:rsidR="00F75AE3" w:rsidRPr="0032709A">
        <w:rPr>
          <w:rFonts w:hint="eastAsia"/>
        </w:rPr>
        <w:t>電気がついている。</w:t>
      </w:r>
    </w:p>
    <w:p w:rsidR="00F75AE3" w:rsidRPr="0032709A" w:rsidRDefault="00F75AE3" w:rsidP="00EF4EE6">
      <w:pPr>
        <w:pStyle w:val="A40"/>
      </w:pPr>
      <w:r w:rsidRPr="0032709A">
        <w:rPr>
          <w:rFonts w:hint="eastAsia"/>
        </w:rPr>
        <w:t>すると</w:t>
      </w:r>
      <w:r w:rsidR="00C712C5">
        <w:rPr>
          <w:rFonts w:hint="eastAsia"/>
        </w:rPr>
        <w:t>中</w:t>
      </w:r>
      <w:r w:rsidR="001339D9">
        <w:rPr>
          <w:rFonts w:hint="eastAsia"/>
        </w:rPr>
        <w:t>川</w:t>
      </w:r>
      <w:r w:rsidR="00250AA6">
        <w:rPr>
          <w:rFonts w:hint="eastAsia"/>
        </w:rPr>
        <w:t>が戸</w:t>
      </w:r>
      <w:r w:rsidRPr="0032709A">
        <w:rPr>
          <w:rFonts w:hint="eastAsia"/>
        </w:rPr>
        <w:t>を開けてベランダにでてくる。</w:t>
      </w:r>
    </w:p>
    <w:p w:rsidR="00F75AE3" w:rsidRPr="0032709A" w:rsidRDefault="00F75AE3" w:rsidP="00EF4EE6">
      <w:pPr>
        <w:pStyle w:val="A40"/>
      </w:pPr>
      <w:r w:rsidRPr="0032709A">
        <w:rPr>
          <w:rFonts w:hint="eastAsia"/>
        </w:rPr>
        <w:t>遠藤は急いですぐ近くの駐車場の車の後ろに隠れる。</w:t>
      </w:r>
    </w:p>
    <w:p w:rsidR="00F75AE3" w:rsidRPr="0032709A" w:rsidRDefault="00C712C5" w:rsidP="00EF4EE6">
      <w:pPr>
        <w:pStyle w:val="A40"/>
      </w:pPr>
      <w:r>
        <w:rPr>
          <w:rFonts w:hint="eastAsia"/>
        </w:rPr>
        <w:t>中</w:t>
      </w:r>
      <w:r w:rsidR="001339D9">
        <w:rPr>
          <w:rFonts w:hint="eastAsia"/>
        </w:rPr>
        <w:t>川</w:t>
      </w:r>
      <w:r w:rsidR="00F75AE3" w:rsidRPr="0032709A">
        <w:rPr>
          <w:rFonts w:hint="eastAsia"/>
        </w:rPr>
        <w:t>はタバコを吸いながら、空を見ている。</w:t>
      </w:r>
    </w:p>
    <w:p w:rsidR="00F75AE3" w:rsidRPr="0032709A" w:rsidRDefault="00A132F7" w:rsidP="00EF4EE6">
      <w:pPr>
        <w:pStyle w:val="A40"/>
      </w:pPr>
      <w:r>
        <w:rPr>
          <w:rFonts w:hint="eastAsia"/>
        </w:rPr>
        <w:t>すると果歩</w:t>
      </w:r>
      <w:r w:rsidR="00F75AE3" w:rsidRPr="0032709A">
        <w:rPr>
          <w:rFonts w:hint="eastAsia"/>
        </w:rPr>
        <w:t>がベランダにやってくる。</w:t>
      </w:r>
    </w:p>
    <w:p w:rsidR="00F75AE3" w:rsidRPr="0032709A" w:rsidRDefault="00F75AE3" w:rsidP="00EF4EE6">
      <w:pPr>
        <w:pStyle w:val="A40"/>
      </w:pPr>
      <w:r w:rsidRPr="0032709A">
        <w:rPr>
          <w:rFonts w:hint="eastAsia"/>
        </w:rPr>
        <w:t>二人は何か話している。</w:t>
      </w:r>
    </w:p>
    <w:p w:rsidR="002F3983" w:rsidRDefault="00A132F7" w:rsidP="00EF4EE6">
      <w:pPr>
        <w:pStyle w:val="A40"/>
      </w:pPr>
      <w:r>
        <w:rPr>
          <w:rFonts w:hint="eastAsia"/>
        </w:rPr>
        <w:t>そして果歩もタバコを吸っている</w:t>
      </w:r>
      <w:r w:rsidR="00F75AE3" w:rsidRPr="0032709A">
        <w:rPr>
          <w:rFonts w:hint="eastAsia"/>
        </w:rPr>
        <w:t>。</w:t>
      </w:r>
    </w:p>
    <w:p w:rsidR="00F75AE3" w:rsidRPr="0032709A" w:rsidRDefault="002F3983" w:rsidP="00EF4EE6">
      <w:pPr>
        <w:pStyle w:val="A40"/>
      </w:pPr>
      <w:r>
        <w:rPr>
          <w:rFonts w:hint="eastAsia"/>
        </w:rPr>
        <w:t>すると雨が降ってくる。</w:t>
      </w:r>
    </w:p>
    <w:p w:rsidR="00F75AE3" w:rsidRPr="0032709A" w:rsidRDefault="00F75AE3" w:rsidP="00EF4EE6">
      <w:pPr>
        <w:pStyle w:val="A40"/>
      </w:pPr>
      <w:r w:rsidRPr="0032709A">
        <w:rPr>
          <w:rFonts w:hint="eastAsia"/>
        </w:rPr>
        <w:t>タバコを吸い終わり、部屋に戻る二人。</w:t>
      </w:r>
    </w:p>
    <w:p w:rsidR="002F3983" w:rsidRDefault="00F75AE3" w:rsidP="00EF4EE6">
      <w:pPr>
        <w:pStyle w:val="A40"/>
      </w:pPr>
      <w:r w:rsidRPr="0032709A">
        <w:rPr>
          <w:rFonts w:hint="eastAsia"/>
        </w:rPr>
        <w:t>カーテンが閉まる。</w:t>
      </w:r>
    </w:p>
    <w:p w:rsidR="009820C1" w:rsidRDefault="002F3983" w:rsidP="00250AA6">
      <w:pPr>
        <w:pStyle w:val="A40"/>
      </w:pPr>
      <w:r>
        <w:rPr>
          <w:rFonts w:hint="eastAsia"/>
        </w:rPr>
        <w:t>雨に濡れながら自転車にまたがる</w:t>
      </w:r>
      <w:r w:rsidR="00110B1A">
        <w:rPr>
          <w:rFonts w:hint="eastAsia"/>
        </w:rPr>
        <w:t>遠藤</w:t>
      </w:r>
      <w:r>
        <w:rPr>
          <w:rFonts w:hint="eastAsia"/>
        </w:rPr>
        <w:t>。</w:t>
      </w:r>
    </w:p>
    <w:p w:rsidR="009138E6" w:rsidRPr="0032709A" w:rsidRDefault="009138E6" w:rsidP="00250AA6">
      <w:pPr>
        <w:pStyle w:val="A40"/>
      </w:pPr>
    </w:p>
    <w:p w:rsidR="00F75AE3" w:rsidRPr="0032709A" w:rsidRDefault="00F75AE3" w:rsidP="00EF4EE6">
      <w:pPr>
        <w:pStyle w:val="A4"/>
      </w:pPr>
      <w:r w:rsidRPr="0032709A">
        <w:rPr>
          <w:rFonts w:hint="eastAsia"/>
        </w:rPr>
        <w:t>遠藤の家（夜）</w:t>
      </w:r>
      <w:r w:rsidR="00A132F7">
        <w:rPr>
          <w:rFonts w:hint="eastAsia"/>
        </w:rPr>
        <w:t xml:space="preserve">　</w:t>
      </w:r>
    </w:p>
    <w:p w:rsidR="00A132F7" w:rsidRDefault="00A132F7" w:rsidP="00A132F7">
      <w:pPr>
        <w:pStyle w:val="A40"/>
      </w:pPr>
      <w:r>
        <w:rPr>
          <w:rFonts w:hint="eastAsia"/>
        </w:rPr>
        <w:t>雨が降り、窓に水滴がたくさんついている。</w:t>
      </w:r>
    </w:p>
    <w:p w:rsidR="0000346A" w:rsidRDefault="00250AA6" w:rsidP="00461D33">
      <w:pPr>
        <w:pStyle w:val="A40"/>
      </w:pPr>
      <w:r>
        <w:rPr>
          <w:rFonts w:hint="eastAsia"/>
        </w:rPr>
        <w:t>甘い飲み物</w:t>
      </w:r>
      <w:r w:rsidR="00A132F7">
        <w:rPr>
          <w:rFonts w:hint="eastAsia"/>
        </w:rPr>
        <w:t>を飲みながら窓の外を見つめる遠藤。</w:t>
      </w:r>
    </w:p>
    <w:p w:rsidR="0000346A" w:rsidRDefault="0000346A" w:rsidP="00461D33">
      <w:pPr>
        <w:pStyle w:val="A40"/>
      </w:pPr>
      <w:r>
        <w:rPr>
          <w:rFonts w:hint="eastAsia"/>
        </w:rPr>
        <w:t>中川から動画が届く。</w:t>
      </w:r>
    </w:p>
    <w:p w:rsidR="0000346A" w:rsidRDefault="00EE6A04" w:rsidP="0000346A">
      <w:pPr>
        <w:pStyle w:val="A40"/>
      </w:pPr>
      <w:r>
        <w:rPr>
          <w:rFonts w:hint="eastAsia"/>
        </w:rPr>
        <w:t>動物フィギュアを使った</w:t>
      </w:r>
      <w:r w:rsidR="0000346A">
        <w:rPr>
          <w:rFonts w:hint="eastAsia"/>
        </w:rPr>
        <w:t>くだらない寸劇の動画。</w:t>
      </w:r>
    </w:p>
    <w:p w:rsidR="009820C1" w:rsidRDefault="0000346A" w:rsidP="0000346A">
      <w:pPr>
        <w:pStyle w:val="A40"/>
      </w:pPr>
      <w:r>
        <w:rPr>
          <w:rFonts w:hint="eastAsia"/>
        </w:rPr>
        <w:t>それを見ながら微笑む遠藤。</w:t>
      </w:r>
    </w:p>
    <w:p w:rsidR="009138E6" w:rsidRPr="0032709A" w:rsidRDefault="009138E6" w:rsidP="0000346A">
      <w:pPr>
        <w:pStyle w:val="A40"/>
      </w:pPr>
    </w:p>
    <w:p w:rsidR="00F75AE3" w:rsidRPr="0032709A" w:rsidRDefault="00EE6A04" w:rsidP="00EF4EE6">
      <w:pPr>
        <w:pStyle w:val="A4"/>
      </w:pPr>
      <w:r>
        <w:rPr>
          <w:rFonts w:hint="eastAsia"/>
        </w:rPr>
        <w:t>遠藤の家</w:t>
      </w:r>
      <w:r w:rsidR="00A132F7">
        <w:rPr>
          <w:rFonts w:hint="eastAsia"/>
        </w:rPr>
        <w:t>（日中）</w:t>
      </w:r>
    </w:p>
    <w:p w:rsidR="002E25AD" w:rsidRDefault="00EE6A04" w:rsidP="0000346A">
      <w:pPr>
        <w:pStyle w:val="A41"/>
        <w:ind w:left="0" w:firstLine="0"/>
        <w:rPr>
          <w:rFonts w:hint="eastAsia"/>
        </w:rPr>
      </w:pPr>
      <w:r>
        <w:rPr>
          <w:rFonts w:hint="eastAsia"/>
        </w:rPr>
        <w:t xml:space="preserve">　　　　　　遠藤が寝ていると、森田から着信。</w:t>
      </w:r>
    </w:p>
    <w:p w:rsidR="009138E6" w:rsidRDefault="009138E6" w:rsidP="0000346A">
      <w:pPr>
        <w:pStyle w:val="A41"/>
        <w:ind w:left="0" w:firstLine="0"/>
        <w:rPr>
          <w:rFonts w:hint="eastAsia"/>
        </w:rPr>
      </w:pPr>
    </w:p>
    <w:p w:rsidR="00F75AE3" w:rsidRPr="0032709A" w:rsidRDefault="00EE6A04" w:rsidP="00EF4EE6">
      <w:pPr>
        <w:pStyle w:val="A4"/>
      </w:pPr>
      <w:r>
        <w:rPr>
          <w:rFonts w:hint="eastAsia"/>
        </w:rPr>
        <w:t>動物園（日中</w:t>
      </w:r>
      <w:r w:rsidR="00D465ED">
        <w:rPr>
          <w:rFonts w:hint="eastAsia"/>
        </w:rPr>
        <w:t>）</w:t>
      </w:r>
    </w:p>
    <w:p w:rsidR="006D3027" w:rsidRDefault="00EE6A04" w:rsidP="00EE6A04">
      <w:pPr>
        <w:pStyle w:val="A40"/>
        <w:ind w:left="0"/>
      </w:pPr>
      <w:r>
        <w:rPr>
          <w:rFonts w:hint="eastAsia"/>
        </w:rPr>
        <w:t xml:space="preserve">　　　　　　動物園にいる遠藤と森田。</w:t>
      </w:r>
    </w:p>
    <w:p w:rsidR="009C0E3A" w:rsidRDefault="00EE6A04" w:rsidP="004E520B">
      <w:pPr>
        <w:pStyle w:val="A41"/>
      </w:pPr>
      <w:r>
        <w:rPr>
          <w:rFonts w:hint="eastAsia"/>
        </w:rPr>
        <w:t>遠　藤</w:t>
      </w:r>
      <w:r w:rsidR="00A810B6">
        <w:rPr>
          <w:rFonts w:hint="eastAsia"/>
        </w:rPr>
        <w:t>「スラッシャー映画とかで</w:t>
      </w:r>
      <w:r w:rsidR="00294B59" w:rsidRPr="00294B59">
        <w:rPr>
          <w:rFonts w:hint="eastAsia"/>
        </w:rPr>
        <w:t>、</w:t>
      </w:r>
      <w:r w:rsidR="00A810B6">
        <w:rPr>
          <w:rFonts w:hint="eastAsia"/>
        </w:rPr>
        <w:t>恋人は主人公に命がけで守ら</w:t>
      </w:r>
      <w:r w:rsidR="00A569CC">
        <w:rPr>
          <w:rFonts w:hint="eastAsia"/>
        </w:rPr>
        <w:t>れても、友人キャラは大抵あっさり殺される</w:t>
      </w:r>
      <w:r w:rsidR="009C0E3A">
        <w:rPr>
          <w:rFonts w:hint="eastAsia"/>
        </w:rPr>
        <w:t>じゃない</w:t>
      </w:r>
      <w:r>
        <w:rPr>
          <w:rFonts w:hint="eastAsia"/>
        </w:rPr>
        <w:t>ですか</w:t>
      </w:r>
      <w:r w:rsidR="009C0E3A">
        <w:rPr>
          <w:rFonts w:hint="eastAsia"/>
        </w:rPr>
        <w:t>」</w:t>
      </w:r>
    </w:p>
    <w:p w:rsidR="009C0E3A" w:rsidRDefault="00EE6A04" w:rsidP="004E520B">
      <w:pPr>
        <w:pStyle w:val="A41"/>
      </w:pPr>
      <w:r>
        <w:rPr>
          <w:rFonts w:hint="eastAsia"/>
        </w:rPr>
        <w:t>森　田</w:t>
      </w:r>
      <w:r w:rsidR="009C0E3A">
        <w:rPr>
          <w:rFonts w:hint="eastAsia"/>
        </w:rPr>
        <w:t>「</w:t>
      </w:r>
      <w:r>
        <w:rPr>
          <w:rFonts w:hint="eastAsia"/>
        </w:rPr>
        <w:t>うん</w:t>
      </w:r>
      <w:r w:rsidR="009C0E3A">
        <w:rPr>
          <w:rFonts w:hint="eastAsia"/>
        </w:rPr>
        <w:t>」</w:t>
      </w:r>
    </w:p>
    <w:p w:rsidR="009C0E3A" w:rsidRDefault="00EE6A04" w:rsidP="00EE6A04">
      <w:pPr>
        <w:pStyle w:val="A41"/>
      </w:pPr>
      <w:r>
        <w:rPr>
          <w:rFonts w:hint="eastAsia"/>
        </w:rPr>
        <w:t>遠　藤「僕小さい頃からああいうシーンが悲しくて。</w:t>
      </w:r>
      <w:r w:rsidR="00294B59" w:rsidRPr="00294B59">
        <w:rPr>
          <w:rFonts w:hint="eastAsia"/>
        </w:rPr>
        <w:t>愛においても順位があって、その上位にいないとあっさり殺されて</w:t>
      </w:r>
      <w:r>
        <w:rPr>
          <w:rFonts w:hint="eastAsia"/>
        </w:rPr>
        <w:t>いくって</w:t>
      </w:r>
      <w:r w:rsidR="009C0E3A">
        <w:rPr>
          <w:rFonts w:hint="eastAsia"/>
        </w:rPr>
        <w:t>」</w:t>
      </w:r>
    </w:p>
    <w:p w:rsidR="009C0E3A" w:rsidRDefault="00EE6A04" w:rsidP="00EE6A04">
      <w:pPr>
        <w:pStyle w:val="A41"/>
        <w:ind w:left="0" w:firstLine="0"/>
      </w:pPr>
      <w:r>
        <w:rPr>
          <w:rFonts w:hint="eastAsia"/>
        </w:rPr>
        <w:t>森　田「あなた変わった見方してるね」</w:t>
      </w:r>
    </w:p>
    <w:p w:rsidR="00491E49" w:rsidRDefault="00EE6A04" w:rsidP="00EE6A04">
      <w:pPr>
        <w:pStyle w:val="A41"/>
      </w:pPr>
      <w:r>
        <w:rPr>
          <w:rFonts w:hint="eastAsia"/>
        </w:rPr>
        <w:t>遠　藤「いやだって</w:t>
      </w:r>
      <w:r w:rsidR="00125379">
        <w:rPr>
          <w:rFonts w:hint="eastAsia"/>
        </w:rPr>
        <w:t>、</w:t>
      </w:r>
      <w:r w:rsidR="00A810B6">
        <w:rPr>
          <w:rFonts w:hint="eastAsia"/>
        </w:rPr>
        <w:t>怪物とか</w:t>
      </w:r>
      <w:r w:rsidR="00125379">
        <w:rPr>
          <w:rFonts w:hint="eastAsia"/>
        </w:rPr>
        <w:t>殺人鬼に殺されるのと愛の天秤にかけられるの二重でつらい</w:t>
      </w:r>
      <w:r>
        <w:rPr>
          <w:rFonts w:hint="eastAsia"/>
        </w:rPr>
        <w:t>じゃないですか</w:t>
      </w:r>
      <w:r w:rsidR="00294B59" w:rsidRPr="00294B59">
        <w:rPr>
          <w:rFonts w:hint="eastAsia"/>
        </w:rPr>
        <w:t>」</w:t>
      </w:r>
    </w:p>
    <w:p w:rsidR="0024079E" w:rsidRDefault="00FA320A" w:rsidP="00EE6A04">
      <w:pPr>
        <w:pStyle w:val="A41"/>
      </w:pPr>
      <w:r>
        <w:rPr>
          <w:rFonts w:hint="eastAsia"/>
        </w:rPr>
        <w:t>森　田</w:t>
      </w:r>
      <w:r w:rsidR="00CC59DD">
        <w:rPr>
          <w:rFonts w:hint="eastAsia"/>
        </w:rPr>
        <w:t>「</w:t>
      </w:r>
      <w:r w:rsidR="00EE6A04">
        <w:rPr>
          <w:rFonts w:hint="eastAsia"/>
        </w:rPr>
        <w:t>なに、実体験</w:t>
      </w:r>
      <w:r w:rsidR="0024079E">
        <w:rPr>
          <w:rFonts w:hint="eastAsia"/>
        </w:rPr>
        <w:t>でそういういことあったの</w:t>
      </w:r>
      <w:r w:rsidR="00EE6A04">
        <w:rPr>
          <w:rFonts w:hint="eastAsia"/>
        </w:rPr>
        <w:t>」</w:t>
      </w:r>
    </w:p>
    <w:p w:rsidR="00EE1B3D" w:rsidRDefault="0024079E" w:rsidP="0024079E">
      <w:pPr>
        <w:pStyle w:val="A41"/>
      </w:pPr>
      <w:r>
        <w:rPr>
          <w:rFonts w:hint="eastAsia"/>
        </w:rPr>
        <w:t>遠　藤「いや、ないですけど</w:t>
      </w:r>
      <w:r w:rsidR="00EE1B3D">
        <w:rPr>
          <w:rFonts w:hint="eastAsia"/>
        </w:rPr>
        <w:t>。次の作品はいつもなら殺されるはずの友達視点のホラー作ろうと思ってて」</w:t>
      </w:r>
    </w:p>
    <w:p w:rsidR="00EE1B3D" w:rsidRDefault="00EE1B3D" w:rsidP="0024079E">
      <w:pPr>
        <w:pStyle w:val="A41"/>
      </w:pPr>
      <w:r>
        <w:rPr>
          <w:rFonts w:hint="eastAsia"/>
        </w:rPr>
        <w:t>森　田「動物園ホラー？」</w:t>
      </w:r>
    </w:p>
    <w:p w:rsidR="00F53688" w:rsidRDefault="00EE1B3D" w:rsidP="0024079E">
      <w:pPr>
        <w:pStyle w:val="A41"/>
      </w:pPr>
      <w:r>
        <w:rPr>
          <w:rFonts w:hint="eastAsia"/>
        </w:rPr>
        <w:t>遠　藤「いや・・・</w:t>
      </w:r>
      <w:r w:rsidR="0024079E">
        <w:rPr>
          <w:rFonts w:hint="eastAsia"/>
        </w:rPr>
        <w:t>」</w:t>
      </w:r>
    </w:p>
    <w:p w:rsidR="00F53688" w:rsidRDefault="0098095D" w:rsidP="00F53688">
      <w:pPr>
        <w:pStyle w:val="A40"/>
        <w:ind w:left="0"/>
      </w:pPr>
      <w:r>
        <w:rPr>
          <w:rFonts w:hint="eastAsia"/>
        </w:rPr>
        <w:t xml:space="preserve">　　　　　　動物の個体紹介のパネルを見る森</w:t>
      </w:r>
      <w:r w:rsidR="00F53688">
        <w:rPr>
          <w:rFonts w:hint="eastAsia"/>
        </w:rPr>
        <w:t>田。</w:t>
      </w:r>
    </w:p>
    <w:p w:rsidR="00F53688" w:rsidRDefault="0085325C" w:rsidP="00F53688">
      <w:pPr>
        <w:pStyle w:val="A40"/>
        <w:ind w:left="0"/>
      </w:pPr>
      <w:r>
        <w:rPr>
          <w:rFonts w:hint="eastAsia"/>
        </w:rPr>
        <w:t>森　田</w:t>
      </w:r>
      <w:r w:rsidR="00F53688">
        <w:rPr>
          <w:rFonts w:hint="eastAsia"/>
        </w:rPr>
        <w:t>「よくみてるってことだよね」</w:t>
      </w:r>
    </w:p>
    <w:p w:rsidR="00F53688" w:rsidRDefault="00F53688" w:rsidP="00F53688">
      <w:pPr>
        <w:pStyle w:val="A40"/>
        <w:ind w:left="0"/>
      </w:pPr>
      <w:r>
        <w:rPr>
          <w:rFonts w:hint="eastAsia"/>
        </w:rPr>
        <w:t>遠　藤「何をですか？」</w:t>
      </w:r>
    </w:p>
    <w:p w:rsidR="00F53688" w:rsidRDefault="0085325C" w:rsidP="00CB1A70">
      <w:pPr>
        <w:pStyle w:val="A41"/>
      </w:pPr>
      <w:r>
        <w:rPr>
          <w:rFonts w:hint="eastAsia"/>
        </w:rPr>
        <w:t>森　田</w:t>
      </w:r>
      <w:r w:rsidR="00F53688">
        <w:rPr>
          <w:rFonts w:hint="eastAsia"/>
        </w:rPr>
        <w:t>「いや、（パネルを指して）相手のことちゃんと見てないとわかんないじゃんこういうの」</w:t>
      </w:r>
    </w:p>
    <w:p w:rsidR="0024079E" w:rsidRDefault="00F53688" w:rsidP="00CB1A70">
      <w:pPr>
        <w:pStyle w:val="A41"/>
      </w:pPr>
      <w:r>
        <w:rPr>
          <w:rFonts w:hint="eastAsia"/>
        </w:rPr>
        <w:t>遠　藤「それはそうですね」</w:t>
      </w:r>
    </w:p>
    <w:p w:rsidR="00EE1B3D" w:rsidRDefault="0024079E" w:rsidP="00EE1B3D">
      <w:pPr>
        <w:pStyle w:val="A41"/>
      </w:pPr>
      <w:r>
        <w:rPr>
          <w:rFonts w:hint="eastAsia"/>
        </w:rPr>
        <w:t>森　田「</w:t>
      </w:r>
      <w:r w:rsidR="00EE1B3D">
        <w:rPr>
          <w:rFonts w:hint="eastAsia"/>
        </w:rPr>
        <w:t>あなたの撮ったメイキングちょっと見たけど。やっぱ視点というか俳優への眼差しがおもしろかったよ。面白いって言ったらあれだけど</w:t>
      </w:r>
      <w:r>
        <w:rPr>
          <w:rFonts w:hint="eastAsia"/>
        </w:rPr>
        <w:t>」</w:t>
      </w:r>
    </w:p>
    <w:p w:rsidR="00EE1B3D" w:rsidRDefault="00EE1B3D" w:rsidP="0024079E">
      <w:pPr>
        <w:pStyle w:val="A41"/>
      </w:pPr>
      <w:r>
        <w:rPr>
          <w:rFonts w:hint="eastAsia"/>
        </w:rPr>
        <w:t>遠　藤「ありがとうございます」</w:t>
      </w:r>
    </w:p>
    <w:p w:rsidR="00EE1B3D" w:rsidRDefault="00EE1B3D" w:rsidP="0024079E">
      <w:pPr>
        <w:pStyle w:val="A41"/>
      </w:pPr>
      <w:r>
        <w:rPr>
          <w:rFonts w:hint="eastAsia"/>
        </w:rPr>
        <w:t>森　田「それにしても中川君映ってるとこすごい気合い感じた。友達なんだよね？」</w:t>
      </w:r>
    </w:p>
    <w:p w:rsidR="00EE1B3D" w:rsidRDefault="00642153" w:rsidP="0024079E">
      <w:pPr>
        <w:pStyle w:val="A41"/>
      </w:pPr>
      <w:r>
        <w:rPr>
          <w:rFonts w:hint="eastAsia"/>
        </w:rPr>
        <w:t>遠　藤「あ、全然</w:t>
      </w:r>
      <w:r w:rsidR="00EE1B3D">
        <w:rPr>
          <w:rFonts w:hint="eastAsia"/>
        </w:rPr>
        <w:t>友達びいきしたわけじゃないですよ」</w:t>
      </w:r>
    </w:p>
    <w:p w:rsidR="00EE1B3D" w:rsidRDefault="00642153" w:rsidP="0024079E">
      <w:pPr>
        <w:pStyle w:val="A41"/>
      </w:pPr>
      <w:r>
        <w:rPr>
          <w:rFonts w:hint="eastAsia"/>
        </w:rPr>
        <w:t>森　田「別にそんなこと聞いてないよ。けど、中川君のこと</w:t>
      </w:r>
      <w:r w:rsidR="00EE1B3D">
        <w:rPr>
          <w:rFonts w:hint="eastAsia"/>
        </w:rPr>
        <w:t>ちゃんとわかってるんだなって」</w:t>
      </w:r>
    </w:p>
    <w:p w:rsidR="0085325C" w:rsidRDefault="00EE1B3D" w:rsidP="0024079E">
      <w:pPr>
        <w:pStyle w:val="A41"/>
      </w:pPr>
      <w:r>
        <w:rPr>
          <w:rFonts w:hint="eastAsia"/>
        </w:rPr>
        <w:t>遠　藤「</w:t>
      </w:r>
      <w:r w:rsidR="00642153">
        <w:rPr>
          <w:rFonts w:hint="eastAsia"/>
        </w:rPr>
        <w:t>え、そうですか？</w:t>
      </w:r>
      <w:r>
        <w:rPr>
          <w:rFonts w:hint="eastAsia"/>
        </w:rPr>
        <w:t>」</w:t>
      </w:r>
    </w:p>
    <w:p w:rsidR="0085325C" w:rsidRDefault="0085325C" w:rsidP="0085325C">
      <w:pPr>
        <w:pStyle w:val="A40"/>
        <w:ind w:left="0"/>
      </w:pPr>
      <w:r>
        <w:rPr>
          <w:rFonts w:hint="eastAsia"/>
        </w:rPr>
        <w:t>森　田「うん。あ、あの子か、食いしん坊の子は」</w:t>
      </w:r>
    </w:p>
    <w:p w:rsidR="0085325C" w:rsidRDefault="0085325C" w:rsidP="0085325C">
      <w:pPr>
        <w:pStyle w:val="A40"/>
        <w:ind w:left="0"/>
      </w:pPr>
      <w:r>
        <w:rPr>
          <w:rFonts w:hint="eastAsia"/>
        </w:rPr>
        <w:t xml:space="preserve">　　　　　　指を指しながら話す森田。</w:t>
      </w:r>
    </w:p>
    <w:p w:rsidR="0085325C" w:rsidRDefault="0085325C" w:rsidP="0085325C">
      <w:pPr>
        <w:pStyle w:val="A40"/>
        <w:ind w:left="0"/>
      </w:pPr>
      <w:r>
        <w:rPr>
          <w:rFonts w:hint="eastAsia"/>
        </w:rPr>
        <w:t xml:space="preserve">　　　　　　手を下げると、遠藤の手に当たる。</w:t>
      </w:r>
    </w:p>
    <w:p w:rsidR="00642153" w:rsidRDefault="0085325C" w:rsidP="0085325C">
      <w:pPr>
        <w:pStyle w:val="A40"/>
        <w:ind w:left="0"/>
      </w:pPr>
      <w:r>
        <w:rPr>
          <w:rFonts w:hint="eastAsia"/>
        </w:rPr>
        <w:t xml:space="preserve">　　　　　　森田ははっとしてすぐ手をずらす。</w:t>
      </w:r>
    </w:p>
    <w:p w:rsidR="00642153" w:rsidRDefault="00642153" w:rsidP="00642153">
      <w:pPr>
        <w:pStyle w:val="A41"/>
      </w:pPr>
      <w:r>
        <w:rPr>
          <w:rFonts w:hint="eastAsia"/>
        </w:rPr>
        <w:t xml:space="preserve">　　　　　　×　×　×</w:t>
      </w:r>
    </w:p>
    <w:p w:rsidR="00D66836" w:rsidRDefault="00642153" w:rsidP="00642153">
      <w:pPr>
        <w:pStyle w:val="A41"/>
        <w:rPr>
          <w:rFonts w:hint="eastAsia"/>
        </w:rPr>
      </w:pPr>
      <w:r>
        <w:rPr>
          <w:rFonts w:hint="eastAsia"/>
        </w:rPr>
        <w:t xml:space="preserve">　　　　　　</w:t>
      </w:r>
      <w:r w:rsidR="00D66836">
        <w:rPr>
          <w:rFonts w:hint="eastAsia"/>
        </w:rPr>
        <w:t>動物とそれを見ている遠藤の横顔をスマホで写真にとる森田。</w:t>
      </w:r>
    </w:p>
    <w:p w:rsidR="00D66836" w:rsidRDefault="00D66836" w:rsidP="00642153">
      <w:pPr>
        <w:pStyle w:val="A41"/>
        <w:rPr>
          <w:rFonts w:hint="eastAsia"/>
        </w:rPr>
      </w:pPr>
      <w:r>
        <w:rPr>
          <w:rFonts w:hint="eastAsia"/>
        </w:rPr>
        <w:t xml:space="preserve">　　　　　　遠藤が森田の方を向く。</w:t>
      </w:r>
    </w:p>
    <w:p w:rsidR="00D66836" w:rsidRDefault="00D66836" w:rsidP="00642153">
      <w:pPr>
        <w:pStyle w:val="A41"/>
        <w:rPr>
          <w:rFonts w:hint="eastAsia"/>
        </w:rPr>
      </w:pPr>
      <w:r>
        <w:rPr>
          <w:rFonts w:hint="eastAsia"/>
        </w:rPr>
        <w:t xml:space="preserve">　　　　　　森田は動物だけを撮るフリをする。</w:t>
      </w:r>
    </w:p>
    <w:p w:rsidR="00D66836" w:rsidRDefault="00D66836" w:rsidP="00642153">
      <w:pPr>
        <w:pStyle w:val="A41"/>
        <w:rPr>
          <w:rFonts w:hint="eastAsia"/>
        </w:rPr>
      </w:pPr>
      <w:r>
        <w:rPr>
          <w:rFonts w:hint="eastAsia"/>
        </w:rPr>
        <w:t>森　田「あー、ブレちゃった」</w:t>
      </w:r>
    </w:p>
    <w:p w:rsidR="00E60187" w:rsidRDefault="00E60187" w:rsidP="00642153">
      <w:pPr>
        <w:pStyle w:val="A41"/>
        <w:rPr>
          <w:rFonts w:hint="eastAsia"/>
        </w:rPr>
      </w:pPr>
      <w:r>
        <w:rPr>
          <w:rFonts w:hint="eastAsia"/>
        </w:rPr>
        <w:t xml:space="preserve">　　　　　　遠藤もスマホで動物を撮っている。</w:t>
      </w:r>
    </w:p>
    <w:p w:rsidR="00E60187" w:rsidRDefault="00E60187" w:rsidP="00642153">
      <w:pPr>
        <w:pStyle w:val="A41"/>
        <w:rPr>
          <w:rFonts w:hint="eastAsia"/>
        </w:rPr>
      </w:pPr>
      <w:r>
        <w:rPr>
          <w:rFonts w:hint="eastAsia"/>
        </w:rPr>
        <w:t>遠　藤「あとで撮ったやつ送りますね」</w:t>
      </w:r>
    </w:p>
    <w:p w:rsidR="00D66836" w:rsidRDefault="00E60187" w:rsidP="00642153">
      <w:pPr>
        <w:pStyle w:val="A41"/>
        <w:rPr>
          <w:rFonts w:hint="eastAsia"/>
        </w:rPr>
      </w:pPr>
      <w:r>
        <w:rPr>
          <w:rFonts w:hint="eastAsia"/>
        </w:rPr>
        <w:t>森　田「ありがと。こういうときはやっぱ動画で撮った方がいいね」</w:t>
      </w:r>
    </w:p>
    <w:p w:rsidR="00D66836" w:rsidRDefault="00D66836" w:rsidP="00642153">
      <w:pPr>
        <w:pStyle w:val="A41"/>
        <w:rPr>
          <w:rFonts w:hint="eastAsia"/>
        </w:rPr>
      </w:pPr>
      <w:r>
        <w:rPr>
          <w:rFonts w:hint="eastAsia"/>
        </w:rPr>
        <w:t xml:space="preserve">　　　　　　×　×　×</w:t>
      </w:r>
    </w:p>
    <w:p w:rsidR="00642153" w:rsidRDefault="00D66836" w:rsidP="00642153">
      <w:pPr>
        <w:pStyle w:val="A41"/>
      </w:pPr>
      <w:r>
        <w:rPr>
          <w:rFonts w:hint="eastAsia"/>
        </w:rPr>
        <w:t xml:space="preserve">　　　　　　</w:t>
      </w:r>
      <w:r w:rsidR="00642153">
        <w:rPr>
          <w:rFonts w:hint="eastAsia"/>
        </w:rPr>
        <w:t>一通り、園内をまわり、出口にやってくる二人。</w:t>
      </w:r>
    </w:p>
    <w:p w:rsidR="00642153" w:rsidRDefault="00642153" w:rsidP="00642153">
      <w:pPr>
        <w:pStyle w:val="A41"/>
      </w:pPr>
      <w:r>
        <w:rPr>
          <w:rFonts w:hint="eastAsia"/>
        </w:rPr>
        <w:t>森　田「じゃ、また撮影で。あなたどうやって帰るの？」</w:t>
      </w:r>
    </w:p>
    <w:p w:rsidR="00642153" w:rsidRDefault="00642153" w:rsidP="00642153">
      <w:pPr>
        <w:pStyle w:val="A41"/>
      </w:pPr>
      <w:r>
        <w:rPr>
          <w:rFonts w:hint="eastAsia"/>
        </w:rPr>
        <w:t>遠　藤「ぼく、電車で」</w:t>
      </w:r>
    </w:p>
    <w:p w:rsidR="00642153" w:rsidRDefault="00642153" w:rsidP="00642153">
      <w:pPr>
        <w:pStyle w:val="A41"/>
      </w:pPr>
      <w:r>
        <w:rPr>
          <w:rFonts w:hint="eastAsia"/>
        </w:rPr>
        <w:t>森　田「そう、じゃあ途中まで一緒かな」</w:t>
      </w:r>
    </w:p>
    <w:p w:rsidR="00642153" w:rsidRDefault="00642153" w:rsidP="009138E6">
      <w:pPr>
        <w:pStyle w:val="A40"/>
      </w:pPr>
      <w:r>
        <w:rPr>
          <w:rFonts w:hint="eastAsia"/>
        </w:rPr>
        <w:t>二人が話していると原付の音がする。</w:t>
      </w:r>
    </w:p>
    <w:p w:rsidR="00642153" w:rsidRDefault="00642153" w:rsidP="009138E6">
      <w:pPr>
        <w:pStyle w:val="A40"/>
      </w:pPr>
      <w:r>
        <w:rPr>
          <w:rFonts w:hint="eastAsia"/>
        </w:rPr>
        <w:t>遠藤が音のする方を見ると</w:t>
      </w:r>
      <w:r w:rsidR="000857A9">
        <w:rPr>
          <w:rFonts w:hint="eastAsia"/>
        </w:rPr>
        <w:t>、</w:t>
      </w:r>
      <w:r>
        <w:rPr>
          <w:rFonts w:hint="eastAsia"/>
        </w:rPr>
        <w:t>加藤が原付に乗っている。</w:t>
      </w:r>
    </w:p>
    <w:p w:rsidR="00642153" w:rsidRDefault="00642153" w:rsidP="009138E6">
      <w:pPr>
        <w:pStyle w:val="A41"/>
        <w:ind w:left="1340" w:firstLine="0"/>
      </w:pPr>
      <w:r>
        <w:rPr>
          <w:rFonts w:hint="eastAsia"/>
        </w:rPr>
        <w:t>遠藤が手を振ると、それに気がついて加藤が近くにやってくる。</w:t>
      </w:r>
    </w:p>
    <w:p w:rsidR="00642153" w:rsidRDefault="00642153" w:rsidP="00642153">
      <w:pPr>
        <w:pStyle w:val="A41"/>
      </w:pPr>
      <w:r>
        <w:rPr>
          <w:rFonts w:hint="eastAsia"/>
        </w:rPr>
        <w:t>加　藤「こんちはー」</w:t>
      </w:r>
    </w:p>
    <w:p w:rsidR="00642153" w:rsidRDefault="00642153" w:rsidP="00642153">
      <w:pPr>
        <w:pStyle w:val="A41"/>
      </w:pPr>
      <w:r>
        <w:rPr>
          <w:rFonts w:hint="eastAsia"/>
        </w:rPr>
        <w:t>遠　藤「こんにちは」</w:t>
      </w:r>
    </w:p>
    <w:p w:rsidR="00642153" w:rsidRDefault="00642153" w:rsidP="00642153">
      <w:pPr>
        <w:pStyle w:val="A41"/>
      </w:pPr>
      <w:r>
        <w:rPr>
          <w:rFonts w:hint="eastAsia"/>
        </w:rPr>
        <w:t xml:space="preserve">　　　　　　加藤、森田に会釈する。</w:t>
      </w:r>
    </w:p>
    <w:p w:rsidR="00642153" w:rsidRDefault="00642153" w:rsidP="00642153">
      <w:pPr>
        <w:pStyle w:val="A41"/>
      </w:pPr>
      <w:r>
        <w:rPr>
          <w:rFonts w:hint="eastAsia"/>
        </w:rPr>
        <w:t>加　藤「お母様？」</w:t>
      </w:r>
    </w:p>
    <w:p w:rsidR="00642153" w:rsidRDefault="00642153" w:rsidP="00642153">
      <w:pPr>
        <w:pStyle w:val="A41"/>
      </w:pPr>
      <w:r>
        <w:rPr>
          <w:rFonts w:hint="eastAsia"/>
        </w:rPr>
        <w:t>森　田「違います」</w:t>
      </w:r>
    </w:p>
    <w:p w:rsidR="00730BC2" w:rsidRDefault="00730BC2" w:rsidP="00642153">
      <w:pPr>
        <w:pStyle w:val="A41"/>
      </w:pPr>
      <w:r>
        <w:rPr>
          <w:rFonts w:hint="eastAsia"/>
        </w:rPr>
        <w:t>遠　藤「（少し慌てる感じで）</w:t>
      </w:r>
      <w:r w:rsidR="00642153">
        <w:rPr>
          <w:rFonts w:hint="eastAsia"/>
        </w:rPr>
        <w:t>仕事一緒にしてる</w:t>
      </w:r>
      <w:r>
        <w:rPr>
          <w:rFonts w:hint="eastAsia"/>
        </w:rPr>
        <w:t>・・</w:t>
      </w:r>
      <w:r w:rsidR="00642153">
        <w:rPr>
          <w:rFonts w:hint="eastAsia"/>
        </w:rPr>
        <w:t>」</w:t>
      </w:r>
    </w:p>
    <w:p w:rsidR="00730BC2" w:rsidRDefault="00730BC2" w:rsidP="00642153">
      <w:pPr>
        <w:pStyle w:val="A41"/>
      </w:pPr>
      <w:r>
        <w:rPr>
          <w:rFonts w:hint="eastAsia"/>
        </w:rPr>
        <w:t>加　藤「あ、そうだったんですね。すいません」</w:t>
      </w:r>
    </w:p>
    <w:p w:rsidR="00730BC2" w:rsidRDefault="00730BC2" w:rsidP="00642153">
      <w:pPr>
        <w:pStyle w:val="A41"/>
      </w:pPr>
      <w:r>
        <w:rPr>
          <w:rFonts w:hint="eastAsia"/>
        </w:rPr>
        <w:t>森　田「ああ」</w:t>
      </w:r>
    </w:p>
    <w:p w:rsidR="00730BC2" w:rsidRDefault="00730BC2" w:rsidP="00642153">
      <w:pPr>
        <w:pStyle w:val="A41"/>
      </w:pPr>
      <w:r>
        <w:rPr>
          <w:rFonts w:hint="eastAsia"/>
        </w:rPr>
        <w:t xml:space="preserve">　　　　　　森田は少しふてくされた様子。</w:t>
      </w:r>
    </w:p>
    <w:p w:rsidR="00730BC2" w:rsidRDefault="00730BC2" w:rsidP="00642153">
      <w:pPr>
        <w:pStyle w:val="A41"/>
      </w:pPr>
      <w:r>
        <w:rPr>
          <w:rFonts w:hint="eastAsia"/>
        </w:rPr>
        <w:t>加　藤「ちなみにこの後って空いてたりします？」</w:t>
      </w:r>
    </w:p>
    <w:p w:rsidR="00730BC2" w:rsidRDefault="00730BC2" w:rsidP="00642153">
      <w:pPr>
        <w:pStyle w:val="A41"/>
      </w:pPr>
      <w:r>
        <w:rPr>
          <w:rFonts w:hint="eastAsia"/>
        </w:rPr>
        <w:t>遠　藤「空いてますけど」</w:t>
      </w:r>
    </w:p>
    <w:p w:rsidR="00730BC2" w:rsidRDefault="00730BC2" w:rsidP="00642153">
      <w:pPr>
        <w:pStyle w:val="A41"/>
      </w:pPr>
      <w:r>
        <w:rPr>
          <w:rFonts w:hint="eastAsia"/>
        </w:rPr>
        <w:t>加　藤「そしたらちょっと待っててくれません？今日もう終わるんで」</w:t>
      </w:r>
    </w:p>
    <w:p w:rsidR="00730BC2" w:rsidRDefault="00730BC2" w:rsidP="00642153">
      <w:pPr>
        <w:pStyle w:val="A41"/>
      </w:pPr>
      <w:r>
        <w:rPr>
          <w:rFonts w:hint="eastAsia"/>
        </w:rPr>
        <w:t>遠　藤「じゃあ、出口出たとこで待ってます」</w:t>
      </w:r>
    </w:p>
    <w:p w:rsidR="00730BC2" w:rsidRDefault="00730BC2" w:rsidP="00642153">
      <w:pPr>
        <w:pStyle w:val="A41"/>
      </w:pPr>
      <w:r>
        <w:rPr>
          <w:rFonts w:hint="eastAsia"/>
        </w:rPr>
        <w:t>加　藤「すいません！じゃあ急ぐんで！」</w:t>
      </w:r>
    </w:p>
    <w:p w:rsidR="00730BC2" w:rsidRDefault="00730BC2" w:rsidP="00642153">
      <w:pPr>
        <w:pStyle w:val="A41"/>
      </w:pPr>
      <w:r>
        <w:rPr>
          <w:rFonts w:hint="eastAsia"/>
        </w:rPr>
        <w:t xml:space="preserve">　　　　　　原付を走らせる加藤。</w:t>
      </w:r>
    </w:p>
    <w:p w:rsidR="00730BC2" w:rsidRDefault="00730BC2" w:rsidP="00642153">
      <w:pPr>
        <w:pStyle w:val="A41"/>
      </w:pPr>
      <w:r>
        <w:rPr>
          <w:rFonts w:hint="eastAsia"/>
        </w:rPr>
        <w:t xml:space="preserve">　　　　　　×　×　×</w:t>
      </w:r>
    </w:p>
    <w:p w:rsidR="00730BC2" w:rsidRDefault="00730BC2" w:rsidP="00642153">
      <w:pPr>
        <w:pStyle w:val="A41"/>
      </w:pPr>
      <w:r>
        <w:rPr>
          <w:rFonts w:hint="eastAsia"/>
        </w:rPr>
        <w:t>森　田「じゃあ、私先行くんで」</w:t>
      </w:r>
    </w:p>
    <w:p w:rsidR="00730BC2" w:rsidRDefault="00730BC2" w:rsidP="00642153">
      <w:pPr>
        <w:pStyle w:val="A41"/>
      </w:pPr>
      <w:r>
        <w:rPr>
          <w:rFonts w:hint="eastAsia"/>
        </w:rPr>
        <w:t>遠　藤「すいません、じゃあ撮影の時に」</w:t>
      </w:r>
    </w:p>
    <w:p w:rsidR="00730BC2" w:rsidRDefault="00730BC2" w:rsidP="00642153">
      <w:pPr>
        <w:pStyle w:val="A41"/>
      </w:pPr>
      <w:r>
        <w:rPr>
          <w:rFonts w:hint="eastAsia"/>
        </w:rPr>
        <w:t>森　田「はーい、よろしくね」</w:t>
      </w:r>
    </w:p>
    <w:p w:rsidR="00730BC2" w:rsidRDefault="00730BC2" w:rsidP="00730BC2">
      <w:pPr>
        <w:pStyle w:val="A41"/>
      </w:pPr>
      <w:r>
        <w:rPr>
          <w:rFonts w:hint="eastAsia"/>
        </w:rPr>
        <w:t xml:space="preserve">　　　　　　手を振って、駅の方に向かう森田。</w:t>
      </w:r>
    </w:p>
    <w:p w:rsidR="009138E6" w:rsidRDefault="009138E6" w:rsidP="00730BC2">
      <w:pPr>
        <w:pStyle w:val="A41"/>
      </w:pPr>
    </w:p>
    <w:p w:rsidR="00730BC2" w:rsidRPr="0032709A" w:rsidRDefault="00730BC2" w:rsidP="00730BC2">
      <w:pPr>
        <w:pStyle w:val="A4"/>
      </w:pPr>
      <w:r>
        <w:rPr>
          <w:rFonts w:hint="eastAsia"/>
        </w:rPr>
        <w:t>ファミレス</w:t>
      </w:r>
      <w:r w:rsidRPr="0032709A">
        <w:rPr>
          <w:rFonts w:hint="eastAsia"/>
        </w:rPr>
        <w:t>（（夜）</w:t>
      </w:r>
    </w:p>
    <w:p w:rsidR="00730BC2" w:rsidRPr="00923B35" w:rsidRDefault="00730BC2" w:rsidP="00730BC2">
      <w:pPr>
        <w:pStyle w:val="A40"/>
      </w:pPr>
      <w:r w:rsidRPr="00923B35">
        <w:rPr>
          <w:rFonts w:hint="eastAsia"/>
        </w:rPr>
        <w:t>遠藤は季節のフルーツパフェを頬張り、加藤はタピオカミルクティーを飲んでいる。</w:t>
      </w:r>
    </w:p>
    <w:p w:rsidR="00730BC2" w:rsidRDefault="00730BC2" w:rsidP="00730BC2">
      <w:pPr>
        <w:pStyle w:val="A40"/>
        <w:ind w:left="0"/>
      </w:pPr>
      <w:r>
        <w:rPr>
          <w:rFonts w:hint="eastAsia"/>
        </w:rPr>
        <w:t xml:space="preserve">　　　　　　加藤はタピオカを吸う。</w:t>
      </w:r>
    </w:p>
    <w:p w:rsidR="00730BC2" w:rsidRPr="005E344C" w:rsidRDefault="00730BC2" w:rsidP="00CB1A70">
      <w:pPr>
        <w:pStyle w:val="A41"/>
      </w:pPr>
      <w:r>
        <w:rPr>
          <w:rFonts w:hint="eastAsia"/>
        </w:rPr>
        <w:t>遠　藤「今日早く終わったんなら家すぐ帰れば奥さんとご飯食べれたんじゃない？」</w:t>
      </w:r>
    </w:p>
    <w:p w:rsidR="00730BC2" w:rsidRDefault="00730BC2" w:rsidP="00730BC2">
      <w:pPr>
        <w:pStyle w:val="A41"/>
      </w:pPr>
      <w:r w:rsidRPr="005E344C">
        <w:rPr>
          <w:rFonts w:hint="eastAsia"/>
        </w:rPr>
        <w:t>加</w:t>
      </w:r>
      <w:r>
        <w:rPr>
          <w:rFonts w:hint="eastAsia"/>
        </w:rPr>
        <w:t xml:space="preserve">　</w:t>
      </w:r>
      <w:r w:rsidRPr="005E344C">
        <w:rPr>
          <w:rFonts w:hint="eastAsia"/>
        </w:rPr>
        <w:t>藤「</w:t>
      </w:r>
      <w:r>
        <w:rPr>
          <w:rFonts w:hint="eastAsia"/>
        </w:rPr>
        <w:t>いいんです、もう終わるんで」</w:t>
      </w:r>
    </w:p>
    <w:p w:rsidR="00730BC2" w:rsidRDefault="00730BC2" w:rsidP="00730BC2">
      <w:pPr>
        <w:pStyle w:val="A41"/>
      </w:pPr>
      <w:r>
        <w:rPr>
          <w:rFonts w:hint="eastAsia"/>
        </w:rPr>
        <w:t>遠　藤「終わる？」</w:t>
      </w:r>
    </w:p>
    <w:p w:rsidR="00730BC2" w:rsidRDefault="00730BC2" w:rsidP="00730BC2">
      <w:pPr>
        <w:pStyle w:val="A41"/>
      </w:pPr>
      <w:r>
        <w:rPr>
          <w:rFonts w:hint="eastAsia"/>
        </w:rPr>
        <w:t>加　藤「朝ももう弁当いらないって」</w:t>
      </w:r>
    </w:p>
    <w:p w:rsidR="00601699" w:rsidRDefault="00601699" w:rsidP="00730BC2">
      <w:pPr>
        <w:pStyle w:val="A41"/>
      </w:pPr>
      <w:r>
        <w:rPr>
          <w:rFonts w:hint="eastAsia"/>
        </w:rPr>
        <w:t>遠　藤「喧嘩したの？」</w:t>
      </w:r>
    </w:p>
    <w:p w:rsidR="00601699" w:rsidRDefault="00601699" w:rsidP="00730BC2">
      <w:pPr>
        <w:pStyle w:val="A41"/>
      </w:pPr>
      <w:r>
        <w:rPr>
          <w:rFonts w:hint="eastAsia"/>
        </w:rPr>
        <w:t>加　藤「してません。何もしてないんです。おしゃべりも喧嘩も」</w:t>
      </w:r>
    </w:p>
    <w:p w:rsidR="00601699" w:rsidRDefault="00601699" w:rsidP="00730BC2">
      <w:pPr>
        <w:pStyle w:val="A41"/>
      </w:pPr>
      <w:r>
        <w:rPr>
          <w:rFonts w:hint="eastAsia"/>
        </w:rPr>
        <w:t>遠　藤「うーん」</w:t>
      </w:r>
    </w:p>
    <w:p w:rsidR="00601699" w:rsidRDefault="00601699" w:rsidP="00730BC2">
      <w:pPr>
        <w:pStyle w:val="A41"/>
      </w:pPr>
      <w:r>
        <w:rPr>
          <w:rFonts w:hint="eastAsia"/>
        </w:rPr>
        <w:t>加　藤「最後に楽しく話したの覚えてないですもん。三日前に</w:t>
      </w:r>
      <w:r w:rsidR="009E36C4">
        <w:rPr>
          <w:rFonts w:hint="eastAsia"/>
        </w:rPr>
        <w:t>みた</w:t>
      </w:r>
      <w:r>
        <w:rPr>
          <w:rFonts w:hint="eastAsia"/>
        </w:rPr>
        <w:t>夢の中で二人で</w:t>
      </w:r>
      <w:r w:rsidR="009E36C4">
        <w:rPr>
          <w:rFonts w:hint="eastAsia"/>
        </w:rPr>
        <w:t>爆笑し</w:t>
      </w:r>
      <w:r>
        <w:rPr>
          <w:rFonts w:hint="eastAsia"/>
        </w:rPr>
        <w:t>たけど」</w:t>
      </w:r>
    </w:p>
    <w:p w:rsidR="009E36C4" w:rsidRDefault="00601699" w:rsidP="00730BC2">
      <w:pPr>
        <w:pStyle w:val="A41"/>
      </w:pPr>
      <w:r>
        <w:rPr>
          <w:rFonts w:hint="eastAsia"/>
        </w:rPr>
        <w:t>遠　藤「夢・・・」</w:t>
      </w:r>
    </w:p>
    <w:p w:rsidR="009E36C4" w:rsidRDefault="00134C70" w:rsidP="00730BC2">
      <w:pPr>
        <w:pStyle w:val="A41"/>
      </w:pPr>
      <w:r>
        <w:rPr>
          <w:rFonts w:hint="eastAsia"/>
        </w:rPr>
        <w:t xml:space="preserve">　　　　　　近くを高齢</w:t>
      </w:r>
      <w:r w:rsidR="009E36C4">
        <w:rPr>
          <w:rFonts w:hint="eastAsia"/>
        </w:rPr>
        <w:t>のウエイトレスが食べ物を運んでいる。</w:t>
      </w:r>
    </w:p>
    <w:p w:rsidR="009E36C4" w:rsidRDefault="009E36C4" w:rsidP="00730BC2">
      <w:pPr>
        <w:pStyle w:val="A41"/>
      </w:pPr>
      <w:r>
        <w:rPr>
          <w:rFonts w:hint="eastAsia"/>
        </w:rPr>
        <w:t>加　藤「（ウエイトレスを見ながら）のろすぎません？うちの亀より遅いですよ」</w:t>
      </w:r>
    </w:p>
    <w:p w:rsidR="001157AE" w:rsidRDefault="009E36C4" w:rsidP="00730BC2">
      <w:pPr>
        <w:pStyle w:val="A41"/>
      </w:pPr>
      <w:r>
        <w:rPr>
          <w:rFonts w:hint="eastAsia"/>
        </w:rPr>
        <w:t xml:space="preserve">　　　　　　遠藤、苦笑いする。</w:t>
      </w:r>
    </w:p>
    <w:p w:rsidR="00730BC2" w:rsidRDefault="001157AE" w:rsidP="00730BC2">
      <w:pPr>
        <w:pStyle w:val="A41"/>
      </w:pPr>
      <w:r>
        <w:rPr>
          <w:rFonts w:hint="eastAsia"/>
        </w:rPr>
        <w:t>遠　藤「きっかけは気づかなかっただけでとっくにあったのかもね」</w:t>
      </w:r>
    </w:p>
    <w:p w:rsidR="00601699" w:rsidRDefault="001157AE" w:rsidP="00730BC2">
      <w:pPr>
        <w:pStyle w:val="A41"/>
      </w:pPr>
      <w:r>
        <w:rPr>
          <w:rFonts w:hint="eastAsia"/>
        </w:rPr>
        <w:t>加　藤「えっ</w:t>
      </w:r>
      <w:r w:rsidR="00601699">
        <w:rPr>
          <w:rFonts w:hint="eastAsia"/>
        </w:rPr>
        <w:t>」</w:t>
      </w:r>
    </w:p>
    <w:p w:rsidR="001157AE" w:rsidRDefault="001157AE" w:rsidP="00730BC2">
      <w:pPr>
        <w:pStyle w:val="A41"/>
      </w:pPr>
      <w:r>
        <w:rPr>
          <w:rFonts w:hint="eastAsia"/>
        </w:rPr>
        <w:t>遠　藤「お互い</w:t>
      </w:r>
      <w:r w:rsidR="00601699">
        <w:rPr>
          <w:rFonts w:hint="eastAsia"/>
        </w:rPr>
        <w:t>岐路にいるつもりでも相手はもう</w:t>
      </w:r>
      <w:r>
        <w:rPr>
          <w:rFonts w:hint="eastAsia"/>
        </w:rPr>
        <w:t>とっくに分かれ道の先に進んでるのかも</w:t>
      </w:r>
      <w:r w:rsidR="00601699">
        <w:rPr>
          <w:rFonts w:hint="eastAsia"/>
        </w:rPr>
        <w:t>」</w:t>
      </w:r>
    </w:p>
    <w:p w:rsidR="001157AE" w:rsidRDefault="001157AE" w:rsidP="00730BC2">
      <w:pPr>
        <w:pStyle w:val="A41"/>
      </w:pPr>
      <w:r>
        <w:rPr>
          <w:rFonts w:hint="eastAsia"/>
        </w:rPr>
        <w:t>加　藤「僕、もう取り残されてる？」</w:t>
      </w:r>
    </w:p>
    <w:p w:rsidR="001157AE" w:rsidRDefault="001157AE" w:rsidP="00730BC2">
      <w:pPr>
        <w:pStyle w:val="A41"/>
      </w:pPr>
      <w:r>
        <w:rPr>
          <w:rFonts w:hint="eastAsia"/>
        </w:rPr>
        <w:t>遠　藤「もうそこは進むしかない」</w:t>
      </w:r>
    </w:p>
    <w:p w:rsidR="001157AE" w:rsidRDefault="001157AE" w:rsidP="00730BC2">
      <w:pPr>
        <w:pStyle w:val="A41"/>
      </w:pPr>
      <w:r>
        <w:rPr>
          <w:rFonts w:hint="eastAsia"/>
        </w:rPr>
        <w:t>加　藤「そうなんですかねー」</w:t>
      </w:r>
    </w:p>
    <w:p w:rsidR="007C52E0" w:rsidRDefault="007C52E0" w:rsidP="000857A9">
      <w:pPr>
        <w:pStyle w:val="A40"/>
        <w:rPr>
          <w:rFonts w:hint="eastAsia"/>
        </w:rPr>
      </w:pPr>
      <w:r>
        <w:rPr>
          <w:rFonts w:hint="eastAsia"/>
        </w:rPr>
        <w:t>壁に備え付けられたモニターに人気ユーチューバーのランキングが流れている。</w:t>
      </w:r>
    </w:p>
    <w:p w:rsidR="007C52E0" w:rsidRDefault="007C52E0" w:rsidP="007C52E0">
      <w:pPr>
        <w:pStyle w:val="A40"/>
        <w:ind w:left="0"/>
        <w:rPr>
          <w:rFonts w:hint="eastAsia"/>
        </w:rPr>
      </w:pPr>
      <w:r>
        <w:rPr>
          <w:rFonts w:hint="eastAsia"/>
        </w:rPr>
        <w:t>遠　藤「あれ、この子」</w:t>
      </w:r>
    </w:p>
    <w:p w:rsidR="007C52E0" w:rsidRDefault="007C52E0" w:rsidP="007C52E0">
      <w:pPr>
        <w:pStyle w:val="A40"/>
        <w:ind w:left="0"/>
        <w:rPr>
          <w:rFonts w:hint="eastAsia"/>
        </w:rPr>
      </w:pPr>
      <w:r>
        <w:rPr>
          <w:rFonts w:hint="eastAsia"/>
        </w:rPr>
        <w:t xml:space="preserve">　　　　　　</w:t>
      </w:r>
      <w:r w:rsidRPr="00746E83">
        <w:rPr>
          <w:rFonts w:hint="eastAsia"/>
        </w:rPr>
        <w:t>遠藤が深大寺で出会った小学生ユーチューバーのつなとが映っている</w:t>
      </w:r>
      <w:r w:rsidRPr="00923B35">
        <w:rPr>
          <w:rFonts w:hint="eastAsia"/>
        </w:rPr>
        <w:t>。</w:t>
      </w:r>
    </w:p>
    <w:p w:rsidR="007C52E0" w:rsidRDefault="007C52E0" w:rsidP="007C52E0">
      <w:pPr>
        <w:pStyle w:val="A40"/>
        <w:ind w:left="0"/>
        <w:rPr>
          <w:rFonts w:hint="eastAsia"/>
        </w:rPr>
      </w:pPr>
      <w:r>
        <w:rPr>
          <w:rFonts w:hint="eastAsia"/>
        </w:rPr>
        <w:t>加　藤「ああ」</w:t>
      </w:r>
    </w:p>
    <w:p w:rsidR="007C52E0" w:rsidRDefault="007C52E0" w:rsidP="007C52E0">
      <w:pPr>
        <w:pStyle w:val="A40"/>
        <w:ind w:left="0"/>
        <w:rPr>
          <w:rFonts w:hint="eastAsia"/>
        </w:rPr>
      </w:pPr>
      <w:r>
        <w:rPr>
          <w:rFonts w:hint="eastAsia"/>
        </w:rPr>
        <w:t>遠　藤「知ってる？」</w:t>
      </w:r>
    </w:p>
    <w:p w:rsidR="007C52E0" w:rsidRDefault="007C52E0" w:rsidP="007C52E0">
      <w:pPr>
        <w:pStyle w:val="A40"/>
        <w:ind w:left="0"/>
        <w:rPr>
          <w:rFonts w:hint="eastAsia"/>
        </w:rPr>
      </w:pPr>
      <w:r>
        <w:rPr>
          <w:rFonts w:hint="eastAsia"/>
        </w:rPr>
        <w:t>加　藤「もちろん、『愛はタピオカミルクティー』聴いたことないですか？」</w:t>
      </w:r>
    </w:p>
    <w:p w:rsidR="001157AE" w:rsidRDefault="007C52E0" w:rsidP="007C52E0">
      <w:pPr>
        <w:pStyle w:val="A40"/>
        <w:ind w:left="0"/>
      </w:pPr>
      <w:r>
        <w:rPr>
          <w:rFonts w:hint="eastAsia"/>
        </w:rPr>
        <w:t>遠　藤「ないない」</w:t>
      </w:r>
    </w:p>
    <w:p w:rsidR="001157AE" w:rsidRDefault="007C52E0" w:rsidP="000857A9">
      <w:pPr>
        <w:pStyle w:val="A40"/>
      </w:pPr>
      <w:r>
        <w:rPr>
          <w:rFonts w:hint="eastAsia"/>
        </w:rPr>
        <w:t>加藤はスマホを取り出し、つなとが歌う「愛はタピオカミルクティー」のＭＶを遠藤に見せる</w:t>
      </w:r>
      <w:r w:rsidR="001157AE">
        <w:rPr>
          <w:rFonts w:hint="eastAsia"/>
        </w:rPr>
        <w:t>。</w:t>
      </w:r>
    </w:p>
    <w:p w:rsidR="00730BC2" w:rsidRDefault="00730BC2" w:rsidP="00090838">
      <w:pPr>
        <w:pStyle w:val="A40"/>
        <w:ind w:left="0"/>
      </w:pPr>
      <w:r>
        <w:rPr>
          <w:rFonts w:hint="eastAsia"/>
        </w:rPr>
        <w:t>加　藤「これっす」</w:t>
      </w:r>
    </w:p>
    <w:p w:rsidR="00090838" w:rsidRDefault="001157AE" w:rsidP="000857A9">
      <w:pPr>
        <w:pStyle w:val="A40"/>
        <w:rPr>
          <w:rFonts w:hint="eastAsia"/>
        </w:rPr>
      </w:pPr>
      <w:r>
        <w:rPr>
          <w:rFonts w:hint="eastAsia"/>
        </w:rPr>
        <w:t>その歌はタピオカ</w:t>
      </w:r>
      <w:r w:rsidR="00090838">
        <w:rPr>
          <w:rFonts w:hint="eastAsia"/>
        </w:rPr>
        <w:t>を愛に見立てた歌で</w:t>
      </w:r>
      <w:r w:rsidR="00730BC2">
        <w:rPr>
          <w:rFonts w:hint="eastAsia"/>
        </w:rPr>
        <w:t>。</w:t>
      </w:r>
    </w:p>
    <w:p w:rsidR="00090838" w:rsidRDefault="00090838" w:rsidP="00090838">
      <w:pPr>
        <w:pStyle w:val="A40"/>
        <w:ind w:left="0"/>
        <w:rPr>
          <w:rFonts w:hint="eastAsia"/>
        </w:rPr>
      </w:pPr>
      <w:r>
        <w:rPr>
          <w:rFonts w:hint="eastAsia"/>
        </w:rPr>
        <w:t>加　藤「なにがタピオカだよ。愛も知らねえガキのくせに」</w:t>
      </w:r>
    </w:p>
    <w:p w:rsidR="00090838" w:rsidRDefault="00090838" w:rsidP="00090838">
      <w:pPr>
        <w:pStyle w:val="A40"/>
        <w:ind w:left="0"/>
        <w:rPr>
          <w:rFonts w:hint="eastAsia"/>
        </w:rPr>
      </w:pPr>
      <w:r>
        <w:rPr>
          <w:rFonts w:hint="eastAsia"/>
        </w:rPr>
        <w:t>遠　藤「</w:t>
      </w:r>
      <w:r w:rsidR="00BD5845">
        <w:rPr>
          <w:rFonts w:hint="eastAsia"/>
        </w:rPr>
        <w:t>僕が小学生の頃なんて鬼ごっこかキックベースしてるだけだったよ</w:t>
      </w:r>
      <w:r>
        <w:rPr>
          <w:rFonts w:hint="eastAsia"/>
        </w:rPr>
        <w:t>」</w:t>
      </w:r>
    </w:p>
    <w:p w:rsidR="00090838" w:rsidRDefault="00BD5845" w:rsidP="00090838">
      <w:pPr>
        <w:pStyle w:val="A40"/>
        <w:ind w:left="0"/>
        <w:rPr>
          <w:rFonts w:hint="eastAsia"/>
        </w:rPr>
      </w:pPr>
      <w:r>
        <w:rPr>
          <w:rFonts w:hint="eastAsia"/>
        </w:rPr>
        <w:t>加　藤「どうせこいつこんなこと言ったって、普段小遣いもらってタピオカ</w:t>
      </w:r>
      <w:r w:rsidR="00090838">
        <w:rPr>
          <w:rFonts w:hint="eastAsia"/>
        </w:rPr>
        <w:t>飲んでるだけでしょうよ」</w:t>
      </w:r>
    </w:p>
    <w:p w:rsidR="00090838" w:rsidRDefault="00090838" w:rsidP="00090838">
      <w:pPr>
        <w:pStyle w:val="A40"/>
        <w:ind w:left="0"/>
        <w:rPr>
          <w:rFonts w:hint="eastAsia"/>
        </w:rPr>
      </w:pPr>
      <w:r>
        <w:rPr>
          <w:rFonts w:hint="eastAsia"/>
        </w:rPr>
        <w:t>遠　藤「でも意外とうまいこと言ってるとこもあるね」</w:t>
      </w:r>
    </w:p>
    <w:p w:rsidR="00090838" w:rsidRDefault="00090838" w:rsidP="00090838">
      <w:pPr>
        <w:pStyle w:val="A40"/>
        <w:ind w:left="0"/>
        <w:rPr>
          <w:rFonts w:hint="eastAsia"/>
        </w:rPr>
      </w:pPr>
      <w:r>
        <w:rPr>
          <w:rFonts w:hint="eastAsia"/>
        </w:rPr>
        <w:t>加　藤「</w:t>
      </w:r>
      <w:r w:rsidR="00BD5845">
        <w:rPr>
          <w:rFonts w:hint="eastAsia"/>
        </w:rPr>
        <w:t>・・・</w:t>
      </w:r>
      <w:r>
        <w:rPr>
          <w:rFonts w:hint="eastAsia"/>
        </w:rPr>
        <w:t>なんか自分の方が子供っすね、この子より」</w:t>
      </w:r>
    </w:p>
    <w:p w:rsidR="00090838" w:rsidRDefault="00090838" w:rsidP="00090838">
      <w:pPr>
        <w:pStyle w:val="A40"/>
        <w:ind w:left="0"/>
        <w:rPr>
          <w:rFonts w:hint="eastAsia"/>
        </w:rPr>
      </w:pPr>
      <w:r>
        <w:rPr>
          <w:rFonts w:hint="eastAsia"/>
        </w:rPr>
        <w:t>遠　藤「加藤さんも立派だよ、ヤギとかいろんな動物に愛情注いでさ・・・」</w:t>
      </w:r>
    </w:p>
    <w:p w:rsidR="00090838" w:rsidRDefault="00090838" w:rsidP="00090838">
      <w:pPr>
        <w:pStyle w:val="A40"/>
        <w:ind w:left="0"/>
        <w:rPr>
          <w:rFonts w:hint="eastAsia"/>
        </w:rPr>
      </w:pPr>
      <w:r>
        <w:rPr>
          <w:rFonts w:hint="eastAsia"/>
        </w:rPr>
        <w:t>加　藤「でも動物たちに聞いてみないと」</w:t>
      </w:r>
    </w:p>
    <w:p w:rsidR="00090838" w:rsidRDefault="00090838" w:rsidP="00090838">
      <w:pPr>
        <w:pStyle w:val="A40"/>
        <w:ind w:left="0"/>
        <w:rPr>
          <w:rFonts w:hint="eastAsia"/>
        </w:rPr>
      </w:pPr>
      <w:r>
        <w:rPr>
          <w:rFonts w:hint="eastAsia"/>
        </w:rPr>
        <w:t xml:space="preserve">　　　　　　目頭が熱くなり、涙が浮かぶ加藤。</w:t>
      </w:r>
    </w:p>
    <w:p w:rsidR="00730BC2" w:rsidRDefault="00090838" w:rsidP="00090838">
      <w:pPr>
        <w:pStyle w:val="A40"/>
        <w:ind w:left="0"/>
      </w:pPr>
      <w:r>
        <w:rPr>
          <w:rFonts w:hint="eastAsia"/>
        </w:rPr>
        <w:t xml:space="preserve">遠　藤「ちょっと泣かないでよ、ほんとに僕尊敬してますからね」　</w:t>
      </w:r>
    </w:p>
    <w:p w:rsidR="00090838" w:rsidRDefault="001157AE" w:rsidP="00730BC2">
      <w:pPr>
        <w:pStyle w:val="A41"/>
        <w:rPr>
          <w:rFonts w:hint="eastAsia"/>
        </w:rPr>
      </w:pPr>
      <w:r>
        <w:rPr>
          <w:rFonts w:hint="eastAsia"/>
        </w:rPr>
        <w:t>加　藤「タピオカ、ほしい</w:t>
      </w:r>
      <w:r w:rsidR="00730BC2">
        <w:rPr>
          <w:rFonts w:hint="eastAsia"/>
        </w:rPr>
        <w:t>」</w:t>
      </w:r>
    </w:p>
    <w:p w:rsidR="00730BC2" w:rsidRPr="0032709A" w:rsidRDefault="00090838" w:rsidP="00730BC2">
      <w:pPr>
        <w:pStyle w:val="A41"/>
      </w:pPr>
      <w:r>
        <w:rPr>
          <w:rFonts w:hint="eastAsia"/>
        </w:rPr>
        <w:t xml:space="preserve">　　　　　　泣き出す加藤を見て、遠藤の目も赤くなる。</w:t>
      </w:r>
    </w:p>
    <w:p w:rsidR="00730BC2" w:rsidRDefault="00730BC2" w:rsidP="00730BC2">
      <w:pPr>
        <w:pStyle w:val="A41"/>
      </w:pPr>
      <w:r>
        <w:rPr>
          <w:rFonts w:hint="eastAsia"/>
        </w:rPr>
        <w:t>遠　藤「うん・・・」</w:t>
      </w:r>
    </w:p>
    <w:p w:rsidR="00730BC2" w:rsidRDefault="001157AE" w:rsidP="000857A9">
      <w:pPr>
        <w:pStyle w:val="A40"/>
      </w:pPr>
      <w:r>
        <w:rPr>
          <w:rFonts w:hint="eastAsia"/>
        </w:rPr>
        <w:t>泣いてる加藤のもとへ</w:t>
      </w:r>
      <w:r w:rsidR="005D19F8">
        <w:rPr>
          <w:rFonts w:hint="eastAsia"/>
        </w:rPr>
        <w:t>困惑した表情の</w:t>
      </w:r>
      <w:r w:rsidR="00134C70">
        <w:rPr>
          <w:rFonts w:hint="eastAsia"/>
        </w:rPr>
        <w:t>高齢ウエイトレスがやってきて、ピンク色のかわいいハンカチを渡す。</w:t>
      </w:r>
    </w:p>
    <w:p w:rsidR="00134C70" w:rsidRDefault="00134C70" w:rsidP="00134C70">
      <w:pPr>
        <w:pStyle w:val="A40"/>
        <w:ind w:left="0"/>
      </w:pPr>
      <w:r>
        <w:rPr>
          <w:rFonts w:hint="eastAsia"/>
        </w:rPr>
        <w:t>加　藤「ありがとうございます」</w:t>
      </w:r>
    </w:p>
    <w:p w:rsidR="00134C70" w:rsidRDefault="00134C70" w:rsidP="00134C70">
      <w:pPr>
        <w:pStyle w:val="A40"/>
        <w:ind w:left="0"/>
      </w:pPr>
      <w:r>
        <w:rPr>
          <w:rFonts w:hint="eastAsia"/>
        </w:rPr>
        <w:t xml:space="preserve">　　　　　　ハンカチで涙を拭い、鼻をかむ。</w:t>
      </w:r>
    </w:p>
    <w:p w:rsidR="00E60187" w:rsidRDefault="005D19F8" w:rsidP="00134C70">
      <w:pPr>
        <w:pStyle w:val="A40"/>
        <w:ind w:left="0"/>
        <w:rPr>
          <w:rFonts w:hint="eastAsia"/>
        </w:rPr>
      </w:pPr>
      <w:r>
        <w:rPr>
          <w:rFonts w:hint="eastAsia"/>
        </w:rPr>
        <w:t>遠　藤「タピオカはいろんなとこにあるのにね</w:t>
      </w:r>
      <w:r w:rsidR="00134C70">
        <w:rPr>
          <w:rFonts w:hint="eastAsia"/>
        </w:rPr>
        <w:t>」</w:t>
      </w:r>
    </w:p>
    <w:p w:rsidR="00E60187" w:rsidRDefault="00E60187" w:rsidP="00134C70">
      <w:pPr>
        <w:pStyle w:val="A40"/>
        <w:ind w:left="0"/>
        <w:rPr>
          <w:rFonts w:hint="eastAsia"/>
        </w:rPr>
      </w:pPr>
    </w:p>
    <w:p w:rsidR="00E60187" w:rsidRDefault="00942F78" w:rsidP="00E60187">
      <w:pPr>
        <w:pStyle w:val="A4"/>
      </w:pPr>
      <w:r>
        <w:rPr>
          <w:rFonts w:hint="eastAsia"/>
        </w:rPr>
        <w:t>森田の家（夜</w:t>
      </w:r>
      <w:r w:rsidR="00E60187">
        <w:rPr>
          <w:rFonts w:hint="eastAsia"/>
        </w:rPr>
        <w:t>）</w:t>
      </w:r>
    </w:p>
    <w:p w:rsidR="00E60187" w:rsidRPr="00D91CAC" w:rsidRDefault="00E60187" w:rsidP="00E60187">
      <w:pPr>
        <w:pStyle w:val="A40"/>
      </w:pPr>
      <w:r w:rsidRPr="00D91CAC">
        <w:rPr>
          <w:rFonts w:hint="eastAsia"/>
        </w:rPr>
        <w:t>築年数がかなり経っている家（母と暮らしている）</w:t>
      </w:r>
      <w:r w:rsidR="009D5827">
        <w:rPr>
          <w:rFonts w:hint="eastAsia"/>
        </w:rPr>
        <w:t>。</w:t>
      </w:r>
    </w:p>
    <w:p w:rsidR="009D5827" w:rsidRDefault="00E60187" w:rsidP="00E60187">
      <w:pPr>
        <w:pStyle w:val="A40"/>
        <w:rPr>
          <w:rFonts w:hint="eastAsia"/>
        </w:rPr>
      </w:pPr>
      <w:r>
        <w:rPr>
          <w:rFonts w:hint="eastAsia"/>
        </w:rPr>
        <w:t>森田</w:t>
      </w:r>
      <w:r w:rsidR="009D5827">
        <w:rPr>
          <w:rFonts w:hint="eastAsia"/>
        </w:rPr>
        <w:t>がリビングでソファの上でパソコンを開きながら、スマホを見ている</w:t>
      </w:r>
      <w:r w:rsidRPr="00D91CAC">
        <w:rPr>
          <w:rFonts w:hint="eastAsia"/>
        </w:rPr>
        <w:t>。</w:t>
      </w:r>
    </w:p>
    <w:p w:rsidR="009D5827" w:rsidRDefault="00942F78" w:rsidP="00E60187">
      <w:pPr>
        <w:pStyle w:val="A40"/>
        <w:rPr>
          <w:rFonts w:hint="eastAsia"/>
        </w:rPr>
      </w:pPr>
      <w:r>
        <w:rPr>
          <w:rFonts w:hint="eastAsia"/>
        </w:rPr>
        <w:t>テーブルの上には封のあいた柿ピーが</w:t>
      </w:r>
      <w:r w:rsidR="009D5827">
        <w:rPr>
          <w:rFonts w:hint="eastAsia"/>
        </w:rPr>
        <w:t>ある。</w:t>
      </w:r>
    </w:p>
    <w:p w:rsidR="00E60187" w:rsidRPr="00D91CAC" w:rsidRDefault="009D5827" w:rsidP="00E60187">
      <w:pPr>
        <w:pStyle w:val="A40"/>
      </w:pPr>
      <w:r>
        <w:rPr>
          <w:rFonts w:hint="eastAsia"/>
        </w:rPr>
        <w:t>スマホには動物園で撮った遠藤の写真が表示されている。</w:t>
      </w:r>
    </w:p>
    <w:p w:rsidR="00E60187" w:rsidRPr="00D91CAC" w:rsidRDefault="009D5827" w:rsidP="00E60187">
      <w:pPr>
        <w:pStyle w:val="A40"/>
      </w:pPr>
      <w:r>
        <w:rPr>
          <w:rFonts w:hint="eastAsia"/>
        </w:rPr>
        <w:t>すると</w:t>
      </w:r>
      <w:r w:rsidR="00E60187">
        <w:rPr>
          <w:rFonts w:hint="eastAsia"/>
        </w:rPr>
        <w:t>母みさえ（６６</w:t>
      </w:r>
      <w:r w:rsidR="00E60187" w:rsidRPr="00D91CAC">
        <w:rPr>
          <w:rFonts w:hint="eastAsia"/>
        </w:rPr>
        <w:t>）が</w:t>
      </w:r>
      <w:r w:rsidR="00E60187">
        <w:rPr>
          <w:rFonts w:hint="eastAsia"/>
        </w:rPr>
        <w:t>カセットテープを持って</w:t>
      </w:r>
      <w:r w:rsidR="00E60187" w:rsidRPr="00D91CAC">
        <w:rPr>
          <w:rFonts w:hint="eastAsia"/>
        </w:rPr>
        <w:t>声をかけてくる。</w:t>
      </w:r>
    </w:p>
    <w:p w:rsidR="00E60187" w:rsidRDefault="00E60187" w:rsidP="00E60187">
      <w:pPr>
        <w:pStyle w:val="A41"/>
      </w:pPr>
      <w:r>
        <w:rPr>
          <w:rFonts w:hint="eastAsia"/>
        </w:rPr>
        <w:t>みさえ「あのさ、聴きたい曲があるんだけど」</w:t>
      </w:r>
    </w:p>
    <w:p w:rsidR="00E60187" w:rsidRDefault="00E60187" w:rsidP="00E60187">
      <w:pPr>
        <w:pStyle w:val="A41"/>
      </w:pPr>
      <w:r>
        <w:rPr>
          <w:rFonts w:hint="eastAsia"/>
        </w:rPr>
        <w:t>森　田「なに？」</w:t>
      </w:r>
    </w:p>
    <w:p w:rsidR="00E60187" w:rsidRPr="0032709A" w:rsidRDefault="00E60187" w:rsidP="00E60187">
      <w:pPr>
        <w:pStyle w:val="A41"/>
      </w:pPr>
      <w:r>
        <w:rPr>
          <w:rFonts w:hint="eastAsia"/>
        </w:rPr>
        <w:t>みさえ「ちょっとパソコンで調べてみてほしいんだけど</w:t>
      </w:r>
      <w:r w:rsidRPr="0032709A">
        <w:rPr>
          <w:rFonts w:hint="eastAsia"/>
        </w:rPr>
        <w:t>」</w:t>
      </w:r>
    </w:p>
    <w:p w:rsidR="00E60187" w:rsidRPr="0032709A" w:rsidRDefault="00E60187" w:rsidP="00E60187">
      <w:pPr>
        <w:pStyle w:val="A41"/>
      </w:pPr>
      <w:r>
        <w:rPr>
          <w:rFonts w:hint="eastAsia"/>
        </w:rPr>
        <w:t>森　田「え？だからか</w:t>
      </w:r>
      <w:r w:rsidRPr="0032709A">
        <w:rPr>
          <w:rFonts w:hint="eastAsia"/>
        </w:rPr>
        <w:t>あちゃん、あれは</w:t>
      </w:r>
      <w:r>
        <w:rPr>
          <w:rFonts w:hint="eastAsia"/>
        </w:rPr>
        <w:t>ユーチューブ</w:t>
      </w:r>
      <w:r w:rsidRPr="0032709A">
        <w:rPr>
          <w:rFonts w:hint="eastAsia"/>
        </w:rPr>
        <w:t>に誰かが勝手にあげてるやつだから毎回あるとは限らないんだって」</w:t>
      </w:r>
    </w:p>
    <w:p w:rsidR="00E60187" w:rsidRPr="0032709A" w:rsidRDefault="00E60187" w:rsidP="00E60187">
      <w:pPr>
        <w:pStyle w:val="A41"/>
      </w:pPr>
      <w:r>
        <w:rPr>
          <w:rFonts w:hint="eastAsia"/>
        </w:rPr>
        <w:t>みさえ「でも、一昨日発売したやつだよ</w:t>
      </w:r>
      <w:r w:rsidRPr="0032709A">
        <w:rPr>
          <w:rFonts w:hint="eastAsia"/>
        </w:rPr>
        <w:t>？」</w:t>
      </w:r>
    </w:p>
    <w:p w:rsidR="00E60187" w:rsidRDefault="00E60187" w:rsidP="00E60187">
      <w:pPr>
        <w:pStyle w:val="A41"/>
      </w:pPr>
      <w:r>
        <w:rPr>
          <w:rFonts w:hint="eastAsia"/>
        </w:rPr>
        <w:t>森　田</w:t>
      </w:r>
      <w:r w:rsidRPr="0032709A">
        <w:rPr>
          <w:rFonts w:hint="eastAsia"/>
        </w:rPr>
        <w:t>「だから、あれは違法なの！</w:t>
      </w:r>
      <w:r>
        <w:rPr>
          <w:rFonts w:hint="eastAsia"/>
        </w:rPr>
        <w:t>わかる？」</w:t>
      </w:r>
    </w:p>
    <w:p w:rsidR="00E60187" w:rsidRDefault="00E60187" w:rsidP="00E60187">
      <w:pPr>
        <w:pStyle w:val="A41"/>
      </w:pPr>
      <w:r>
        <w:rPr>
          <w:rFonts w:hint="eastAsia"/>
        </w:rPr>
        <w:t>みさえ「いやだってこの前あがってたじゃん」</w:t>
      </w:r>
    </w:p>
    <w:p w:rsidR="00E60187" w:rsidRPr="0032709A" w:rsidRDefault="00E60187" w:rsidP="00E60187">
      <w:pPr>
        <w:pStyle w:val="A41"/>
      </w:pPr>
      <w:r>
        <w:rPr>
          <w:rFonts w:hint="eastAsia"/>
        </w:rPr>
        <w:t>森　田「</w:t>
      </w:r>
      <w:r w:rsidRPr="0032709A">
        <w:rPr>
          <w:rFonts w:hint="eastAsia"/>
        </w:rPr>
        <w:t>全部の曲が転がってるわけじゃないの！」</w:t>
      </w:r>
    </w:p>
    <w:p w:rsidR="00E60187" w:rsidRPr="0032709A" w:rsidRDefault="00E60187" w:rsidP="00E60187">
      <w:pPr>
        <w:pStyle w:val="A41"/>
      </w:pPr>
      <w:r>
        <w:rPr>
          <w:rFonts w:hint="eastAsia"/>
        </w:rPr>
        <w:t>みさえ「いいじゃん、調べて</w:t>
      </w:r>
      <w:r w:rsidRPr="0032709A">
        <w:rPr>
          <w:rFonts w:hint="eastAsia"/>
        </w:rPr>
        <w:t>よ」</w:t>
      </w:r>
    </w:p>
    <w:p w:rsidR="00E60187" w:rsidRPr="0032709A" w:rsidRDefault="00E60187" w:rsidP="00E60187">
      <w:pPr>
        <w:pStyle w:val="A41"/>
      </w:pPr>
      <w:r>
        <w:rPr>
          <w:rFonts w:hint="eastAsia"/>
        </w:rPr>
        <w:t>森　田</w:t>
      </w:r>
      <w:r w:rsidRPr="0032709A">
        <w:rPr>
          <w:rFonts w:hint="eastAsia"/>
        </w:rPr>
        <w:t>「なんてやつ？私いま仕事してるから</w:t>
      </w:r>
      <w:r>
        <w:rPr>
          <w:rFonts w:hint="eastAsia"/>
        </w:rPr>
        <w:t>早くして</w:t>
      </w:r>
      <w:r w:rsidRPr="0032709A">
        <w:rPr>
          <w:rFonts w:hint="eastAsia"/>
        </w:rPr>
        <w:t>！」</w:t>
      </w:r>
    </w:p>
    <w:p w:rsidR="009D5827" w:rsidRDefault="00E60187" w:rsidP="00E60187">
      <w:pPr>
        <w:pStyle w:val="A41"/>
        <w:rPr>
          <w:rFonts w:hint="eastAsia"/>
        </w:rPr>
      </w:pPr>
      <w:r>
        <w:rPr>
          <w:rFonts w:hint="eastAsia"/>
        </w:rPr>
        <w:t>みさえ</w:t>
      </w:r>
      <w:r w:rsidRPr="0032709A">
        <w:rPr>
          <w:rFonts w:hint="eastAsia"/>
        </w:rPr>
        <w:t>「</w:t>
      </w:r>
      <w:r>
        <w:rPr>
          <w:rFonts w:hint="eastAsia"/>
        </w:rPr>
        <w:t>せっかちだねー。</w:t>
      </w:r>
      <w:r w:rsidR="009D5827">
        <w:rPr>
          <w:rFonts w:hint="eastAsia"/>
        </w:rPr>
        <w:t>どこが仕事よ、携帯見てニヤニヤしてるだけじゃん」</w:t>
      </w:r>
    </w:p>
    <w:p w:rsidR="009D5827" w:rsidRDefault="009D5827" w:rsidP="00E60187">
      <w:pPr>
        <w:pStyle w:val="A41"/>
        <w:rPr>
          <w:rFonts w:hint="eastAsia"/>
        </w:rPr>
      </w:pPr>
      <w:r>
        <w:rPr>
          <w:rFonts w:hint="eastAsia"/>
        </w:rPr>
        <w:t>森　田「うるさいなーもう！なんて曲。調べないよ！」</w:t>
      </w:r>
    </w:p>
    <w:p w:rsidR="00E60187" w:rsidRDefault="009D5827" w:rsidP="00E60187">
      <w:pPr>
        <w:pStyle w:val="A41"/>
      </w:pPr>
      <w:r>
        <w:rPr>
          <w:rFonts w:hint="eastAsia"/>
        </w:rPr>
        <w:t>みさえ「えっと</w:t>
      </w:r>
      <w:r w:rsidR="00E60187">
        <w:rPr>
          <w:rFonts w:hint="eastAsia"/>
        </w:rPr>
        <w:t>、</w:t>
      </w:r>
      <w:r w:rsidR="00E60187" w:rsidRPr="0032709A">
        <w:rPr>
          <w:rFonts w:hint="eastAsia"/>
        </w:rPr>
        <w:t>青木屋梨子の稲</w:t>
      </w:r>
      <w:r w:rsidR="00E60187">
        <w:rPr>
          <w:rFonts w:hint="eastAsia"/>
        </w:rPr>
        <w:t>・・」</w:t>
      </w:r>
    </w:p>
    <w:p w:rsidR="00E60187" w:rsidRDefault="00E60187" w:rsidP="00E60187">
      <w:pPr>
        <w:pStyle w:val="A41"/>
      </w:pPr>
      <w:r>
        <w:rPr>
          <w:rFonts w:hint="eastAsia"/>
        </w:rPr>
        <w:t>森　田「はやくしろっつうの！」</w:t>
      </w:r>
    </w:p>
    <w:p w:rsidR="00E60187" w:rsidRPr="0032709A" w:rsidRDefault="009D5827" w:rsidP="00E60187">
      <w:pPr>
        <w:pStyle w:val="A41"/>
      </w:pPr>
      <w:r>
        <w:rPr>
          <w:rFonts w:hint="eastAsia"/>
        </w:rPr>
        <w:t>みさえ「稲城大橋冬景色ってやつ</w:t>
      </w:r>
      <w:r w:rsidR="00E60187" w:rsidRPr="0032709A">
        <w:rPr>
          <w:rFonts w:hint="eastAsia"/>
        </w:rPr>
        <w:t>」</w:t>
      </w:r>
    </w:p>
    <w:p w:rsidR="00E60187" w:rsidRPr="00D91CAC" w:rsidRDefault="00E60187" w:rsidP="00E60187">
      <w:pPr>
        <w:pStyle w:val="A40"/>
      </w:pPr>
      <w:r w:rsidRPr="00D91CAC">
        <w:rPr>
          <w:rFonts w:hint="eastAsia"/>
        </w:rPr>
        <w:t>検索する</w:t>
      </w:r>
      <w:r>
        <w:rPr>
          <w:rFonts w:hint="eastAsia"/>
        </w:rPr>
        <w:t>森田</w:t>
      </w:r>
      <w:r w:rsidRPr="00D91CAC">
        <w:rPr>
          <w:rFonts w:hint="eastAsia"/>
        </w:rPr>
        <w:t>。しかし素人のカラオケで歌っているやつしかヒットしない</w:t>
      </w:r>
    </w:p>
    <w:p w:rsidR="00E60187" w:rsidRPr="0032709A" w:rsidRDefault="00E60187" w:rsidP="00E60187">
      <w:pPr>
        <w:pStyle w:val="A41"/>
      </w:pPr>
      <w:r>
        <w:rPr>
          <w:rFonts w:hint="eastAsia"/>
        </w:rPr>
        <w:t>森　田</w:t>
      </w:r>
      <w:r w:rsidRPr="0032709A">
        <w:rPr>
          <w:rFonts w:hint="eastAsia"/>
        </w:rPr>
        <w:t>「ない、なかった」</w:t>
      </w:r>
    </w:p>
    <w:p w:rsidR="00E60187" w:rsidRPr="0032709A" w:rsidRDefault="00E60187" w:rsidP="00E60187">
      <w:pPr>
        <w:pStyle w:val="A41"/>
      </w:pPr>
      <w:r>
        <w:rPr>
          <w:rFonts w:hint="eastAsia"/>
        </w:rPr>
        <w:t>みさえ</w:t>
      </w:r>
      <w:r w:rsidRPr="0032709A">
        <w:rPr>
          <w:rFonts w:hint="eastAsia"/>
        </w:rPr>
        <w:t>「えー、もう出てる曲だよ？この前のはあったじゃない」</w:t>
      </w:r>
    </w:p>
    <w:p w:rsidR="00E60187" w:rsidRPr="0032709A" w:rsidRDefault="00E60187" w:rsidP="00E60187">
      <w:pPr>
        <w:pStyle w:val="A41"/>
      </w:pPr>
      <w:r>
        <w:rPr>
          <w:rFonts w:hint="eastAsia"/>
        </w:rPr>
        <w:t>森　田</w:t>
      </w:r>
      <w:r w:rsidRPr="0032709A">
        <w:rPr>
          <w:rFonts w:hint="eastAsia"/>
        </w:rPr>
        <w:t>「だからないんだってば。それに誰かが勝手にアップしてるやつだから、本当はだめなの！」</w:t>
      </w:r>
    </w:p>
    <w:p w:rsidR="009D5827" w:rsidRDefault="00E60187" w:rsidP="00E60187">
      <w:pPr>
        <w:pStyle w:val="A41"/>
        <w:rPr>
          <w:rFonts w:hint="eastAsia"/>
        </w:rPr>
      </w:pPr>
      <w:r>
        <w:rPr>
          <w:rFonts w:hint="eastAsia"/>
        </w:rPr>
        <w:t>みさえ</w:t>
      </w:r>
      <w:r w:rsidRPr="0032709A">
        <w:rPr>
          <w:rFonts w:hint="eastAsia"/>
        </w:rPr>
        <w:t>「</w:t>
      </w:r>
      <w:r>
        <w:rPr>
          <w:rFonts w:hint="eastAsia"/>
        </w:rPr>
        <w:t>ケチだねー。もういい、</w:t>
      </w:r>
      <w:r w:rsidR="009D5827">
        <w:rPr>
          <w:rFonts w:hint="eastAsia"/>
        </w:rPr>
        <w:t>明日、</w:t>
      </w:r>
      <w:r>
        <w:rPr>
          <w:rFonts w:hint="eastAsia"/>
        </w:rPr>
        <w:t>山野（楽器）で買ってくる</w:t>
      </w:r>
      <w:r w:rsidRPr="0032709A">
        <w:rPr>
          <w:rFonts w:hint="eastAsia"/>
        </w:rPr>
        <w:t>」</w:t>
      </w:r>
    </w:p>
    <w:p w:rsidR="00E60187" w:rsidRDefault="009D5827" w:rsidP="00E60187">
      <w:pPr>
        <w:pStyle w:val="A41"/>
      </w:pPr>
      <w:r>
        <w:rPr>
          <w:rFonts w:hint="eastAsia"/>
        </w:rPr>
        <w:t>森　田「最初からそうしろよ！」</w:t>
      </w:r>
    </w:p>
    <w:p w:rsidR="00E60187" w:rsidRDefault="00E60187" w:rsidP="00E60187">
      <w:pPr>
        <w:pStyle w:val="A40"/>
      </w:pPr>
      <w:r>
        <w:rPr>
          <w:rFonts w:hint="eastAsia"/>
        </w:rPr>
        <w:t>みさえはリビングから出て行く。</w:t>
      </w:r>
    </w:p>
    <w:p w:rsidR="009D5827" w:rsidRDefault="009D5827" w:rsidP="00E60187">
      <w:pPr>
        <w:pStyle w:val="A40"/>
        <w:rPr>
          <w:rFonts w:hint="eastAsia"/>
        </w:rPr>
      </w:pPr>
      <w:r>
        <w:rPr>
          <w:rFonts w:hint="eastAsia"/>
        </w:rPr>
        <w:t>森田、膝の上のパソコンを片手でとじ、テーブルに乗せる。</w:t>
      </w:r>
    </w:p>
    <w:p w:rsidR="009D5827" w:rsidRDefault="009D5827" w:rsidP="00E60187">
      <w:pPr>
        <w:pStyle w:val="A40"/>
        <w:rPr>
          <w:rFonts w:hint="eastAsia"/>
        </w:rPr>
      </w:pPr>
      <w:r>
        <w:rPr>
          <w:rFonts w:hint="eastAsia"/>
        </w:rPr>
        <w:t>ソファの上で寝転がりながら床にわざと転げ落ちて、顔を横にしてテーブルの下を見つめる。</w:t>
      </w:r>
    </w:p>
    <w:p w:rsidR="00942F78" w:rsidRDefault="00942F78" w:rsidP="00E60187">
      <w:pPr>
        <w:pStyle w:val="A40"/>
        <w:rPr>
          <w:rFonts w:hint="eastAsia"/>
        </w:rPr>
      </w:pPr>
      <w:r>
        <w:rPr>
          <w:rFonts w:hint="eastAsia"/>
        </w:rPr>
        <w:t>柿の種が一つ落ちているのを発見する。</w:t>
      </w:r>
    </w:p>
    <w:p w:rsidR="00F75AE3" w:rsidRDefault="00942F78" w:rsidP="00E60187">
      <w:pPr>
        <w:pStyle w:val="A40"/>
        <w:rPr>
          <w:rFonts w:hint="eastAsia"/>
        </w:rPr>
      </w:pPr>
      <w:r>
        <w:rPr>
          <w:rFonts w:hint="eastAsia"/>
        </w:rPr>
        <w:t>それを掴み、口に運ぶ。</w:t>
      </w:r>
    </w:p>
    <w:p w:rsidR="009138E6" w:rsidRPr="0032709A" w:rsidRDefault="009138E6" w:rsidP="00134C70">
      <w:pPr>
        <w:pStyle w:val="A40"/>
        <w:ind w:left="0"/>
      </w:pPr>
    </w:p>
    <w:p w:rsidR="00F75AE3" w:rsidRPr="0032709A" w:rsidRDefault="00F201DF" w:rsidP="00DA0A4A">
      <w:pPr>
        <w:pStyle w:val="A4"/>
      </w:pPr>
      <w:r>
        <w:rPr>
          <w:rFonts w:hint="eastAsia"/>
        </w:rPr>
        <w:t>遠藤の家</w:t>
      </w:r>
      <w:r w:rsidR="00F75AE3" w:rsidRPr="0032709A">
        <w:rPr>
          <w:rFonts w:hint="eastAsia"/>
        </w:rPr>
        <w:t>（夜）</w:t>
      </w:r>
    </w:p>
    <w:p w:rsidR="00DC1FAF" w:rsidRDefault="00DC1FAF" w:rsidP="00F201DF">
      <w:pPr>
        <w:pStyle w:val="A40"/>
      </w:pPr>
      <w:r>
        <w:rPr>
          <w:rFonts w:hint="eastAsia"/>
        </w:rPr>
        <w:t>ズボンを脱いだ状態の遠藤が</w:t>
      </w:r>
      <w:r w:rsidR="00B30866">
        <w:rPr>
          <w:rFonts w:hint="eastAsia"/>
        </w:rPr>
        <w:t>パソコンを見ながら</w:t>
      </w:r>
      <w:r>
        <w:rPr>
          <w:rFonts w:hint="eastAsia"/>
        </w:rPr>
        <w:t>コタツの中で股間をもぞもぞさせている。</w:t>
      </w:r>
    </w:p>
    <w:p w:rsidR="00DC1FAF" w:rsidRDefault="00DC1FAF" w:rsidP="00F201DF">
      <w:pPr>
        <w:pStyle w:val="A40"/>
      </w:pPr>
      <w:r>
        <w:rPr>
          <w:rFonts w:hint="eastAsia"/>
        </w:rPr>
        <w:t>すると外で車が止まる音が聞こえ、クラクションが鳴る。</w:t>
      </w:r>
    </w:p>
    <w:p w:rsidR="00DC1FAF" w:rsidRDefault="00DC1FAF" w:rsidP="00F201DF">
      <w:pPr>
        <w:pStyle w:val="A40"/>
      </w:pPr>
      <w:r>
        <w:rPr>
          <w:rFonts w:hint="eastAsia"/>
        </w:rPr>
        <w:t>遠藤が窓を開けると、</w:t>
      </w:r>
      <w:r w:rsidR="00C712C5">
        <w:rPr>
          <w:rFonts w:hint="eastAsia"/>
        </w:rPr>
        <w:t>中</w:t>
      </w:r>
      <w:r w:rsidR="001339D9">
        <w:rPr>
          <w:rFonts w:hint="eastAsia"/>
        </w:rPr>
        <w:t>川</w:t>
      </w:r>
      <w:r>
        <w:rPr>
          <w:rFonts w:hint="eastAsia"/>
        </w:rPr>
        <w:t>が車を降りて手を振っている。</w:t>
      </w:r>
    </w:p>
    <w:p w:rsidR="00DC1FAF" w:rsidRDefault="00DC1FAF" w:rsidP="00DC1FAF">
      <w:pPr>
        <w:pStyle w:val="A40"/>
        <w:ind w:left="0"/>
      </w:pPr>
      <w:r>
        <w:rPr>
          <w:rFonts w:hint="eastAsia"/>
        </w:rPr>
        <w:t>遠</w:t>
      </w:r>
      <w:r w:rsidR="00ED5936">
        <w:rPr>
          <w:rFonts w:hint="eastAsia"/>
        </w:rPr>
        <w:t xml:space="preserve">　</w:t>
      </w:r>
      <w:r>
        <w:rPr>
          <w:rFonts w:hint="eastAsia"/>
        </w:rPr>
        <w:t>藤「（ぼそっと）えっ、いきなりなによ」</w:t>
      </w:r>
    </w:p>
    <w:p w:rsidR="00DC1FAF" w:rsidRDefault="001339D9" w:rsidP="00DC1FAF">
      <w:pPr>
        <w:pStyle w:val="A40"/>
        <w:ind w:left="0"/>
      </w:pPr>
      <w:r>
        <w:rPr>
          <w:rFonts w:hint="eastAsia"/>
        </w:rPr>
        <w:t>中　川</w:t>
      </w:r>
      <w:r w:rsidR="00DC1FAF">
        <w:rPr>
          <w:rFonts w:hint="eastAsia"/>
        </w:rPr>
        <w:t>「おーい！</w:t>
      </w:r>
      <w:r w:rsidR="00CE4D8E">
        <w:rPr>
          <w:rFonts w:hint="eastAsia"/>
        </w:rPr>
        <w:t>磯野</w:t>
      </w:r>
      <w:r w:rsidR="00CE4D8E">
        <w:t>—</w:t>
      </w:r>
      <w:r w:rsidR="00CE4D8E">
        <w:rPr>
          <w:rFonts w:hint="eastAsia"/>
        </w:rPr>
        <w:t>。</w:t>
      </w:r>
      <w:r w:rsidR="00DC1FAF">
        <w:rPr>
          <w:rFonts w:hint="eastAsia"/>
        </w:rPr>
        <w:t>ドライブしよ</w:t>
      </w:r>
      <w:r w:rsidR="00CE4D8E">
        <w:rPr>
          <w:rFonts w:hint="eastAsia"/>
        </w:rPr>
        <w:t>うぜ</w:t>
      </w:r>
      <w:r w:rsidR="00DC1FAF">
        <w:rPr>
          <w:rFonts w:hint="eastAsia"/>
        </w:rPr>
        <w:t>ー！」</w:t>
      </w:r>
    </w:p>
    <w:p w:rsidR="00DC1FAF" w:rsidRDefault="00DC1FAF" w:rsidP="00DC1FAF">
      <w:pPr>
        <w:pStyle w:val="A40"/>
        <w:ind w:left="0"/>
      </w:pPr>
      <w:r>
        <w:rPr>
          <w:rFonts w:hint="eastAsia"/>
        </w:rPr>
        <w:t xml:space="preserve">　　　　　　　</w:t>
      </w:r>
      <w:r w:rsidR="00C712C5">
        <w:rPr>
          <w:rFonts w:hint="eastAsia"/>
        </w:rPr>
        <w:t>中</w:t>
      </w:r>
      <w:r w:rsidR="001339D9">
        <w:rPr>
          <w:rFonts w:hint="eastAsia"/>
        </w:rPr>
        <w:t>川</w:t>
      </w:r>
      <w:r>
        <w:rPr>
          <w:rFonts w:hint="eastAsia"/>
        </w:rPr>
        <w:t>は運転のジェスチャーをして、手招きする。</w:t>
      </w:r>
    </w:p>
    <w:p w:rsidR="00DC1FAF" w:rsidRDefault="00DC1FAF" w:rsidP="00DC1FAF">
      <w:pPr>
        <w:pStyle w:val="A40"/>
        <w:ind w:left="0"/>
      </w:pPr>
      <w:r>
        <w:rPr>
          <w:rFonts w:hint="eastAsia"/>
        </w:rPr>
        <w:t>遠</w:t>
      </w:r>
      <w:r w:rsidR="00ED5936">
        <w:rPr>
          <w:rFonts w:hint="eastAsia"/>
        </w:rPr>
        <w:t xml:space="preserve">　</w:t>
      </w:r>
      <w:r>
        <w:rPr>
          <w:rFonts w:hint="eastAsia"/>
        </w:rPr>
        <w:t>藤「ちょっと待ってて！」</w:t>
      </w:r>
    </w:p>
    <w:p w:rsidR="002075BF" w:rsidRDefault="00DC1FAF" w:rsidP="00DC1FAF">
      <w:pPr>
        <w:pStyle w:val="A40"/>
        <w:ind w:left="0"/>
      </w:pPr>
      <w:r>
        <w:rPr>
          <w:rFonts w:hint="eastAsia"/>
        </w:rPr>
        <w:t xml:space="preserve">　　　　　　　急いでズボンを履く。</w:t>
      </w:r>
    </w:p>
    <w:p w:rsidR="009138E6" w:rsidRPr="0032709A" w:rsidRDefault="009138E6" w:rsidP="00DC1FAF">
      <w:pPr>
        <w:pStyle w:val="A40"/>
        <w:ind w:left="0"/>
      </w:pPr>
    </w:p>
    <w:p w:rsidR="00F75AE3" w:rsidRPr="0032709A" w:rsidRDefault="00443204" w:rsidP="00DA0A4A">
      <w:pPr>
        <w:pStyle w:val="A4"/>
      </w:pPr>
      <w:r>
        <w:rPr>
          <w:rFonts w:hint="eastAsia"/>
        </w:rPr>
        <w:t>中</w:t>
      </w:r>
      <w:r w:rsidR="001339D9">
        <w:rPr>
          <w:rFonts w:hint="eastAsia"/>
        </w:rPr>
        <w:t>川</w:t>
      </w:r>
      <w:r w:rsidR="00DC1FAF">
        <w:rPr>
          <w:rFonts w:hint="eastAsia"/>
        </w:rPr>
        <w:t>の車</w:t>
      </w:r>
      <w:r w:rsidR="00F201DF">
        <w:rPr>
          <w:rFonts w:hint="eastAsia"/>
        </w:rPr>
        <w:t xml:space="preserve">　（夜）</w:t>
      </w:r>
      <w:r w:rsidR="00D81817">
        <w:rPr>
          <w:rFonts w:hint="eastAsia"/>
        </w:rPr>
        <w:t xml:space="preserve">　夜のドライブ</w:t>
      </w:r>
    </w:p>
    <w:p w:rsidR="00C4672F" w:rsidRDefault="00C712C5" w:rsidP="00DA0A4A">
      <w:pPr>
        <w:pStyle w:val="A40"/>
      </w:pPr>
      <w:r>
        <w:rPr>
          <w:rFonts w:hint="eastAsia"/>
        </w:rPr>
        <w:t>中</w:t>
      </w:r>
      <w:r w:rsidR="001339D9">
        <w:rPr>
          <w:rFonts w:hint="eastAsia"/>
        </w:rPr>
        <w:t>川</w:t>
      </w:r>
      <w:r w:rsidR="00DC1FAF">
        <w:rPr>
          <w:rFonts w:hint="eastAsia"/>
        </w:rPr>
        <w:t>が運転し、遠藤が助手席に乗っている。</w:t>
      </w:r>
    </w:p>
    <w:p w:rsidR="00F75AE3" w:rsidRPr="0032709A" w:rsidRDefault="00C4672F" w:rsidP="00DA0A4A">
      <w:pPr>
        <w:pStyle w:val="A40"/>
        <w:rPr>
          <w:rFonts w:hint="eastAsia"/>
        </w:rPr>
      </w:pPr>
      <w:r>
        <w:rPr>
          <w:rFonts w:hint="eastAsia"/>
        </w:rPr>
        <w:t>カーオーディオからシンガーソングライターの奥冨（３２）がパーソナリティーを務めるラジオ番組が流れている。</w:t>
      </w:r>
    </w:p>
    <w:p w:rsidR="00D81817" w:rsidRPr="0032709A" w:rsidRDefault="00D81817" w:rsidP="00D81817">
      <w:pPr>
        <w:pStyle w:val="A41"/>
      </w:pPr>
      <w:r>
        <w:rPr>
          <w:rFonts w:hint="eastAsia"/>
        </w:rPr>
        <w:t>遠</w:t>
      </w:r>
      <w:r w:rsidR="00ED5936">
        <w:rPr>
          <w:rFonts w:hint="eastAsia"/>
        </w:rPr>
        <w:t xml:space="preserve">　</w:t>
      </w:r>
      <w:r w:rsidR="00A569CC">
        <w:rPr>
          <w:rFonts w:hint="eastAsia"/>
        </w:rPr>
        <w:t>藤「それ修羅場になったら嫌だね</w:t>
      </w:r>
      <w:r w:rsidRPr="0032709A">
        <w:rPr>
          <w:rFonts w:hint="eastAsia"/>
        </w:rPr>
        <w:t>」</w:t>
      </w:r>
    </w:p>
    <w:p w:rsidR="00D81817" w:rsidRPr="0032709A" w:rsidRDefault="001339D9" w:rsidP="00D81817">
      <w:pPr>
        <w:pStyle w:val="A41"/>
      </w:pPr>
      <w:r>
        <w:rPr>
          <w:rFonts w:hint="eastAsia"/>
        </w:rPr>
        <w:t>中　川</w:t>
      </w:r>
      <w:r w:rsidR="005A45D1">
        <w:rPr>
          <w:rFonts w:hint="eastAsia"/>
        </w:rPr>
        <w:t>「だよね</w:t>
      </w:r>
      <w:r w:rsidR="008D76FD">
        <w:rPr>
          <w:rFonts w:hint="eastAsia"/>
        </w:rPr>
        <w:t>、でさ</w:t>
      </w:r>
      <w:r w:rsidR="00D81817" w:rsidRPr="0032709A">
        <w:rPr>
          <w:rFonts w:hint="eastAsia"/>
        </w:rPr>
        <w:t>」</w:t>
      </w:r>
    </w:p>
    <w:p w:rsidR="00D81817" w:rsidRPr="0032709A" w:rsidRDefault="00D81817" w:rsidP="00D81817">
      <w:pPr>
        <w:pStyle w:val="A41"/>
      </w:pPr>
      <w:r>
        <w:rPr>
          <w:rFonts w:hint="eastAsia"/>
        </w:rPr>
        <w:t>遠</w:t>
      </w:r>
      <w:r w:rsidR="00ED5936">
        <w:rPr>
          <w:rFonts w:hint="eastAsia"/>
        </w:rPr>
        <w:t xml:space="preserve">　</w:t>
      </w:r>
      <w:r w:rsidR="00A075E5">
        <w:rPr>
          <w:rFonts w:hint="eastAsia"/>
        </w:rPr>
        <w:t>藤「うん</w:t>
      </w:r>
      <w:r w:rsidRPr="0032709A">
        <w:rPr>
          <w:rFonts w:hint="eastAsia"/>
        </w:rPr>
        <w:t>」</w:t>
      </w:r>
    </w:p>
    <w:p w:rsidR="00D81817" w:rsidRPr="00A075E5" w:rsidRDefault="001339D9" w:rsidP="00A075E5">
      <w:pPr>
        <w:pStyle w:val="A41"/>
      </w:pPr>
      <w:r>
        <w:rPr>
          <w:rFonts w:hint="eastAsia"/>
        </w:rPr>
        <w:t>中　川</w:t>
      </w:r>
      <w:r w:rsidR="006A0A31">
        <w:rPr>
          <w:rFonts w:hint="eastAsia"/>
        </w:rPr>
        <w:t>「</w:t>
      </w:r>
      <w:r w:rsidR="00234F20">
        <w:rPr>
          <w:rFonts w:hint="eastAsia"/>
        </w:rPr>
        <w:t>えんちゃんにも来てほしいなって</w:t>
      </w:r>
      <w:r w:rsidR="00A075E5" w:rsidRPr="00A075E5">
        <w:rPr>
          <w:rFonts w:hint="eastAsia"/>
        </w:rPr>
        <w:t>」</w:t>
      </w:r>
    </w:p>
    <w:p w:rsidR="00A075E5" w:rsidRDefault="00A075E5" w:rsidP="00DC1FAF">
      <w:pPr>
        <w:pStyle w:val="A40"/>
        <w:ind w:left="0"/>
      </w:pPr>
      <w:r w:rsidRPr="00A075E5">
        <w:rPr>
          <w:rFonts w:hint="eastAsia"/>
        </w:rPr>
        <w:t>遠</w:t>
      </w:r>
      <w:r w:rsidR="00ED5936">
        <w:rPr>
          <w:rFonts w:hint="eastAsia"/>
        </w:rPr>
        <w:t xml:space="preserve">　</w:t>
      </w:r>
      <w:r w:rsidRPr="00A075E5">
        <w:rPr>
          <w:rFonts w:hint="eastAsia"/>
        </w:rPr>
        <w:t>藤「</w:t>
      </w:r>
      <w:r>
        <w:rPr>
          <w:rFonts w:hint="eastAsia"/>
        </w:rPr>
        <w:t>僕も？！</w:t>
      </w:r>
      <w:r w:rsidRPr="00A075E5">
        <w:rPr>
          <w:rFonts w:hint="eastAsia"/>
        </w:rPr>
        <w:t>」</w:t>
      </w:r>
    </w:p>
    <w:p w:rsidR="00C4672F" w:rsidRDefault="001339D9" w:rsidP="00DC1FAF">
      <w:pPr>
        <w:pStyle w:val="A40"/>
        <w:ind w:left="0"/>
        <w:rPr>
          <w:rFonts w:hint="eastAsia"/>
        </w:rPr>
      </w:pPr>
      <w:r>
        <w:rPr>
          <w:rFonts w:hint="eastAsia"/>
        </w:rPr>
        <w:t>中　川</w:t>
      </w:r>
      <w:r w:rsidR="00234F20">
        <w:rPr>
          <w:rFonts w:hint="eastAsia"/>
        </w:rPr>
        <w:t>「いやー。だるいと思うけどさー</w:t>
      </w:r>
      <w:r w:rsidR="00A075E5">
        <w:rPr>
          <w:rFonts w:hint="eastAsia"/>
        </w:rPr>
        <w:t>」</w:t>
      </w:r>
    </w:p>
    <w:p w:rsidR="00A075E5" w:rsidRDefault="00C4672F" w:rsidP="00DC1FAF">
      <w:pPr>
        <w:pStyle w:val="A40"/>
        <w:ind w:left="0"/>
      </w:pPr>
      <w:r>
        <w:rPr>
          <w:rFonts w:hint="eastAsia"/>
        </w:rPr>
        <w:t xml:space="preserve">　　　　　　奥冨の歌が流れるとラジオを消す中川。</w:t>
      </w:r>
    </w:p>
    <w:p w:rsidR="00A075E5" w:rsidRDefault="00A075E5" w:rsidP="00DC1FAF">
      <w:pPr>
        <w:pStyle w:val="A40"/>
        <w:ind w:left="0"/>
      </w:pPr>
      <w:r>
        <w:rPr>
          <w:rFonts w:hint="eastAsia"/>
        </w:rPr>
        <w:t>遠</w:t>
      </w:r>
      <w:r w:rsidR="00ED5936">
        <w:rPr>
          <w:rFonts w:hint="eastAsia"/>
        </w:rPr>
        <w:t xml:space="preserve">　</w:t>
      </w:r>
      <w:r>
        <w:rPr>
          <w:rFonts w:hint="eastAsia"/>
        </w:rPr>
        <w:t>藤「えー」</w:t>
      </w:r>
    </w:p>
    <w:p w:rsidR="00134C70" w:rsidRDefault="00234F20" w:rsidP="00134C70">
      <w:pPr>
        <w:pStyle w:val="A40"/>
        <w:ind w:left="0"/>
      </w:pPr>
      <w:r>
        <w:rPr>
          <w:rFonts w:hint="eastAsia"/>
        </w:rPr>
        <w:t xml:space="preserve">　　　　　</w:t>
      </w:r>
      <w:r w:rsidR="00C4672F">
        <w:rPr>
          <w:rFonts w:hint="eastAsia"/>
        </w:rPr>
        <w:t xml:space="preserve">　</w:t>
      </w:r>
      <w:r>
        <w:rPr>
          <w:rFonts w:hint="eastAsia"/>
        </w:rPr>
        <w:t>遠藤、</w:t>
      </w:r>
      <w:r w:rsidR="00A075E5">
        <w:rPr>
          <w:rFonts w:hint="eastAsia"/>
        </w:rPr>
        <w:t>窓の外を見る。</w:t>
      </w:r>
    </w:p>
    <w:p w:rsidR="00EB663F" w:rsidRDefault="00EB663F" w:rsidP="00134C70">
      <w:pPr>
        <w:pStyle w:val="A40"/>
        <w:ind w:left="0"/>
      </w:pPr>
      <w:r>
        <w:rPr>
          <w:rFonts w:hint="eastAsia"/>
        </w:rPr>
        <w:t xml:space="preserve">　　　　　</w:t>
      </w:r>
      <w:r w:rsidR="00C4672F">
        <w:rPr>
          <w:rFonts w:hint="eastAsia"/>
        </w:rPr>
        <w:t xml:space="preserve">　</w:t>
      </w:r>
      <w:r>
        <w:rPr>
          <w:rFonts w:hint="eastAsia"/>
        </w:rPr>
        <w:t>外には</w:t>
      </w:r>
      <w:r w:rsidR="00134C70">
        <w:rPr>
          <w:rFonts w:hint="eastAsia"/>
        </w:rPr>
        <w:t>多くのマスク姿の人が歩いている。</w:t>
      </w:r>
    </w:p>
    <w:p w:rsidR="009138E6" w:rsidRDefault="00EB663F" w:rsidP="00134C70">
      <w:pPr>
        <w:pStyle w:val="A40"/>
        <w:ind w:left="0"/>
      </w:pPr>
      <w:r>
        <w:rPr>
          <w:rFonts w:hint="eastAsia"/>
        </w:rPr>
        <w:t xml:space="preserve">　　　　　</w:t>
      </w:r>
      <w:r w:rsidR="00C4672F">
        <w:rPr>
          <w:rFonts w:hint="eastAsia"/>
        </w:rPr>
        <w:t xml:space="preserve">　</w:t>
      </w:r>
      <w:r>
        <w:rPr>
          <w:rFonts w:hint="eastAsia"/>
        </w:rPr>
        <w:t>マスクをしてない人もちらほらいる。</w:t>
      </w:r>
    </w:p>
    <w:p w:rsidR="00134C70" w:rsidRDefault="00971225" w:rsidP="00134C70">
      <w:pPr>
        <w:pStyle w:val="A4"/>
      </w:pPr>
      <w:r>
        <w:rPr>
          <w:rFonts w:hint="eastAsia"/>
        </w:rPr>
        <w:t>道（日中</w:t>
      </w:r>
      <w:r w:rsidR="00134C70">
        <w:rPr>
          <w:rFonts w:hint="eastAsia"/>
        </w:rPr>
        <w:t>）</w:t>
      </w:r>
    </w:p>
    <w:p w:rsidR="00134C70" w:rsidRDefault="00134C70" w:rsidP="00134C70">
      <w:pPr>
        <w:pStyle w:val="A40"/>
        <w:ind w:left="0"/>
      </w:pPr>
      <w:r>
        <w:rPr>
          <w:rFonts w:hint="eastAsia"/>
        </w:rPr>
        <w:t xml:space="preserve">　　　　　　遠藤と佐野が自転車をこいでいる。</w:t>
      </w:r>
    </w:p>
    <w:p w:rsidR="007919DD" w:rsidRDefault="007919DD" w:rsidP="00134C70">
      <w:pPr>
        <w:pStyle w:val="A40"/>
        <w:ind w:left="0"/>
      </w:pPr>
      <w:r>
        <w:rPr>
          <w:rFonts w:hint="eastAsia"/>
        </w:rPr>
        <w:t>遠　藤「昨日も中ちゃんに頼まれ事されたんだよ</w:t>
      </w:r>
      <w:r w:rsidR="00BF48CB">
        <w:rPr>
          <w:rFonts w:hint="eastAsia"/>
        </w:rPr>
        <w:t>」</w:t>
      </w:r>
    </w:p>
    <w:p w:rsidR="00926105" w:rsidRDefault="007919DD" w:rsidP="00134C70">
      <w:pPr>
        <w:pStyle w:val="A40"/>
        <w:ind w:left="0"/>
      </w:pPr>
      <w:r>
        <w:rPr>
          <w:rFonts w:hint="eastAsia"/>
        </w:rPr>
        <w:t>佐　野「なんでも屋みたいにさせちゃってごめんごめん」</w:t>
      </w:r>
    </w:p>
    <w:p w:rsidR="007919DD" w:rsidRDefault="00926105" w:rsidP="00134C70">
      <w:pPr>
        <w:pStyle w:val="A40"/>
        <w:ind w:left="0"/>
      </w:pPr>
      <w:r>
        <w:rPr>
          <w:rFonts w:hint="eastAsia"/>
        </w:rPr>
        <w:t>遠　藤「サイクリング好きだからいいけど」</w:t>
      </w:r>
    </w:p>
    <w:p w:rsidR="00134C70" w:rsidRDefault="00926105" w:rsidP="00134C70">
      <w:pPr>
        <w:pStyle w:val="A40"/>
        <w:ind w:left="0"/>
      </w:pPr>
      <w:r>
        <w:rPr>
          <w:rFonts w:hint="eastAsia"/>
        </w:rPr>
        <w:t>佐　野「ロケハンにもなるでしょ</w:t>
      </w:r>
      <w:r w:rsidR="007919DD">
        <w:rPr>
          <w:rFonts w:hint="eastAsia"/>
        </w:rPr>
        <w:t>」</w:t>
      </w:r>
    </w:p>
    <w:p w:rsidR="00926105" w:rsidRDefault="00926105" w:rsidP="00134C70">
      <w:pPr>
        <w:pStyle w:val="A40"/>
        <w:ind w:left="0"/>
      </w:pPr>
      <w:r>
        <w:rPr>
          <w:rFonts w:hint="eastAsia"/>
        </w:rPr>
        <w:t>遠　藤「まあね」</w:t>
      </w:r>
    </w:p>
    <w:p w:rsidR="00926105" w:rsidRDefault="00926105" w:rsidP="00134C70">
      <w:pPr>
        <w:pStyle w:val="A40"/>
        <w:ind w:left="0"/>
      </w:pPr>
      <w:r>
        <w:rPr>
          <w:rFonts w:hint="eastAsia"/>
        </w:rPr>
        <w:t xml:space="preserve">　　　　　　二人で河川敷などを走る。</w:t>
      </w:r>
    </w:p>
    <w:p w:rsidR="009138E6" w:rsidRDefault="009138E6" w:rsidP="00134C70">
      <w:pPr>
        <w:pStyle w:val="A40"/>
        <w:ind w:left="0"/>
      </w:pPr>
    </w:p>
    <w:p w:rsidR="00971225" w:rsidRDefault="00971225" w:rsidP="00134C70">
      <w:pPr>
        <w:pStyle w:val="A4"/>
      </w:pPr>
      <w:r>
        <w:rPr>
          <w:rFonts w:hint="eastAsia"/>
        </w:rPr>
        <w:t>居酒屋（日中</w:t>
      </w:r>
      <w:r w:rsidR="00926105">
        <w:rPr>
          <w:rFonts w:hint="eastAsia"/>
        </w:rPr>
        <w:t>）</w:t>
      </w:r>
    </w:p>
    <w:p w:rsidR="00926105" w:rsidRDefault="00971225" w:rsidP="00134C70">
      <w:pPr>
        <w:pStyle w:val="A40"/>
        <w:ind w:left="0"/>
      </w:pPr>
      <w:r>
        <w:rPr>
          <w:rFonts w:hint="eastAsia"/>
        </w:rPr>
        <w:t xml:space="preserve">　　　　　　</w:t>
      </w:r>
      <w:r w:rsidR="00926105">
        <w:rPr>
          <w:rFonts w:hint="eastAsia"/>
        </w:rPr>
        <w:t>古びた居酒屋にたどりつく二人。</w:t>
      </w:r>
    </w:p>
    <w:p w:rsidR="00926105" w:rsidRDefault="00926105" w:rsidP="00134C70">
      <w:pPr>
        <w:pStyle w:val="A40"/>
        <w:ind w:left="0"/>
      </w:pPr>
      <w:r>
        <w:rPr>
          <w:rFonts w:hint="eastAsia"/>
        </w:rPr>
        <w:t>遠　藤「ここなの？」</w:t>
      </w:r>
    </w:p>
    <w:p w:rsidR="00926105" w:rsidRDefault="00926105" w:rsidP="00134C70">
      <w:pPr>
        <w:pStyle w:val="A40"/>
        <w:ind w:left="0"/>
      </w:pPr>
      <w:r>
        <w:rPr>
          <w:rFonts w:hint="eastAsia"/>
        </w:rPr>
        <w:t>佐　野「うん。やっぱチャリで来た方がはやいね」</w:t>
      </w:r>
    </w:p>
    <w:p w:rsidR="00926105" w:rsidRDefault="00926105" w:rsidP="00134C70">
      <w:pPr>
        <w:pStyle w:val="A40"/>
        <w:ind w:left="0"/>
      </w:pPr>
      <w:r>
        <w:rPr>
          <w:rFonts w:hint="eastAsia"/>
        </w:rPr>
        <w:t>遠　藤「じゃ、ここで」</w:t>
      </w:r>
    </w:p>
    <w:p w:rsidR="00926105" w:rsidRDefault="00926105" w:rsidP="00134C70">
      <w:pPr>
        <w:pStyle w:val="A40"/>
        <w:ind w:left="0"/>
      </w:pPr>
      <w:r>
        <w:rPr>
          <w:rFonts w:hint="eastAsia"/>
        </w:rPr>
        <w:t>佐　野「いやいや、おごるって言ったでしょ」</w:t>
      </w:r>
    </w:p>
    <w:p w:rsidR="00926105" w:rsidRDefault="00926105" w:rsidP="00134C70">
      <w:pPr>
        <w:pStyle w:val="A40"/>
        <w:ind w:left="0"/>
      </w:pPr>
      <w:r>
        <w:rPr>
          <w:rFonts w:hint="eastAsia"/>
        </w:rPr>
        <w:t xml:space="preserve">　　　　　　自転車を止め、中に入る。</w:t>
      </w:r>
    </w:p>
    <w:p w:rsidR="00926105" w:rsidRDefault="00926105" w:rsidP="00134C70">
      <w:pPr>
        <w:pStyle w:val="A40"/>
        <w:ind w:left="0"/>
      </w:pPr>
      <w:r>
        <w:rPr>
          <w:rFonts w:hint="eastAsia"/>
        </w:rPr>
        <w:t xml:space="preserve">　　　　　　　×　×　×</w:t>
      </w:r>
    </w:p>
    <w:p w:rsidR="00971225" w:rsidRDefault="00971225" w:rsidP="00134C70">
      <w:pPr>
        <w:pStyle w:val="A40"/>
        <w:ind w:left="0"/>
      </w:pPr>
      <w:r>
        <w:rPr>
          <w:rFonts w:hint="eastAsia"/>
        </w:rPr>
        <w:t xml:space="preserve">　　　　　　中に入ると男性客が一人いる。</w:t>
      </w:r>
    </w:p>
    <w:p w:rsidR="00971225" w:rsidRDefault="00971225" w:rsidP="00134C70">
      <w:pPr>
        <w:pStyle w:val="A40"/>
        <w:ind w:left="0"/>
      </w:pPr>
      <w:r>
        <w:rPr>
          <w:rFonts w:hint="eastAsia"/>
        </w:rPr>
        <w:t xml:space="preserve">　　　　　　二人は男性客から少し離れたところに座る。</w:t>
      </w:r>
    </w:p>
    <w:p w:rsidR="00971225" w:rsidRDefault="00971225" w:rsidP="00134C70">
      <w:pPr>
        <w:pStyle w:val="A40"/>
        <w:ind w:left="0"/>
      </w:pPr>
      <w:r>
        <w:rPr>
          <w:rFonts w:hint="eastAsia"/>
        </w:rPr>
        <w:t xml:space="preserve">　　　　　　佐野は男性客に背を向けている。</w:t>
      </w:r>
    </w:p>
    <w:p w:rsidR="00E700C4" w:rsidRDefault="00971225" w:rsidP="00134C70">
      <w:pPr>
        <w:pStyle w:val="A40"/>
        <w:ind w:left="0"/>
      </w:pPr>
      <w:r>
        <w:rPr>
          <w:rFonts w:hint="eastAsia"/>
        </w:rPr>
        <w:t>佐　野「こんな昼間から飲んで」</w:t>
      </w:r>
    </w:p>
    <w:p w:rsidR="00971225" w:rsidRDefault="00E700C4" w:rsidP="00134C70">
      <w:pPr>
        <w:pStyle w:val="A40"/>
        <w:ind w:left="0"/>
      </w:pPr>
      <w:r>
        <w:rPr>
          <w:rFonts w:hint="eastAsia"/>
        </w:rPr>
        <w:t>遠　藤「いま夜やってないしね」</w:t>
      </w:r>
    </w:p>
    <w:p w:rsidR="00971225" w:rsidRDefault="00971225" w:rsidP="00134C70">
      <w:pPr>
        <w:pStyle w:val="A40"/>
        <w:ind w:left="0"/>
      </w:pPr>
      <w:r>
        <w:rPr>
          <w:rFonts w:hint="eastAsia"/>
        </w:rPr>
        <w:t xml:space="preserve">　　　　</w:t>
      </w:r>
      <w:r w:rsidR="00F05C5A">
        <w:rPr>
          <w:rFonts w:hint="eastAsia"/>
        </w:rPr>
        <w:t xml:space="preserve">　　遠藤はソフトドリンクとご飯類</w:t>
      </w:r>
      <w:r>
        <w:rPr>
          <w:rFonts w:hint="eastAsia"/>
        </w:rPr>
        <w:t>を注文する。</w:t>
      </w:r>
    </w:p>
    <w:p w:rsidR="00F05C5A" w:rsidRDefault="00F05C5A" w:rsidP="00CB1A70">
      <w:pPr>
        <w:pStyle w:val="A41"/>
      </w:pPr>
      <w:r>
        <w:rPr>
          <w:rFonts w:hint="eastAsia"/>
        </w:rPr>
        <w:t>佐　野「</w:t>
      </w:r>
      <w:r w:rsidR="00971225">
        <w:rPr>
          <w:rFonts w:hint="eastAsia"/>
        </w:rPr>
        <w:t>月、水、金にここの写真があがってる</w:t>
      </w:r>
      <w:r>
        <w:rPr>
          <w:rFonts w:hint="eastAsia"/>
        </w:rPr>
        <w:t>けど、やっぱ読み通り</w:t>
      </w:r>
      <w:r w:rsidR="00971225">
        <w:rPr>
          <w:rFonts w:hint="eastAsia"/>
        </w:rPr>
        <w:t>」</w:t>
      </w:r>
    </w:p>
    <w:p w:rsidR="00F05C5A" w:rsidRDefault="00F05C5A" w:rsidP="00134C70">
      <w:pPr>
        <w:pStyle w:val="A40"/>
        <w:ind w:left="0"/>
      </w:pPr>
      <w:r>
        <w:rPr>
          <w:rFonts w:hint="eastAsia"/>
        </w:rPr>
        <w:t xml:space="preserve">　　　　　　佐野はインスタを見せる。</w:t>
      </w:r>
    </w:p>
    <w:p w:rsidR="00F05C5A" w:rsidRDefault="00F05C5A" w:rsidP="00CB1A70">
      <w:pPr>
        <w:pStyle w:val="A40"/>
      </w:pPr>
      <w:r>
        <w:rPr>
          <w:rFonts w:hint="eastAsia"/>
        </w:rPr>
        <w:t>それはいつも佐野のインスタにスタンプを送っていた父親のアカウント。</w:t>
      </w:r>
    </w:p>
    <w:p w:rsidR="00971225" w:rsidRDefault="00F05C5A" w:rsidP="00134C70">
      <w:pPr>
        <w:pStyle w:val="A40"/>
        <w:ind w:left="0"/>
      </w:pPr>
      <w:r>
        <w:rPr>
          <w:rFonts w:hint="eastAsia"/>
        </w:rPr>
        <w:t>佐　野「ほら、今日もあげてるし」</w:t>
      </w:r>
    </w:p>
    <w:p w:rsidR="00F05C5A" w:rsidRDefault="00971225" w:rsidP="00134C70">
      <w:pPr>
        <w:pStyle w:val="A40"/>
        <w:ind w:left="0"/>
      </w:pPr>
      <w:r>
        <w:rPr>
          <w:rFonts w:hint="eastAsia"/>
        </w:rPr>
        <w:t>遠　藤「週３日できてんだ」</w:t>
      </w:r>
    </w:p>
    <w:p w:rsidR="00F05C5A" w:rsidRDefault="00F05C5A" w:rsidP="00134C70">
      <w:pPr>
        <w:pStyle w:val="A40"/>
        <w:ind w:left="0"/>
      </w:pPr>
      <w:r>
        <w:rPr>
          <w:rFonts w:hint="eastAsia"/>
        </w:rPr>
        <w:t xml:space="preserve">　　　　　　頼んだ飲み物が来る。</w:t>
      </w:r>
    </w:p>
    <w:p w:rsidR="00F05C5A" w:rsidRDefault="00F05C5A" w:rsidP="00134C70">
      <w:pPr>
        <w:pStyle w:val="A40"/>
        <w:ind w:left="0"/>
      </w:pPr>
      <w:r>
        <w:rPr>
          <w:rFonts w:hint="eastAsia"/>
        </w:rPr>
        <w:t xml:space="preserve">　　　　　　×　×　×</w:t>
      </w:r>
    </w:p>
    <w:p w:rsidR="00971225" w:rsidRDefault="00F05C5A" w:rsidP="00134C70">
      <w:pPr>
        <w:pStyle w:val="A40"/>
        <w:ind w:left="0"/>
      </w:pPr>
      <w:r>
        <w:rPr>
          <w:rFonts w:hint="eastAsia"/>
        </w:rPr>
        <w:t xml:space="preserve">　　　　　　新しい飲み物がきて、空いたグラスが下げられる。</w:t>
      </w:r>
    </w:p>
    <w:p w:rsidR="00926105" w:rsidRDefault="00F05C5A" w:rsidP="00134C70">
      <w:pPr>
        <w:pStyle w:val="A40"/>
        <w:ind w:left="0"/>
      </w:pPr>
      <w:r>
        <w:rPr>
          <w:rFonts w:hint="eastAsia"/>
        </w:rPr>
        <w:t>遠　藤</w:t>
      </w:r>
      <w:r w:rsidR="00971225">
        <w:rPr>
          <w:rFonts w:hint="eastAsia"/>
        </w:rPr>
        <w:t>「</w:t>
      </w:r>
      <w:r>
        <w:rPr>
          <w:rFonts w:hint="eastAsia"/>
        </w:rPr>
        <w:t>声かけないの？</w:t>
      </w:r>
      <w:r w:rsidR="00971225">
        <w:rPr>
          <w:rFonts w:hint="eastAsia"/>
        </w:rPr>
        <w:t>」</w:t>
      </w:r>
    </w:p>
    <w:p w:rsidR="00F05C5A" w:rsidRDefault="00F05C5A" w:rsidP="00134C70">
      <w:pPr>
        <w:pStyle w:val="A40"/>
        <w:ind w:left="0"/>
      </w:pPr>
      <w:r>
        <w:rPr>
          <w:rFonts w:hint="eastAsia"/>
        </w:rPr>
        <w:t>佐　野「やだよ、金の無心されるかもだし」</w:t>
      </w:r>
    </w:p>
    <w:p w:rsidR="00F05C5A" w:rsidRDefault="00F05C5A" w:rsidP="00CB1A70">
      <w:pPr>
        <w:pStyle w:val="A41"/>
      </w:pPr>
      <w:r>
        <w:rPr>
          <w:rFonts w:hint="eastAsia"/>
        </w:rPr>
        <w:t>遠　藤「ここまできたのに、ご尊顔拝むだけって。阿弥陀様じゃないんだから」</w:t>
      </w:r>
    </w:p>
    <w:p w:rsidR="00F05C5A" w:rsidRDefault="00F05C5A" w:rsidP="00CB1A70">
      <w:pPr>
        <w:pStyle w:val="A41"/>
      </w:pPr>
      <w:r>
        <w:rPr>
          <w:rFonts w:hint="eastAsia"/>
        </w:rPr>
        <w:t>佐　野「だって最後に会ったの３歳の頃だよ？未練ないもん。顔見てみたかっただけ」</w:t>
      </w:r>
    </w:p>
    <w:p w:rsidR="00F05C5A" w:rsidRDefault="00F05C5A" w:rsidP="00134C70">
      <w:pPr>
        <w:pStyle w:val="A40"/>
        <w:ind w:left="0"/>
      </w:pPr>
      <w:r>
        <w:rPr>
          <w:rFonts w:hint="eastAsia"/>
        </w:rPr>
        <w:t>遠　藤「あっ」</w:t>
      </w:r>
    </w:p>
    <w:p w:rsidR="00F05C5A" w:rsidRDefault="000E3087" w:rsidP="00134C70">
      <w:pPr>
        <w:pStyle w:val="A40"/>
        <w:ind w:left="0"/>
      </w:pPr>
      <w:r>
        <w:rPr>
          <w:rFonts w:hint="eastAsia"/>
        </w:rPr>
        <w:t xml:space="preserve">　　　　　　酔って頬を赤らめた男性</w:t>
      </w:r>
      <w:r w:rsidR="00F05C5A">
        <w:rPr>
          <w:rFonts w:hint="eastAsia"/>
        </w:rPr>
        <w:t>が立ち上がる。</w:t>
      </w:r>
    </w:p>
    <w:p w:rsidR="00F05C5A" w:rsidRDefault="00F05C5A" w:rsidP="00134C70">
      <w:pPr>
        <w:pStyle w:val="A40"/>
        <w:ind w:left="0"/>
      </w:pPr>
      <w:r>
        <w:rPr>
          <w:rFonts w:hint="eastAsia"/>
        </w:rPr>
        <w:t>遠　藤「出て行っちゃう」</w:t>
      </w:r>
    </w:p>
    <w:p w:rsidR="000E3087" w:rsidRDefault="000E3087" w:rsidP="00134C70">
      <w:pPr>
        <w:pStyle w:val="A40"/>
        <w:ind w:left="0"/>
      </w:pPr>
      <w:r>
        <w:rPr>
          <w:rFonts w:hint="eastAsia"/>
        </w:rPr>
        <w:t xml:space="preserve">　　　　　　会計をして出て行こうとする男性客</w:t>
      </w:r>
      <w:r w:rsidR="00F05C5A">
        <w:rPr>
          <w:rFonts w:hint="eastAsia"/>
        </w:rPr>
        <w:t>。</w:t>
      </w:r>
    </w:p>
    <w:p w:rsidR="000E3087" w:rsidRDefault="000E3087" w:rsidP="00134C70">
      <w:pPr>
        <w:pStyle w:val="A40"/>
        <w:ind w:left="0"/>
      </w:pPr>
      <w:r>
        <w:rPr>
          <w:rFonts w:hint="eastAsia"/>
        </w:rPr>
        <w:t xml:space="preserve">　　　　　　佐野が振り向くと男性と目が合う</w:t>
      </w:r>
    </w:p>
    <w:p w:rsidR="000E3087" w:rsidRDefault="000E3087" w:rsidP="00134C70">
      <w:pPr>
        <w:pStyle w:val="A40"/>
        <w:ind w:left="0"/>
      </w:pPr>
      <w:r>
        <w:rPr>
          <w:rFonts w:hint="eastAsia"/>
        </w:rPr>
        <w:t>佐　野「あっ！！！」</w:t>
      </w:r>
    </w:p>
    <w:p w:rsidR="000E3087" w:rsidRDefault="000E3087" w:rsidP="00134C70">
      <w:pPr>
        <w:pStyle w:val="A40"/>
        <w:ind w:left="0"/>
      </w:pPr>
      <w:r>
        <w:rPr>
          <w:rFonts w:hint="eastAsia"/>
        </w:rPr>
        <w:t xml:space="preserve">　　　　　　</w:t>
      </w:r>
      <w:r w:rsidR="00287655">
        <w:rPr>
          <w:rFonts w:hint="eastAsia"/>
        </w:rPr>
        <w:t>急いで</w:t>
      </w:r>
      <w:r>
        <w:rPr>
          <w:rFonts w:hint="eastAsia"/>
        </w:rPr>
        <w:t>遠藤の方を向く佐野。</w:t>
      </w:r>
    </w:p>
    <w:p w:rsidR="000E3087" w:rsidRDefault="000E3087" w:rsidP="00134C70">
      <w:pPr>
        <w:pStyle w:val="A40"/>
        <w:ind w:left="0"/>
      </w:pPr>
      <w:r>
        <w:rPr>
          <w:rFonts w:hint="eastAsia"/>
        </w:rPr>
        <w:t xml:space="preserve">　　　　　　佐野の方を見つめたままの男性。</w:t>
      </w:r>
    </w:p>
    <w:p w:rsidR="000E3087" w:rsidRDefault="000E3087" w:rsidP="00134C70">
      <w:pPr>
        <w:pStyle w:val="A40"/>
        <w:ind w:left="0"/>
      </w:pPr>
      <w:r>
        <w:rPr>
          <w:rFonts w:hint="eastAsia"/>
        </w:rPr>
        <w:t>佐　野「こっちみてる？」</w:t>
      </w:r>
    </w:p>
    <w:p w:rsidR="000E3087" w:rsidRDefault="000E3087" w:rsidP="00134C70">
      <w:pPr>
        <w:pStyle w:val="A40"/>
        <w:ind w:left="0"/>
      </w:pPr>
      <w:r>
        <w:rPr>
          <w:rFonts w:hint="eastAsia"/>
        </w:rPr>
        <w:t>遠　藤「うん」</w:t>
      </w:r>
    </w:p>
    <w:p w:rsidR="000E3087" w:rsidRDefault="000E3087" w:rsidP="00134C70">
      <w:pPr>
        <w:pStyle w:val="A40"/>
        <w:ind w:left="0"/>
      </w:pPr>
      <w:r>
        <w:rPr>
          <w:rFonts w:hint="eastAsia"/>
        </w:rPr>
        <w:t xml:space="preserve">　　　　　　男は少し考えた後、店を出て行く。</w:t>
      </w:r>
    </w:p>
    <w:p w:rsidR="000E3087" w:rsidRDefault="000E3087" w:rsidP="00134C70">
      <w:pPr>
        <w:pStyle w:val="A40"/>
        <w:ind w:left="0"/>
      </w:pPr>
      <w:r>
        <w:rPr>
          <w:rFonts w:hint="eastAsia"/>
        </w:rPr>
        <w:t xml:space="preserve">　　　　　　店主の「まいどー」という声が響き渡る。</w:t>
      </w:r>
    </w:p>
    <w:p w:rsidR="009138E6" w:rsidRDefault="009138E6" w:rsidP="00134C70">
      <w:pPr>
        <w:pStyle w:val="A40"/>
        <w:ind w:left="0"/>
      </w:pPr>
    </w:p>
    <w:p w:rsidR="000E3087" w:rsidRDefault="000E3087" w:rsidP="000E3087">
      <w:pPr>
        <w:pStyle w:val="A4"/>
      </w:pPr>
      <w:r>
        <w:rPr>
          <w:rFonts w:hint="eastAsia"/>
        </w:rPr>
        <w:t>道（夜）</w:t>
      </w:r>
    </w:p>
    <w:p w:rsidR="000E3087" w:rsidRDefault="000E3087" w:rsidP="00134C70">
      <w:pPr>
        <w:pStyle w:val="A40"/>
        <w:ind w:left="0"/>
      </w:pPr>
      <w:r>
        <w:rPr>
          <w:rFonts w:hint="eastAsia"/>
        </w:rPr>
        <w:t xml:space="preserve">　　　　　</w:t>
      </w:r>
      <w:r w:rsidR="00E700C4">
        <w:rPr>
          <w:rFonts w:hint="eastAsia"/>
        </w:rPr>
        <w:t xml:space="preserve">　</w:t>
      </w:r>
      <w:r>
        <w:rPr>
          <w:rFonts w:hint="eastAsia"/>
        </w:rPr>
        <w:t>自転車を漕ぐ２人。</w:t>
      </w:r>
    </w:p>
    <w:p w:rsidR="000E3087" w:rsidRDefault="000E3087" w:rsidP="00134C70">
      <w:pPr>
        <w:pStyle w:val="A40"/>
        <w:ind w:left="0"/>
      </w:pPr>
      <w:r>
        <w:rPr>
          <w:rFonts w:hint="eastAsia"/>
        </w:rPr>
        <w:t xml:space="preserve">　　　　　</w:t>
      </w:r>
      <w:r w:rsidR="00E700C4">
        <w:rPr>
          <w:rFonts w:hint="eastAsia"/>
        </w:rPr>
        <w:t xml:space="preserve">　</w:t>
      </w:r>
      <w:r>
        <w:rPr>
          <w:rFonts w:hint="eastAsia"/>
        </w:rPr>
        <w:t>目の前で立ちションをしている男性がいる。</w:t>
      </w:r>
    </w:p>
    <w:p w:rsidR="000E3087" w:rsidRDefault="000E3087" w:rsidP="00134C70">
      <w:pPr>
        <w:pStyle w:val="A40"/>
        <w:ind w:left="0"/>
      </w:pPr>
      <w:r>
        <w:rPr>
          <w:rFonts w:hint="eastAsia"/>
        </w:rPr>
        <w:t>佐　野「あれ、あいつ」</w:t>
      </w:r>
    </w:p>
    <w:p w:rsidR="000E3087" w:rsidRDefault="000E3087" w:rsidP="00134C70">
      <w:pPr>
        <w:pStyle w:val="A40"/>
        <w:ind w:left="0"/>
      </w:pPr>
      <w:r>
        <w:rPr>
          <w:rFonts w:hint="eastAsia"/>
        </w:rPr>
        <w:t xml:space="preserve">　　　　　</w:t>
      </w:r>
      <w:r w:rsidR="00E700C4">
        <w:rPr>
          <w:rFonts w:hint="eastAsia"/>
        </w:rPr>
        <w:t xml:space="preserve">　</w:t>
      </w:r>
      <w:r>
        <w:rPr>
          <w:rFonts w:hint="eastAsia"/>
        </w:rPr>
        <w:t>二人が自転車を止め、男を見る。</w:t>
      </w:r>
    </w:p>
    <w:p w:rsidR="000E3087" w:rsidRDefault="000E3087" w:rsidP="00134C70">
      <w:pPr>
        <w:pStyle w:val="A40"/>
        <w:ind w:left="0"/>
      </w:pPr>
      <w:r>
        <w:rPr>
          <w:rFonts w:hint="eastAsia"/>
        </w:rPr>
        <w:t xml:space="preserve">　　　　　</w:t>
      </w:r>
      <w:r w:rsidR="00E700C4">
        <w:rPr>
          <w:rFonts w:hint="eastAsia"/>
        </w:rPr>
        <w:t xml:space="preserve">　</w:t>
      </w:r>
      <w:r>
        <w:rPr>
          <w:rFonts w:hint="eastAsia"/>
        </w:rPr>
        <w:t>男は再び歩き始めるがよろけて転ぶ。</w:t>
      </w:r>
    </w:p>
    <w:p w:rsidR="00E700C4" w:rsidRDefault="000E3087" w:rsidP="00134C70">
      <w:pPr>
        <w:pStyle w:val="A40"/>
        <w:ind w:left="0"/>
      </w:pPr>
      <w:r>
        <w:rPr>
          <w:rFonts w:hint="eastAsia"/>
        </w:rPr>
        <w:t>遠　藤「おっと」</w:t>
      </w:r>
    </w:p>
    <w:p w:rsidR="00E700C4" w:rsidRDefault="00E700C4" w:rsidP="00134C70">
      <w:pPr>
        <w:pStyle w:val="A40"/>
        <w:ind w:left="0"/>
      </w:pPr>
      <w:r>
        <w:rPr>
          <w:rFonts w:hint="eastAsia"/>
        </w:rPr>
        <w:t xml:space="preserve">　　　　　　遠藤が自転車を置いて、男の元へ駆け寄る。</w:t>
      </w:r>
    </w:p>
    <w:p w:rsidR="00E700C4" w:rsidRDefault="00E700C4" w:rsidP="00134C70">
      <w:pPr>
        <w:pStyle w:val="A40"/>
        <w:ind w:left="0"/>
      </w:pPr>
      <w:r>
        <w:rPr>
          <w:rFonts w:hint="eastAsia"/>
        </w:rPr>
        <w:t xml:space="preserve">　　　　　　佐野はそのまま様子を見ている。</w:t>
      </w:r>
    </w:p>
    <w:p w:rsidR="00E700C4" w:rsidRDefault="00E700C4" w:rsidP="00134C70">
      <w:pPr>
        <w:pStyle w:val="A40"/>
        <w:ind w:left="0"/>
      </w:pPr>
      <w:r>
        <w:rPr>
          <w:rFonts w:hint="eastAsia"/>
        </w:rPr>
        <w:t xml:space="preserve">遠　藤「大丈夫ですか？」　　</w:t>
      </w:r>
    </w:p>
    <w:p w:rsidR="00E700C4" w:rsidRDefault="00E700C4" w:rsidP="00CB1A70">
      <w:pPr>
        <w:pStyle w:val="A40"/>
        <w:ind w:left="0" w:firstLineChars="100" w:firstLine="221"/>
      </w:pPr>
      <w:r>
        <w:rPr>
          <w:rFonts w:hint="eastAsia"/>
        </w:rPr>
        <w:t>男</w:t>
      </w:r>
      <w:r w:rsidR="00CB1A70">
        <w:rPr>
          <w:rFonts w:hint="eastAsia"/>
        </w:rPr>
        <w:t xml:space="preserve">　</w:t>
      </w:r>
      <w:r>
        <w:rPr>
          <w:rFonts w:hint="eastAsia"/>
        </w:rPr>
        <w:t>「あ、大丈夫、大丈夫。飲み過ぎちゃっただけだから」</w:t>
      </w:r>
    </w:p>
    <w:p w:rsidR="000E3087" w:rsidRDefault="00E700C4" w:rsidP="00134C70">
      <w:pPr>
        <w:pStyle w:val="A40"/>
        <w:ind w:left="0"/>
      </w:pPr>
      <w:r>
        <w:rPr>
          <w:rFonts w:hint="eastAsia"/>
        </w:rPr>
        <w:t xml:space="preserve">　　　　　　遠藤は男の両脇を抱えて立ち上がらせる。</w:t>
      </w:r>
    </w:p>
    <w:p w:rsidR="00E700C4" w:rsidRDefault="00E700C4" w:rsidP="00CB1A70">
      <w:pPr>
        <w:pStyle w:val="A40"/>
        <w:ind w:left="0" w:firstLineChars="100" w:firstLine="221"/>
      </w:pPr>
      <w:r>
        <w:rPr>
          <w:rFonts w:hint="eastAsia"/>
        </w:rPr>
        <w:t>男</w:t>
      </w:r>
      <w:r w:rsidR="00CB1A70">
        <w:rPr>
          <w:rFonts w:hint="eastAsia"/>
        </w:rPr>
        <w:t xml:space="preserve">　</w:t>
      </w:r>
      <w:r>
        <w:rPr>
          <w:rFonts w:hint="eastAsia"/>
        </w:rPr>
        <w:t>「よいっと。悪いね」</w:t>
      </w:r>
    </w:p>
    <w:p w:rsidR="00E700C4" w:rsidRDefault="00E700C4" w:rsidP="00134C70">
      <w:pPr>
        <w:pStyle w:val="A40"/>
        <w:ind w:left="0"/>
      </w:pPr>
      <w:r>
        <w:rPr>
          <w:rFonts w:hint="eastAsia"/>
        </w:rPr>
        <w:t>遠　藤「いいえ。帰れますか？」</w:t>
      </w:r>
    </w:p>
    <w:p w:rsidR="00E700C4" w:rsidRDefault="00E700C4" w:rsidP="00CB1A70">
      <w:pPr>
        <w:pStyle w:val="A40"/>
        <w:ind w:left="0" w:firstLineChars="100" w:firstLine="221"/>
      </w:pPr>
      <w:r>
        <w:rPr>
          <w:rFonts w:hint="eastAsia"/>
        </w:rPr>
        <w:t>男</w:t>
      </w:r>
      <w:r w:rsidR="00CB1A70">
        <w:rPr>
          <w:rFonts w:hint="eastAsia"/>
        </w:rPr>
        <w:t xml:space="preserve">　</w:t>
      </w:r>
      <w:r>
        <w:rPr>
          <w:rFonts w:hint="eastAsia"/>
        </w:rPr>
        <w:t>「うん、もう大丈夫。目がシャキってなったから、ほら」</w:t>
      </w:r>
    </w:p>
    <w:p w:rsidR="00E700C4" w:rsidRDefault="00E700C4" w:rsidP="00134C70">
      <w:pPr>
        <w:pStyle w:val="A40"/>
        <w:ind w:left="0"/>
      </w:pPr>
      <w:r>
        <w:rPr>
          <w:rFonts w:hint="eastAsia"/>
        </w:rPr>
        <w:t xml:space="preserve">　　　　　　男は顔をパンパンと軽く叩く。</w:t>
      </w:r>
    </w:p>
    <w:p w:rsidR="00E700C4" w:rsidRDefault="00E700C4" w:rsidP="00CB1A70">
      <w:pPr>
        <w:pStyle w:val="A40"/>
        <w:ind w:left="0" w:firstLineChars="100" w:firstLine="221"/>
      </w:pPr>
      <w:r>
        <w:rPr>
          <w:rFonts w:hint="eastAsia"/>
        </w:rPr>
        <w:t>男</w:t>
      </w:r>
      <w:r w:rsidR="00CB1A70">
        <w:rPr>
          <w:rFonts w:hint="eastAsia"/>
        </w:rPr>
        <w:t xml:space="preserve">　</w:t>
      </w:r>
      <w:r w:rsidR="00BD5845">
        <w:rPr>
          <w:rFonts w:hint="eastAsia"/>
        </w:rPr>
        <w:t>「あのかわいい子は俺に挨拶こないの？</w:t>
      </w:r>
      <w:r>
        <w:rPr>
          <w:rFonts w:hint="eastAsia"/>
        </w:rPr>
        <w:t>」</w:t>
      </w:r>
    </w:p>
    <w:p w:rsidR="00E700C4" w:rsidRDefault="00E700C4" w:rsidP="00134C70">
      <w:pPr>
        <w:pStyle w:val="A40"/>
        <w:ind w:left="0"/>
      </w:pPr>
      <w:r>
        <w:rPr>
          <w:rFonts w:hint="eastAsia"/>
        </w:rPr>
        <w:t xml:space="preserve">　　　　　　佐野の方を指差す。</w:t>
      </w:r>
    </w:p>
    <w:p w:rsidR="00E700C4" w:rsidRDefault="00BD5845" w:rsidP="00134C70">
      <w:pPr>
        <w:pStyle w:val="A40"/>
        <w:ind w:left="0"/>
      </w:pPr>
      <w:r>
        <w:rPr>
          <w:rFonts w:hint="eastAsia"/>
        </w:rPr>
        <w:t>遠　藤「照れますね</w:t>
      </w:r>
      <w:r w:rsidR="00E700C4">
        <w:rPr>
          <w:rFonts w:hint="eastAsia"/>
        </w:rPr>
        <w:t>」</w:t>
      </w:r>
    </w:p>
    <w:p w:rsidR="00E700C4" w:rsidRDefault="00E700C4" w:rsidP="00CB1A70">
      <w:pPr>
        <w:pStyle w:val="A40"/>
        <w:ind w:left="0" w:firstLineChars="100" w:firstLine="221"/>
      </w:pPr>
      <w:r>
        <w:rPr>
          <w:rFonts w:hint="eastAsia"/>
        </w:rPr>
        <w:t>男</w:t>
      </w:r>
      <w:r w:rsidR="00CB1A70">
        <w:rPr>
          <w:rFonts w:hint="eastAsia"/>
        </w:rPr>
        <w:t xml:space="preserve">　</w:t>
      </w:r>
      <w:r w:rsidR="00BD5845">
        <w:rPr>
          <w:rFonts w:hint="eastAsia"/>
        </w:rPr>
        <w:t>「なにいってんだよ、君のこと言ってんじゃないんだよ。うまいね、かわすのが</w:t>
      </w:r>
      <w:r>
        <w:rPr>
          <w:rFonts w:hint="eastAsia"/>
        </w:rPr>
        <w:t>」</w:t>
      </w:r>
    </w:p>
    <w:p w:rsidR="000E3087" w:rsidRDefault="00E700C4" w:rsidP="00134C70">
      <w:pPr>
        <w:pStyle w:val="A40"/>
        <w:ind w:left="0"/>
      </w:pPr>
      <w:r>
        <w:rPr>
          <w:rFonts w:hint="eastAsia"/>
        </w:rPr>
        <w:t>遠</w:t>
      </w:r>
      <w:r w:rsidR="00CB1A70">
        <w:rPr>
          <w:rFonts w:hint="eastAsia"/>
        </w:rPr>
        <w:t xml:space="preserve">　</w:t>
      </w:r>
      <w:r w:rsidR="00BD5845">
        <w:rPr>
          <w:rFonts w:hint="eastAsia"/>
        </w:rPr>
        <w:t>藤「いえいえ</w:t>
      </w:r>
      <w:r>
        <w:rPr>
          <w:rFonts w:hint="eastAsia"/>
        </w:rPr>
        <w:t>」</w:t>
      </w:r>
    </w:p>
    <w:p w:rsidR="00E700C4" w:rsidRDefault="00E700C4" w:rsidP="00CB1A70">
      <w:pPr>
        <w:pStyle w:val="A41"/>
      </w:pPr>
      <w:r>
        <w:rPr>
          <w:rFonts w:hint="eastAsia"/>
        </w:rPr>
        <w:t>男</w:t>
      </w:r>
      <w:r w:rsidR="00CB1A70">
        <w:rPr>
          <w:rFonts w:hint="eastAsia"/>
        </w:rPr>
        <w:t xml:space="preserve">　</w:t>
      </w:r>
      <w:r w:rsidR="00BD5845">
        <w:rPr>
          <w:rFonts w:hint="eastAsia"/>
        </w:rPr>
        <w:t>「君いくつなの</w:t>
      </w:r>
      <w:r>
        <w:rPr>
          <w:rFonts w:hint="eastAsia"/>
        </w:rPr>
        <w:t>」</w:t>
      </w:r>
    </w:p>
    <w:p w:rsidR="00BD5845" w:rsidRDefault="00BD5845" w:rsidP="00134C70">
      <w:pPr>
        <w:pStyle w:val="A40"/>
        <w:ind w:left="0"/>
        <w:rPr>
          <w:rFonts w:hint="eastAsia"/>
        </w:rPr>
      </w:pPr>
      <w:r>
        <w:rPr>
          <w:rFonts w:hint="eastAsia"/>
        </w:rPr>
        <w:t>遠　藤「今年で２９です</w:t>
      </w:r>
      <w:r w:rsidR="00E700C4">
        <w:rPr>
          <w:rFonts w:hint="eastAsia"/>
        </w:rPr>
        <w:t>」</w:t>
      </w:r>
    </w:p>
    <w:p w:rsidR="00BD5845" w:rsidRDefault="00BD5845" w:rsidP="00134C70">
      <w:pPr>
        <w:pStyle w:val="A40"/>
        <w:ind w:left="0"/>
        <w:rPr>
          <w:rFonts w:hint="eastAsia"/>
        </w:rPr>
      </w:pPr>
      <w:r>
        <w:rPr>
          <w:rFonts w:hint="eastAsia"/>
        </w:rPr>
        <w:t xml:space="preserve">　男「ああそう。あの子も？」</w:t>
      </w:r>
    </w:p>
    <w:p w:rsidR="00E700C4" w:rsidRDefault="00BD5845" w:rsidP="00134C70">
      <w:pPr>
        <w:pStyle w:val="A40"/>
        <w:ind w:left="0"/>
      </w:pPr>
      <w:r>
        <w:rPr>
          <w:rFonts w:hint="eastAsia"/>
        </w:rPr>
        <w:t>遠　藤「はい」</w:t>
      </w:r>
    </w:p>
    <w:p w:rsidR="00E700C4" w:rsidRDefault="00E700C4" w:rsidP="00CB1A70">
      <w:pPr>
        <w:pStyle w:val="A40"/>
        <w:ind w:left="0" w:firstLineChars="100" w:firstLine="221"/>
      </w:pPr>
      <w:r>
        <w:rPr>
          <w:rFonts w:hint="eastAsia"/>
        </w:rPr>
        <w:t>男</w:t>
      </w:r>
      <w:r w:rsidR="00CB1A70">
        <w:rPr>
          <w:rFonts w:hint="eastAsia"/>
        </w:rPr>
        <w:t xml:space="preserve">　</w:t>
      </w:r>
      <w:r w:rsidR="00BD5845">
        <w:rPr>
          <w:rFonts w:hint="eastAsia"/>
        </w:rPr>
        <w:t>「大事にしなよ</w:t>
      </w:r>
      <w:r>
        <w:rPr>
          <w:rFonts w:hint="eastAsia"/>
        </w:rPr>
        <w:t>」</w:t>
      </w:r>
    </w:p>
    <w:p w:rsidR="00E700C4" w:rsidRDefault="00BD5845" w:rsidP="00134C70">
      <w:pPr>
        <w:pStyle w:val="A40"/>
        <w:ind w:left="0"/>
      </w:pPr>
      <w:r>
        <w:rPr>
          <w:rFonts w:hint="eastAsia"/>
        </w:rPr>
        <w:t>遠　藤「あ、友達ですよ</w:t>
      </w:r>
      <w:r w:rsidR="00E700C4">
        <w:rPr>
          <w:rFonts w:hint="eastAsia"/>
        </w:rPr>
        <w:t>」</w:t>
      </w:r>
    </w:p>
    <w:p w:rsidR="00E700C4" w:rsidRDefault="00BD5845" w:rsidP="00134C70">
      <w:pPr>
        <w:pStyle w:val="A40"/>
        <w:ind w:left="0"/>
      </w:pPr>
      <w:r>
        <w:rPr>
          <w:rFonts w:hint="eastAsia"/>
        </w:rPr>
        <w:t xml:space="preserve">　　　　　　</w:t>
      </w:r>
      <w:r w:rsidR="00E700C4">
        <w:rPr>
          <w:rFonts w:hint="eastAsia"/>
        </w:rPr>
        <w:t>暗いため佐野の姿はシルエットになっている。</w:t>
      </w:r>
    </w:p>
    <w:p w:rsidR="00CA69BE" w:rsidRDefault="00CA69BE" w:rsidP="00CB1A70">
      <w:pPr>
        <w:pStyle w:val="A41"/>
      </w:pPr>
      <w:r>
        <w:rPr>
          <w:rFonts w:hint="eastAsia"/>
        </w:rPr>
        <w:t>男</w:t>
      </w:r>
      <w:r w:rsidR="00CB1A70">
        <w:rPr>
          <w:rFonts w:hint="eastAsia"/>
        </w:rPr>
        <w:t xml:space="preserve">　</w:t>
      </w:r>
      <w:r>
        <w:rPr>
          <w:rFonts w:hint="eastAsia"/>
        </w:rPr>
        <w:t>「</w:t>
      </w:r>
      <w:r w:rsidR="00BD5845">
        <w:rPr>
          <w:rFonts w:hint="eastAsia"/>
        </w:rPr>
        <w:t>今日はなんかめでたいからさ、（</w:t>
      </w:r>
      <w:r w:rsidR="001C4461">
        <w:rPr>
          <w:rFonts w:hint="eastAsia"/>
        </w:rPr>
        <w:t>ポケットから何かを取り</w:t>
      </w:r>
      <w:r w:rsidR="00BD5845">
        <w:rPr>
          <w:rFonts w:hint="eastAsia"/>
        </w:rPr>
        <w:t>出し）やるよ</w:t>
      </w:r>
      <w:r>
        <w:rPr>
          <w:rFonts w:hint="eastAsia"/>
        </w:rPr>
        <w:t>。じゃっ</w:t>
      </w:r>
      <w:r w:rsidR="00E700C4">
        <w:rPr>
          <w:rFonts w:hint="eastAsia"/>
        </w:rPr>
        <w:t>」</w:t>
      </w:r>
    </w:p>
    <w:p w:rsidR="00CA69BE" w:rsidRDefault="00CA69BE" w:rsidP="00134C70">
      <w:pPr>
        <w:pStyle w:val="A40"/>
        <w:ind w:left="0"/>
      </w:pPr>
      <w:r>
        <w:rPr>
          <w:rFonts w:hint="eastAsia"/>
        </w:rPr>
        <w:t xml:space="preserve">　　　　　　男は遠藤の右手をとって両手で握手をする。</w:t>
      </w:r>
    </w:p>
    <w:p w:rsidR="00CA69BE" w:rsidRDefault="00CA69BE" w:rsidP="00134C70">
      <w:pPr>
        <w:pStyle w:val="A40"/>
        <w:ind w:left="0"/>
      </w:pPr>
      <w:r>
        <w:rPr>
          <w:rFonts w:hint="eastAsia"/>
        </w:rPr>
        <w:t xml:space="preserve">　　　　　　遠藤の右手に何かを入れて、手を丸めさせる。</w:t>
      </w:r>
    </w:p>
    <w:p w:rsidR="00CA69BE" w:rsidRDefault="00CA69BE" w:rsidP="00134C70">
      <w:pPr>
        <w:pStyle w:val="A40"/>
        <w:ind w:left="0"/>
      </w:pPr>
      <w:r>
        <w:rPr>
          <w:rFonts w:hint="eastAsia"/>
        </w:rPr>
        <w:t xml:space="preserve">　　　　　　遠藤が右手をひらくと千円札が入っている。</w:t>
      </w:r>
    </w:p>
    <w:p w:rsidR="00CA69BE" w:rsidRDefault="00CA69BE" w:rsidP="00134C70">
      <w:pPr>
        <w:pStyle w:val="A40"/>
        <w:ind w:left="0"/>
      </w:pPr>
      <w:r>
        <w:rPr>
          <w:rFonts w:hint="eastAsia"/>
        </w:rPr>
        <w:t>遠　藤「ちょっと」</w:t>
      </w:r>
    </w:p>
    <w:p w:rsidR="00CA69BE" w:rsidRDefault="00CA69BE" w:rsidP="00CB1A70">
      <w:pPr>
        <w:pStyle w:val="A40"/>
        <w:ind w:left="0" w:firstLineChars="100" w:firstLine="221"/>
      </w:pPr>
      <w:r>
        <w:rPr>
          <w:rFonts w:hint="eastAsia"/>
        </w:rPr>
        <w:t>男</w:t>
      </w:r>
      <w:r w:rsidR="00CB1A70">
        <w:rPr>
          <w:rFonts w:hint="eastAsia"/>
        </w:rPr>
        <w:t xml:space="preserve">　</w:t>
      </w:r>
      <w:r>
        <w:rPr>
          <w:rFonts w:hint="eastAsia"/>
        </w:rPr>
        <w:t>「受け取ってよ、ほんの気持ちだから」</w:t>
      </w:r>
    </w:p>
    <w:p w:rsidR="00CA69BE" w:rsidRDefault="00CA69BE" w:rsidP="00134C70">
      <w:pPr>
        <w:pStyle w:val="A40"/>
        <w:ind w:left="0"/>
      </w:pPr>
      <w:r>
        <w:rPr>
          <w:rFonts w:hint="eastAsia"/>
        </w:rPr>
        <w:t>遠　藤「いや・・・」</w:t>
      </w:r>
    </w:p>
    <w:p w:rsidR="00CA69BE" w:rsidRPr="0062375D" w:rsidRDefault="00CA69BE" w:rsidP="0062375D">
      <w:pPr>
        <w:pStyle w:val="A40"/>
      </w:pPr>
      <w:r w:rsidRPr="0062375D">
        <w:rPr>
          <w:rFonts w:hint="eastAsia"/>
        </w:rPr>
        <w:t>とぼとぼと歩いていく男。</w:t>
      </w:r>
    </w:p>
    <w:p w:rsidR="0093435E" w:rsidRPr="0062375D" w:rsidRDefault="007F464A" w:rsidP="0062375D">
      <w:pPr>
        <w:pStyle w:val="A40"/>
      </w:pPr>
      <w:r w:rsidRPr="0062375D">
        <w:rPr>
          <w:rFonts w:hint="eastAsia"/>
        </w:rPr>
        <w:t>その後ろ姿をそれぞれの位置から見つめる遠藤と佐野</w:t>
      </w:r>
      <w:r w:rsidR="00CA69BE" w:rsidRPr="0062375D">
        <w:rPr>
          <w:rFonts w:hint="eastAsia"/>
        </w:rPr>
        <w:t>。</w:t>
      </w:r>
    </w:p>
    <w:p w:rsidR="0093435E" w:rsidRPr="0062375D" w:rsidRDefault="007F464A" w:rsidP="0062375D">
      <w:pPr>
        <w:pStyle w:val="A40"/>
      </w:pPr>
      <w:r w:rsidRPr="0062375D">
        <w:rPr>
          <w:rFonts w:hint="eastAsia"/>
        </w:rPr>
        <w:t>遠藤のところ</w:t>
      </w:r>
      <w:r w:rsidR="0093435E" w:rsidRPr="0062375D">
        <w:rPr>
          <w:rFonts w:hint="eastAsia"/>
        </w:rPr>
        <w:t>へチャリをおしながら歩み寄る佐野。</w:t>
      </w:r>
    </w:p>
    <w:p w:rsidR="0093435E" w:rsidRDefault="0093435E" w:rsidP="00134C70">
      <w:pPr>
        <w:pStyle w:val="A40"/>
        <w:ind w:left="0"/>
      </w:pPr>
      <w:r>
        <w:rPr>
          <w:rFonts w:hint="eastAsia"/>
        </w:rPr>
        <w:t>遠　藤「千円もらった」</w:t>
      </w:r>
    </w:p>
    <w:p w:rsidR="001C4461" w:rsidRDefault="0093435E" w:rsidP="00134C70">
      <w:pPr>
        <w:pStyle w:val="A40"/>
        <w:ind w:left="0"/>
        <w:rPr>
          <w:rFonts w:hint="eastAsia"/>
        </w:rPr>
      </w:pPr>
      <w:r>
        <w:rPr>
          <w:rFonts w:hint="eastAsia"/>
        </w:rPr>
        <w:t>佐　野「なにそれ」</w:t>
      </w:r>
    </w:p>
    <w:p w:rsidR="001C4461" w:rsidRDefault="001C4461" w:rsidP="00134C70">
      <w:pPr>
        <w:pStyle w:val="A40"/>
        <w:ind w:left="0"/>
        <w:rPr>
          <w:rFonts w:hint="eastAsia"/>
        </w:rPr>
      </w:pPr>
      <w:r>
        <w:rPr>
          <w:rFonts w:hint="eastAsia"/>
        </w:rPr>
        <w:t xml:space="preserve">　　　　　　遠藤は佐野にその千円を渡す。</w:t>
      </w:r>
    </w:p>
    <w:p w:rsidR="001C4461" w:rsidRDefault="001C4461" w:rsidP="00134C70">
      <w:pPr>
        <w:pStyle w:val="A40"/>
        <w:ind w:left="0"/>
        <w:rPr>
          <w:rFonts w:hint="eastAsia"/>
        </w:rPr>
      </w:pPr>
      <w:r>
        <w:rPr>
          <w:rFonts w:hint="eastAsia"/>
        </w:rPr>
        <w:t>佐　野「いらないよ」</w:t>
      </w:r>
    </w:p>
    <w:p w:rsidR="0093435E" w:rsidRDefault="001C4461" w:rsidP="00134C70">
      <w:pPr>
        <w:pStyle w:val="A40"/>
        <w:ind w:left="0"/>
      </w:pPr>
      <w:r>
        <w:rPr>
          <w:rFonts w:hint="eastAsia"/>
        </w:rPr>
        <w:t>遠　藤「持っといてよ。</w:t>
      </w:r>
      <w:r w:rsidR="0093435E">
        <w:rPr>
          <w:rFonts w:hint="eastAsia"/>
        </w:rPr>
        <w:t>いいの、話さなくて？」</w:t>
      </w:r>
    </w:p>
    <w:p w:rsidR="0093435E" w:rsidRDefault="0093435E" w:rsidP="0062375D">
      <w:pPr>
        <w:pStyle w:val="A41"/>
      </w:pPr>
      <w:r>
        <w:rPr>
          <w:rFonts w:hint="eastAsia"/>
        </w:rPr>
        <w:t>佐　野「</w:t>
      </w:r>
      <w:r w:rsidR="001C4461">
        <w:rPr>
          <w:rFonts w:hint="eastAsia"/>
        </w:rPr>
        <w:t>（財布に千円札をしまいながら）</w:t>
      </w:r>
      <w:r>
        <w:rPr>
          <w:rFonts w:hint="eastAsia"/>
        </w:rPr>
        <w:t>まあ顔見れたし。話してみてひどいやつだったら幻滅するからさ。いこ」</w:t>
      </w:r>
    </w:p>
    <w:p w:rsidR="00BD52A7" w:rsidRDefault="0093435E" w:rsidP="00134C70">
      <w:pPr>
        <w:pStyle w:val="A40"/>
        <w:ind w:left="0"/>
      </w:pPr>
      <w:r>
        <w:rPr>
          <w:rFonts w:hint="eastAsia"/>
        </w:rPr>
        <w:t xml:space="preserve">　　　　　　チャリにまたがり自転車を走らせる二人。</w:t>
      </w:r>
    </w:p>
    <w:p w:rsidR="004A7B8A" w:rsidRDefault="00BD52A7" w:rsidP="00134C70">
      <w:pPr>
        <w:pStyle w:val="A40"/>
        <w:ind w:left="0"/>
      </w:pPr>
      <w:r>
        <w:rPr>
          <w:rFonts w:hint="eastAsia"/>
        </w:rPr>
        <w:t xml:space="preserve">　　　　　　夜空を見る遠藤。</w:t>
      </w:r>
    </w:p>
    <w:p w:rsidR="009138E6" w:rsidRDefault="009138E6" w:rsidP="00134C70">
      <w:pPr>
        <w:pStyle w:val="A40"/>
        <w:ind w:left="0"/>
      </w:pPr>
    </w:p>
    <w:p w:rsidR="00BD52A7" w:rsidRDefault="00BD52A7" w:rsidP="00BD52A7">
      <w:pPr>
        <w:pStyle w:val="A4"/>
      </w:pPr>
      <w:r>
        <w:rPr>
          <w:rFonts w:hint="eastAsia"/>
        </w:rPr>
        <w:t>中川の車（日中</w:t>
      </w:r>
      <w:r w:rsidR="00A10666">
        <w:rPr>
          <w:rFonts w:hint="eastAsia"/>
        </w:rPr>
        <w:t>）</w:t>
      </w:r>
    </w:p>
    <w:p w:rsidR="004A7B8A" w:rsidRDefault="004E65AE" w:rsidP="00BD52A7">
      <w:pPr>
        <w:pStyle w:val="A40"/>
      </w:pPr>
      <w:r>
        <w:rPr>
          <w:rFonts w:hint="eastAsia"/>
        </w:rPr>
        <w:t>助手席に乗って</w:t>
      </w:r>
      <w:r w:rsidR="00BD52A7">
        <w:rPr>
          <w:rFonts w:hint="eastAsia"/>
        </w:rPr>
        <w:t>まぶしそうに</w:t>
      </w:r>
      <w:r>
        <w:rPr>
          <w:rFonts w:hint="eastAsia"/>
        </w:rPr>
        <w:t>窓の外を</w:t>
      </w:r>
      <w:r w:rsidR="00BD52A7">
        <w:rPr>
          <w:rFonts w:hint="eastAsia"/>
        </w:rPr>
        <w:t>眺める遠藤。</w:t>
      </w:r>
    </w:p>
    <w:p w:rsidR="009138E6" w:rsidRPr="00923B35" w:rsidRDefault="009138E6" w:rsidP="00BD52A7">
      <w:pPr>
        <w:pStyle w:val="A40"/>
      </w:pPr>
    </w:p>
    <w:p w:rsidR="00A10666" w:rsidRDefault="004E65AE" w:rsidP="00A10666">
      <w:pPr>
        <w:pStyle w:val="A4"/>
      </w:pPr>
      <w:r>
        <w:rPr>
          <w:rFonts w:hint="eastAsia"/>
        </w:rPr>
        <w:t>地下駐車場（日中</w:t>
      </w:r>
      <w:r w:rsidR="001610BF">
        <w:rPr>
          <w:rFonts w:hint="eastAsia"/>
        </w:rPr>
        <w:t>）</w:t>
      </w:r>
    </w:p>
    <w:p w:rsidR="004E65AE" w:rsidRDefault="004E65AE" w:rsidP="00746E83">
      <w:pPr>
        <w:pStyle w:val="A40"/>
      </w:pPr>
      <w:r>
        <w:rPr>
          <w:rFonts w:hint="eastAsia"/>
        </w:rPr>
        <w:t>車を駐車させる中川。</w:t>
      </w:r>
    </w:p>
    <w:p w:rsidR="004E65AE" w:rsidRDefault="004E65AE" w:rsidP="004E65AE">
      <w:pPr>
        <w:pStyle w:val="A40"/>
        <w:ind w:left="0"/>
      </w:pPr>
      <w:r>
        <w:rPr>
          <w:rFonts w:hint="eastAsia"/>
        </w:rPr>
        <w:t xml:space="preserve">　　　　　　ため息をつく中川。</w:t>
      </w:r>
    </w:p>
    <w:p w:rsidR="004E65AE" w:rsidRDefault="004E65AE" w:rsidP="004E65AE">
      <w:pPr>
        <w:pStyle w:val="A40"/>
        <w:ind w:left="0"/>
      </w:pPr>
      <w:r>
        <w:rPr>
          <w:rFonts w:hint="eastAsia"/>
        </w:rPr>
        <w:t>遠　藤「まあ、大丈夫でしょ」</w:t>
      </w:r>
    </w:p>
    <w:p w:rsidR="004E65AE" w:rsidRDefault="004E65AE" w:rsidP="0062375D">
      <w:pPr>
        <w:pStyle w:val="A41"/>
      </w:pPr>
      <w:r>
        <w:rPr>
          <w:rFonts w:hint="eastAsia"/>
        </w:rPr>
        <w:t>中　川「絶対何か言う気だよ、あいつ」</w:t>
      </w:r>
    </w:p>
    <w:p w:rsidR="004E65AE" w:rsidRDefault="00273FCC" w:rsidP="0062375D">
      <w:pPr>
        <w:pStyle w:val="A41"/>
      </w:pPr>
      <w:r>
        <w:rPr>
          <w:rFonts w:hint="eastAsia"/>
        </w:rPr>
        <w:t>遠　藤「でも、果歩ちゃんと別れて時間もたってるわけだし</w:t>
      </w:r>
      <w:r w:rsidR="004E65AE">
        <w:rPr>
          <w:rFonts w:hint="eastAsia"/>
        </w:rPr>
        <w:t>」</w:t>
      </w:r>
    </w:p>
    <w:p w:rsidR="004E65AE" w:rsidRDefault="004E65AE" w:rsidP="0062375D">
      <w:pPr>
        <w:pStyle w:val="A41"/>
      </w:pPr>
      <w:r>
        <w:rPr>
          <w:rFonts w:hint="eastAsia"/>
        </w:rPr>
        <w:t>中　川「自分のラジオに元カノの彼氏呼ぶか？ふつう」</w:t>
      </w:r>
    </w:p>
    <w:p w:rsidR="004E65AE" w:rsidRDefault="004E65AE" w:rsidP="0062375D">
      <w:pPr>
        <w:pStyle w:val="A41"/>
      </w:pPr>
      <w:r>
        <w:rPr>
          <w:rFonts w:hint="eastAsia"/>
        </w:rPr>
        <w:t>遠　藤「まあ・・・」</w:t>
      </w:r>
    </w:p>
    <w:p w:rsidR="004E65AE" w:rsidRDefault="004E65AE" w:rsidP="0062375D">
      <w:pPr>
        <w:pStyle w:val="A41"/>
      </w:pPr>
      <w:r>
        <w:rPr>
          <w:rFonts w:hint="eastAsia"/>
        </w:rPr>
        <w:t>中　川「絶対嫌味とか言ってくるよ、俺の知らない果歩ちゃんの癖とか言ってさ、マウントとったり」</w:t>
      </w:r>
    </w:p>
    <w:p w:rsidR="007D7DCB" w:rsidRDefault="007D7DCB" w:rsidP="0062375D">
      <w:pPr>
        <w:pStyle w:val="A41"/>
      </w:pPr>
      <w:r>
        <w:rPr>
          <w:rFonts w:hint="eastAsia"/>
        </w:rPr>
        <w:t>遠　藤「そこはもう無視するしかないよ。甘いもの食べたら乳首立つとか、辛いもの食べたら汗が洪水のように吹き出るとか」</w:t>
      </w:r>
    </w:p>
    <w:p w:rsidR="008433C6" w:rsidRDefault="007D7DCB" w:rsidP="0062375D">
      <w:pPr>
        <w:pStyle w:val="A41"/>
      </w:pPr>
      <w:r>
        <w:rPr>
          <w:rFonts w:hint="eastAsia"/>
        </w:rPr>
        <w:t>中　川「それはおれね</w:t>
      </w:r>
      <w:r w:rsidR="008433C6">
        <w:rPr>
          <w:rFonts w:hint="eastAsia"/>
        </w:rPr>
        <w:t>。シンガーソングライターだから俺の分まで幸せにしてあげてとか言いそう</w:t>
      </w:r>
      <w:r>
        <w:rPr>
          <w:rFonts w:hint="eastAsia"/>
        </w:rPr>
        <w:t>」</w:t>
      </w:r>
    </w:p>
    <w:p w:rsidR="008433C6" w:rsidRDefault="008433C6" w:rsidP="0062375D">
      <w:pPr>
        <w:pStyle w:val="A41"/>
      </w:pPr>
      <w:r>
        <w:rPr>
          <w:rFonts w:hint="eastAsia"/>
        </w:rPr>
        <w:t>遠　藤「さすがにそんなこと言わんでしょ」</w:t>
      </w:r>
    </w:p>
    <w:p w:rsidR="007D7DCB" w:rsidRDefault="008433C6" w:rsidP="0062375D">
      <w:pPr>
        <w:pStyle w:val="A41"/>
      </w:pPr>
      <w:r>
        <w:rPr>
          <w:rFonts w:hint="eastAsia"/>
        </w:rPr>
        <w:t>中　川「ギターどっちが上手いか勝負とか言われたらどうしよう」</w:t>
      </w:r>
    </w:p>
    <w:p w:rsidR="007D7DCB" w:rsidRDefault="007D7DCB" w:rsidP="0062375D">
      <w:pPr>
        <w:pStyle w:val="A41"/>
      </w:pPr>
      <w:r>
        <w:rPr>
          <w:rFonts w:hint="eastAsia"/>
        </w:rPr>
        <w:t>遠　藤「そもそもだけど僕ついて行って大丈夫なの」</w:t>
      </w:r>
    </w:p>
    <w:p w:rsidR="007D7DCB" w:rsidRDefault="007D7DCB" w:rsidP="0062375D">
      <w:pPr>
        <w:pStyle w:val="A41"/>
      </w:pPr>
      <w:r>
        <w:rPr>
          <w:rFonts w:hint="eastAsia"/>
        </w:rPr>
        <w:t>中　川「マネージャーってことにしてるから。普通こういうときマネージャーついてこないけど。とにかく俺のとこにあいつ来させないようにしてね」</w:t>
      </w:r>
    </w:p>
    <w:p w:rsidR="007D7DCB" w:rsidRDefault="007D7DCB" w:rsidP="0062375D">
      <w:pPr>
        <w:pStyle w:val="A41"/>
      </w:pPr>
      <w:r>
        <w:rPr>
          <w:rFonts w:hint="eastAsia"/>
        </w:rPr>
        <w:t>遠　藤「できるかな、そんなこと・・・」</w:t>
      </w:r>
    </w:p>
    <w:p w:rsidR="007D7DCB" w:rsidRDefault="007D7DCB" w:rsidP="004E65AE">
      <w:pPr>
        <w:pStyle w:val="A40"/>
        <w:ind w:left="0"/>
      </w:pPr>
    </w:p>
    <w:p w:rsidR="007D7DCB" w:rsidRDefault="007D7DCB" w:rsidP="007D7DCB">
      <w:pPr>
        <w:pStyle w:val="A4"/>
      </w:pPr>
      <w:r>
        <w:rPr>
          <w:rFonts w:hint="eastAsia"/>
        </w:rPr>
        <w:t>ラジオ収録スタジオ（日中</w:t>
      </w:r>
      <w:r w:rsidRPr="0032709A">
        <w:rPr>
          <w:rFonts w:hint="eastAsia"/>
        </w:rPr>
        <w:t>）</w:t>
      </w:r>
    </w:p>
    <w:p w:rsidR="007D7DCB" w:rsidRDefault="00273FCC" w:rsidP="0062375D">
      <w:pPr>
        <w:pStyle w:val="A40"/>
      </w:pPr>
      <w:r>
        <w:rPr>
          <w:rFonts w:hint="eastAsia"/>
        </w:rPr>
        <w:t>果歩の元カレで</w:t>
      </w:r>
      <w:r w:rsidR="007D7DCB">
        <w:rPr>
          <w:rFonts w:hint="eastAsia"/>
        </w:rPr>
        <w:t>シンガー</w:t>
      </w:r>
      <w:r>
        <w:rPr>
          <w:rFonts w:hint="eastAsia"/>
        </w:rPr>
        <w:t>ソングライター</w:t>
      </w:r>
      <w:r w:rsidR="007D7DCB">
        <w:rPr>
          <w:rFonts w:hint="eastAsia"/>
        </w:rPr>
        <w:t>の</w:t>
      </w:r>
      <w:r w:rsidR="00DF10CB">
        <w:rPr>
          <w:rFonts w:hint="eastAsia"/>
        </w:rPr>
        <w:t>奥冨（３２</w:t>
      </w:r>
      <w:r>
        <w:rPr>
          <w:rFonts w:hint="eastAsia"/>
        </w:rPr>
        <w:t>）がパーソナリティーを務める</w:t>
      </w:r>
      <w:r w:rsidR="007D7DCB">
        <w:rPr>
          <w:rFonts w:hint="eastAsia"/>
        </w:rPr>
        <w:t>ラジオ番組に出演する中川</w:t>
      </w:r>
      <w:r w:rsidR="00A10666" w:rsidRPr="00746E83">
        <w:rPr>
          <w:rFonts w:hint="eastAsia"/>
        </w:rPr>
        <w:t>。</w:t>
      </w:r>
    </w:p>
    <w:p w:rsidR="007D7DCB" w:rsidRDefault="007D7DCB" w:rsidP="0062375D">
      <w:pPr>
        <w:pStyle w:val="A40"/>
      </w:pPr>
      <w:r>
        <w:rPr>
          <w:rFonts w:hint="eastAsia"/>
        </w:rPr>
        <w:t>それを窓の向こうから見ている遠藤。</w:t>
      </w:r>
    </w:p>
    <w:p w:rsidR="007D7DCB" w:rsidRDefault="007D7DCB" w:rsidP="0062375D">
      <w:pPr>
        <w:pStyle w:val="A40"/>
      </w:pPr>
      <w:r>
        <w:rPr>
          <w:rFonts w:hint="eastAsia"/>
        </w:rPr>
        <w:t>中川も</w:t>
      </w:r>
      <w:r w:rsidR="00A5000C">
        <w:rPr>
          <w:rFonts w:hint="eastAsia"/>
        </w:rPr>
        <w:t>奥冨</w:t>
      </w:r>
      <w:r>
        <w:rPr>
          <w:rFonts w:hint="eastAsia"/>
        </w:rPr>
        <w:t>も表向きは笑顔で順調そうに収録を進めている。</w:t>
      </w:r>
    </w:p>
    <w:p w:rsidR="008433C6" w:rsidRDefault="007D7DCB" w:rsidP="007D7DCB">
      <w:pPr>
        <w:pStyle w:val="A40"/>
        <w:ind w:left="0"/>
      </w:pPr>
      <w:r>
        <w:rPr>
          <w:rFonts w:hint="eastAsia"/>
        </w:rPr>
        <w:t xml:space="preserve">　　　　　　×　×　×</w:t>
      </w:r>
    </w:p>
    <w:p w:rsidR="008433C6" w:rsidRDefault="008433C6" w:rsidP="007D7DCB">
      <w:pPr>
        <w:pStyle w:val="A40"/>
        <w:ind w:left="0"/>
      </w:pPr>
      <w:r>
        <w:rPr>
          <w:rFonts w:hint="eastAsia"/>
        </w:rPr>
        <w:t xml:space="preserve">　　　　　　収録を終え、部屋から出てくる中川と奥冨。</w:t>
      </w:r>
    </w:p>
    <w:p w:rsidR="008433C6" w:rsidRDefault="008433C6" w:rsidP="007D7DCB">
      <w:pPr>
        <w:pStyle w:val="A40"/>
        <w:ind w:left="0"/>
      </w:pPr>
      <w:r>
        <w:rPr>
          <w:rFonts w:hint="eastAsia"/>
        </w:rPr>
        <w:t xml:space="preserve">　　　　　　スタッフが「お疲れさまです」と二人に挨拶する。</w:t>
      </w:r>
    </w:p>
    <w:p w:rsidR="008433C6" w:rsidRDefault="008433C6" w:rsidP="007D7DCB">
      <w:pPr>
        <w:pStyle w:val="A40"/>
        <w:ind w:left="0"/>
      </w:pPr>
      <w:r>
        <w:rPr>
          <w:rFonts w:hint="eastAsia"/>
        </w:rPr>
        <w:t xml:space="preserve">　　　　　　中川は挨拶をしながら遠藤のところにやってくる。</w:t>
      </w:r>
    </w:p>
    <w:p w:rsidR="008433C6" w:rsidRDefault="008433C6" w:rsidP="0062375D">
      <w:pPr>
        <w:pStyle w:val="A41"/>
      </w:pPr>
      <w:r>
        <w:rPr>
          <w:rFonts w:hint="eastAsia"/>
        </w:rPr>
        <w:t>中　川「（小声で）水飲み過ぎたら腹痛くなったからトイレ行ってくる」</w:t>
      </w:r>
    </w:p>
    <w:p w:rsidR="008433C6" w:rsidRDefault="008433C6" w:rsidP="007D7DCB">
      <w:pPr>
        <w:pStyle w:val="A40"/>
        <w:ind w:left="0"/>
      </w:pPr>
      <w:r>
        <w:rPr>
          <w:rFonts w:hint="eastAsia"/>
        </w:rPr>
        <w:t>遠　藤「うん」</w:t>
      </w:r>
    </w:p>
    <w:p w:rsidR="008433C6" w:rsidRDefault="008433C6" w:rsidP="007D7DCB">
      <w:pPr>
        <w:pStyle w:val="A40"/>
        <w:ind w:left="0"/>
      </w:pPr>
      <w:r>
        <w:rPr>
          <w:rFonts w:hint="eastAsia"/>
        </w:rPr>
        <w:t xml:space="preserve">　　　　　　奥冨がスタッフと談笑している。</w:t>
      </w:r>
    </w:p>
    <w:p w:rsidR="00A81E12" w:rsidRDefault="008433C6" w:rsidP="007D7DCB">
      <w:pPr>
        <w:pStyle w:val="A40"/>
        <w:ind w:left="0"/>
      </w:pPr>
      <w:r>
        <w:rPr>
          <w:rFonts w:hint="eastAsia"/>
        </w:rPr>
        <w:t xml:space="preserve">　　　　　　</w:t>
      </w:r>
      <w:r w:rsidR="00A81E12">
        <w:rPr>
          <w:rFonts w:hint="eastAsia"/>
        </w:rPr>
        <w:t>それを見る遠藤。</w:t>
      </w:r>
    </w:p>
    <w:p w:rsidR="00A10666" w:rsidRPr="00746E83" w:rsidRDefault="00A81E12" w:rsidP="007D7DCB">
      <w:pPr>
        <w:pStyle w:val="A40"/>
        <w:ind w:left="0"/>
      </w:pPr>
      <w:r>
        <w:rPr>
          <w:rFonts w:hint="eastAsia"/>
        </w:rPr>
        <w:t xml:space="preserve">　　　　　　少しして奥冨が歩き始める。</w:t>
      </w:r>
    </w:p>
    <w:p w:rsidR="00A81E12" w:rsidRDefault="00A10666" w:rsidP="00A10666">
      <w:pPr>
        <w:pStyle w:val="A40"/>
        <w:ind w:left="0"/>
      </w:pPr>
      <w:r>
        <w:rPr>
          <w:rFonts w:hint="eastAsia"/>
        </w:rPr>
        <w:t>奥</w:t>
      </w:r>
      <w:r w:rsidR="00ED5936">
        <w:rPr>
          <w:rFonts w:hint="eastAsia"/>
        </w:rPr>
        <w:t xml:space="preserve">　</w:t>
      </w:r>
      <w:r w:rsidR="00A81E12">
        <w:rPr>
          <w:rFonts w:hint="eastAsia"/>
        </w:rPr>
        <w:t>冨「水飲み過ぎたらおしっこちびりそう</w:t>
      </w:r>
      <w:r>
        <w:rPr>
          <w:rFonts w:hint="eastAsia"/>
        </w:rPr>
        <w:t>」</w:t>
      </w:r>
    </w:p>
    <w:p w:rsidR="00A81E12" w:rsidRDefault="00A81E12" w:rsidP="00A10666">
      <w:pPr>
        <w:pStyle w:val="A40"/>
        <w:ind w:left="0"/>
      </w:pPr>
      <w:r>
        <w:rPr>
          <w:rFonts w:hint="eastAsia"/>
        </w:rPr>
        <w:t xml:space="preserve">　　　　　　遠藤の横を通り過ぎる。</w:t>
      </w:r>
    </w:p>
    <w:p w:rsidR="00A81E12" w:rsidRDefault="00A81E12" w:rsidP="00A10666">
      <w:pPr>
        <w:pStyle w:val="A40"/>
        <w:ind w:left="0"/>
      </w:pPr>
      <w:r>
        <w:rPr>
          <w:rFonts w:hint="eastAsia"/>
        </w:rPr>
        <w:t xml:space="preserve">　　　　　　遠藤は会釈して挨拶する。</w:t>
      </w:r>
    </w:p>
    <w:p w:rsidR="00A81E12" w:rsidRDefault="00A81E12" w:rsidP="00A10666">
      <w:pPr>
        <w:pStyle w:val="A40"/>
        <w:ind w:left="0"/>
      </w:pPr>
      <w:r>
        <w:rPr>
          <w:rFonts w:hint="eastAsia"/>
        </w:rPr>
        <w:t>遠　藤「お疲れさまです」</w:t>
      </w:r>
    </w:p>
    <w:p w:rsidR="00A81E12" w:rsidRDefault="00A81E12" w:rsidP="00A10666">
      <w:pPr>
        <w:pStyle w:val="A40"/>
        <w:ind w:left="0"/>
      </w:pPr>
      <w:r>
        <w:rPr>
          <w:rFonts w:hint="eastAsia"/>
        </w:rPr>
        <w:t>奥　冨「お疲れさま、ちょっとおしっこ漏れそうで」</w:t>
      </w:r>
    </w:p>
    <w:p w:rsidR="00A81E12" w:rsidRDefault="00A81E12" w:rsidP="00A10666">
      <w:pPr>
        <w:pStyle w:val="A40"/>
        <w:ind w:left="0"/>
      </w:pPr>
      <w:r>
        <w:rPr>
          <w:rFonts w:hint="eastAsia"/>
        </w:rPr>
        <w:t xml:space="preserve">　　　　　　笑いながらトイレの方に走って行く奥冨。</w:t>
      </w:r>
    </w:p>
    <w:p w:rsidR="00A81E12" w:rsidRDefault="00A81E12" w:rsidP="00A10666">
      <w:pPr>
        <w:pStyle w:val="A40"/>
        <w:ind w:left="0"/>
      </w:pPr>
      <w:r>
        <w:rPr>
          <w:rFonts w:hint="eastAsia"/>
        </w:rPr>
        <w:t xml:space="preserve">　　　　　　「あっ」という顔で奥冨を見つめる</w:t>
      </w:r>
      <w:r w:rsidR="00264B34">
        <w:rPr>
          <w:rFonts w:hint="eastAsia"/>
        </w:rPr>
        <w:t>遠藤</w:t>
      </w:r>
      <w:r>
        <w:rPr>
          <w:rFonts w:hint="eastAsia"/>
        </w:rPr>
        <w:t>。</w:t>
      </w:r>
    </w:p>
    <w:p w:rsidR="009138E6" w:rsidRDefault="009138E6" w:rsidP="00A10666">
      <w:pPr>
        <w:pStyle w:val="A40"/>
        <w:ind w:left="0"/>
      </w:pPr>
    </w:p>
    <w:p w:rsidR="00A81E12" w:rsidRPr="0032709A" w:rsidRDefault="00A81E12" w:rsidP="00A81E12">
      <w:pPr>
        <w:pStyle w:val="A4"/>
      </w:pPr>
      <w:r>
        <w:rPr>
          <w:rFonts w:hint="eastAsia"/>
        </w:rPr>
        <w:t>トイレ（日中</w:t>
      </w:r>
      <w:r w:rsidRPr="0032709A">
        <w:rPr>
          <w:rFonts w:hint="eastAsia"/>
        </w:rPr>
        <w:t>）</w:t>
      </w:r>
    </w:p>
    <w:p w:rsidR="00A81E12" w:rsidRDefault="00A81E12" w:rsidP="00A10666">
      <w:pPr>
        <w:pStyle w:val="A40"/>
        <w:ind w:left="0"/>
      </w:pPr>
      <w:r>
        <w:rPr>
          <w:rFonts w:hint="eastAsia"/>
        </w:rPr>
        <w:t xml:space="preserve">　　　　　　奥冨が小便をしていると、個室が開く。</w:t>
      </w:r>
    </w:p>
    <w:p w:rsidR="00A10666" w:rsidRDefault="00A81E12" w:rsidP="00A10666">
      <w:pPr>
        <w:pStyle w:val="A40"/>
        <w:ind w:left="0"/>
      </w:pPr>
      <w:r>
        <w:rPr>
          <w:rFonts w:hint="eastAsia"/>
        </w:rPr>
        <w:t xml:space="preserve">　　　　　　後ろを振り向く奥冨。</w:t>
      </w:r>
    </w:p>
    <w:p w:rsidR="00A81E12" w:rsidRDefault="001339D9" w:rsidP="00A10666">
      <w:pPr>
        <w:pStyle w:val="A40"/>
        <w:ind w:left="0"/>
      </w:pPr>
      <w:r>
        <w:rPr>
          <w:rFonts w:hint="eastAsia"/>
        </w:rPr>
        <w:t>中　川</w:t>
      </w:r>
      <w:r w:rsidR="00A81E12">
        <w:rPr>
          <w:rFonts w:hint="eastAsia"/>
        </w:rPr>
        <w:t>「あっ</w:t>
      </w:r>
      <w:r w:rsidR="00A10666">
        <w:rPr>
          <w:rFonts w:hint="eastAsia"/>
        </w:rPr>
        <w:t>」</w:t>
      </w:r>
    </w:p>
    <w:p w:rsidR="00A81E12" w:rsidRDefault="00A81E12" w:rsidP="00A10666">
      <w:pPr>
        <w:pStyle w:val="A40"/>
        <w:ind w:left="0"/>
      </w:pPr>
      <w:r>
        <w:rPr>
          <w:rFonts w:hint="eastAsia"/>
        </w:rPr>
        <w:t xml:space="preserve">　　　　　　目が合う二人。</w:t>
      </w:r>
    </w:p>
    <w:p w:rsidR="00A81E12" w:rsidRDefault="00A81E12" w:rsidP="00A10666">
      <w:pPr>
        <w:pStyle w:val="A40"/>
        <w:ind w:left="0"/>
      </w:pPr>
      <w:r>
        <w:rPr>
          <w:rFonts w:hint="eastAsia"/>
        </w:rPr>
        <w:t>中　川「お疲れさまです」</w:t>
      </w:r>
    </w:p>
    <w:p w:rsidR="00A81E12" w:rsidRDefault="00A81E12" w:rsidP="00A10666">
      <w:pPr>
        <w:pStyle w:val="A40"/>
        <w:ind w:left="0"/>
      </w:pPr>
      <w:r>
        <w:rPr>
          <w:rFonts w:hint="eastAsia"/>
        </w:rPr>
        <w:t>奥　冨「お疲れさま」</w:t>
      </w:r>
    </w:p>
    <w:p w:rsidR="00A81E12" w:rsidRDefault="00A81E12" w:rsidP="00A10666">
      <w:pPr>
        <w:pStyle w:val="A40"/>
        <w:ind w:left="0"/>
      </w:pPr>
      <w:r>
        <w:rPr>
          <w:rFonts w:hint="eastAsia"/>
        </w:rPr>
        <w:t xml:space="preserve">　　　　　　会釈する二人。中川が手を洗いに向かう。</w:t>
      </w:r>
    </w:p>
    <w:p w:rsidR="00A10666" w:rsidRDefault="00A81E12" w:rsidP="00A10666">
      <w:pPr>
        <w:pStyle w:val="A40"/>
        <w:ind w:left="0"/>
      </w:pPr>
      <w:r>
        <w:rPr>
          <w:rFonts w:hint="eastAsia"/>
        </w:rPr>
        <w:t xml:space="preserve">　　　　　　手を洗っていると奥冨が声かけてくる。</w:t>
      </w:r>
    </w:p>
    <w:p w:rsidR="00A81E12" w:rsidRDefault="00A10666" w:rsidP="0062375D">
      <w:pPr>
        <w:pStyle w:val="A41"/>
      </w:pPr>
      <w:r>
        <w:rPr>
          <w:rFonts w:hint="eastAsia"/>
        </w:rPr>
        <w:t>奥</w:t>
      </w:r>
      <w:r w:rsidR="00ED5936">
        <w:rPr>
          <w:rFonts w:hint="eastAsia"/>
        </w:rPr>
        <w:t xml:space="preserve">　</w:t>
      </w:r>
      <w:r w:rsidR="00A81E12">
        <w:rPr>
          <w:rFonts w:hint="eastAsia"/>
        </w:rPr>
        <w:t>冨「いやー、緊張したよ。まさかこんなかたちで会うなんて</w:t>
      </w:r>
      <w:r>
        <w:rPr>
          <w:rFonts w:hint="eastAsia"/>
        </w:rPr>
        <w:t>」</w:t>
      </w:r>
    </w:p>
    <w:p w:rsidR="00A81E12" w:rsidRDefault="00A81E12" w:rsidP="00A10666">
      <w:pPr>
        <w:pStyle w:val="A40"/>
        <w:ind w:left="0"/>
      </w:pPr>
      <w:r>
        <w:rPr>
          <w:rFonts w:hint="eastAsia"/>
        </w:rPr>
        <w:t>中　川「俺もです」</w:t>
      </w:r>
    </w:p>
    <w:p w:rsidR="00A81E12" w:rsidRDefault="00273FCC" w:rsidP="00A10666">
      <w:pPr>
        <w:pStyle w:val="A40"/>
        <w:ind w:left="0"/>
      </w:pPr>
      <w:r>
        <w:rPr>
          <w:rFonts w:hint="eastAsia"/>
        </w:rPr>
        <w:t>奥　冨「台本で</w:t>
      </w:r>
      <w:r w:rsidR="00A81E12">
        <w:rPr>
          <w:rFonts w:hint="eastAsia"/>
        </w:rPr>
        <w:t>今回のゲスト見てびっくりした」</w:t>
      </w:r>
    </w:p>
    <w:p w:rsidR="00A81E12" w:rsidRDefault="00A81E12" w:rsidP="00A10666">
      <w:pPr>
        <w:pStyle w:val="A40"/>
        <w:ind w:left="0"/>
      </w:pPr>
      <w:r>
        <w:rPr>
          <w:rFonts w:hint="eastAsia"/>
        </w:rPr>
        <w:t>中　川「奥冨さんが呼んでくれたんじゃないんですか」</w:t>
      </w:r>
    </w:p>
    <w:p w:rsidR="00A81E12" w:rsidRDefault="00A81E12" w:rsidP="00A10666">
      <w:pPr>
        <w:pStyle w:val="A40"/>
        <w:ind w:left="0"/>
      </w:pPr>
      <w:r>
        <w:rPr>
          <w:rFonts w:hint="eastAsia"/>
        </w:rPr>
        <w:t>奥　冨「まさか。僕ゲスト誰呼ぶとかノータッチだもん」</w:t>
      </w:r>
    </w:p>
    <w:p w:rsidR="00E3482F" w:rsidRDefault="00A81E12" w:rsidP="00A10666">
      <w:pPr>
        <w:pStyle w:val="A40"/>
        <w:ind w:left="0"/>
      </w:pPr>
      <w:r>
        <w:rPr>
          <w:rFonts w:hint="eastAsia"/>
        </w:rPr>
        <w:t>中　川「そうだったんですね」</w:t>
      </w:r>
    </w:p>
    <w:p w:rsidR="00E3482F" w:rsidRDefault="00E3482F" w:rsidP="0062375D">
      <w:pPr>
        <w:pStyle w:val="A41"/>
      </w:pPr>
      <w:r>
        <w:rPr>
          <w:rFonts w:hint="eastAsia"/>
        </w:rPr>
        <w:t>奥　冨「いや、本音言うとさ、どんなやつだみたいに構えてたのよ。でもいい人でほっとした。果歩ちゃんとすごく相性よさそう」</w:t>
      </w:r>
    </w:p>
    <w:p w:rsidR="00E3482F" w:rsidRDefault="00E3482F" w:rsidP="00A10666">
      <w:pPr>
        <w:pStyle w:val="A40"/>
        <w:ind w:left="0"/>
      </w:pPr>
      <w:r>
        <w:rPr>
          <w:rFonts w:hint="eastAsia"/>
        </w:rPr>
        <w:t>中　川「本当ですか」</w:t>
      </w:r>
    </w:p>
    <w:p w:rsidR="00E3482F" w:rsidRDefault="00E3482F" w:rsidP="00A10666">
      <w:pPr>
        <w:pStyle w:val="A40"/>
        <w:ind w:left="0"/>
      </w:pPr>
      <w:r>
        <w:rPr>
          <w:rFonts w:hint="eastAsia"/>
        </w:rPr>
        <w:t>奥　冨「うん。果歩ちゃんもすごく優しいし」</w:t>
      </w:r>
    </w:p>
    <w:p w:rsidR="00E3482F" w:rsidRDefault="00E3482F" w:rsidP="00A10666">
      <w:pPr>
        <w:pStyle w:val="A40"/>
        <w:ind w:left="0"/>
      </w:pPr>
      <w:r>
        <w:rPr>
          <w:rFonts w:hint="eastAsia"/>
        </w:rPr>
        <w:t>中　川「ですよね」</w:t>
      </w:r>
    </w:p>
    <w:p w:rsidR="00E3482F" w:rsidRDefault="00E3482F" w:rsidP="0062375D">
      <w:pPr>
        <w:pStyle w:val="A41"/>
      </w:pPr>
      <w:r>
        <w:rPr>
          <w:rFonts w:hint="eastAsia"/>
        </w:rPr>
        <w:t>奥　冨「僕さ、ずーっと自信なかったけど果歩ちゃんと付き合って、自信持てるようになってさ。そりゃ、別れた時はショックだったけど。本当感謝してるんだ」</w:t>
      </w:r>
    </w:p>
    <w:p w:rsidR="00E3482F" w:rsidRDefault="00E3482F" w:rsidP="0062375D">
      <w:pPr>
        <w:pStyle w:val="A41"/>
      </w:pPr>
      <w:r>
        <w:rPr>
          <w:rFonts w:hint="eastAsia"/>
        </w:rPr>
        <w:t>中　川「僕も助けられてます」</w:t>
      </w:r>
    </w:p>
    <w:p w:rsidR="00E3482F" w:rsidRDefault="00E3482F" w:rsidP="00A10666">
      <w:pPr>
        <w:pStyle w:val="A40"/>
        <w:ind w:left="0"/>
      </w:pPr>
      <w:r>
        <w:rPr>
          <w:rFonts w:hint="eastAsia"/>
        </w:rPr>
        <w:t>奥　冨「こんなこと中川くんに言うのも変だよね、ごめんね」</w:t>
      </w:r>
    </w:p>
    <w:p w:rsidR="00E3482F" w:rsidRDefault="00E3482F" w:rsidP="00A10666">
      <w:pPr>
        <w:pStyle w:val="A40"/>
        <w:ind w:left="0"/>
      </w:pPr>
      <w:r>
        <w:rPr>
          <w:rFonts w:hint="eastAsia"/>
        </w:rPr>
        <w:t>中　川「そんなことないです」</w:t>
      </w:r>
    </w:p>
    <w:p w:rsidR="001C4461" w:rsidRDefault="001C4461" w:rsidP="00A10666">
      <w:pPr>
        <w:pStyle w:val="A40"/>
        <w:ind w:left="0"/>
        <w:rPr>
          <w:rFonts w:hint="eastAsia"/>
        </w:rPr>
      </w:pPr>
      <w:r>
        <w:rPr>
          <w:rFonts w:hint="eastAsia"/>
        </w:rPr>
        <w:t xml:space="preserve">　　　　　　ビショビショの手を急いで服で拭く中川。</w:t>
      </w:r>
    </w:p>
    <w:p w:rsidR="00E3482F" w:rsidRDefault="001C4461" w:rsidP="00A10666">
      <w:pPr>
        <w:pStyle w:val="A40"/>
        <w:ind w:left="0"/>
      </w:pPr>
      <w:r>
        <w:rPr>
          <w:rFonts w:hint="eastAsia"/>
        </w:rPr>
        <w:t xml:space="preserve">　　　　　　そして乾いた手を差し出す</w:t>
      </w:r>
      <w:r w:rsidR="00E3482F">
        <w:rPr>
          <w:rFonts w:hint="eastAsia"/>
        </w:rPr>
        <w:t>。</w:t>
      </w:r>
    </w:p>
    <w:p w:rsidR="00E3482F" w:rsidRDefault="001C4461" w:rsidP="00A10666">
      <w:pPr>
        <w:pStyle w:val="A40"/>
        <w:ind w:left="0"/>
      </w:pPr>
      <w:r>
        <w:rPr>
          <w:rFonts w:hint="eastAsia"/>
        </w:rPr>
        <w:t xml:space="preserve">　　　　　　</w:t>
      </w:r>
      <w:r w:rsidR="00E3482F">
        <w:rPr>
          <w:rFonts w:hint="eastAsia"/>
        </w:rPr>
        <w:t>奥冨</w:t>
      </w:r>
      <w:r>
        <w:rPr>
          <w:rFonts w:hint="eastAsia"/>
        </w:rPr>
        <w:t>は手洗いをし、ビショビショの手を拭かずに、差し出す</w:t>
      </w:r>
      <w:r w:rsidR="00E3482F">
        <w:rPr>
          <w:rFonts w:hint="eastAsia"/>
        </w:rPr>
        <w:t>。</w:t>
      </w:r>
    </w:p>
    <w:p w:rsidR="00E3482F" w:rsidRDefault="001C4461" w:rsidP="00A10666">
      <w:pPr>
        <w:pStyle w:val="A40"/>
        <w:ind w:left="0"/>
      </w:pPr>
      <w:r>
        <w:rPr>
          <w:rFonts w:hint="eastAsia"/>
        </w:rPr>
        <w:t xml:space="preserve">　　　　　　乾いた中川の手とびしょ濡れの奥冨の手。</w:t>
      </w:r>
    </w:p>
    <w:p w:rsidR="009138E6" w:rsidRDefault="009138E6" w:rsidP="00A10666">
      <w:pPr>
        <w:pStyle w:val="A40"/>
        <w:ind w:left="0"/>
      </w:pPr>
    </w:p>
    <w:p w:rsidR="00A10666" w:rsidRDefault="00E3482F" w:rsidP="00A10666">
      <w:pPr>
        <w:pStyle w:val="A4"/>
      </w:pPr>
      <w:r>
        <w:rPr>
          <w:rFonts w:hint="eastAsia"/>
        </w:rPr>
        <w:t>ラジオ収録スタジオ（日中</w:t>
      </w:r>
      <w:r w:rsidRPr="0032709A">
        <w:rPr>
          <w:rFonts w:hint="eastAsia"/>
        </w:rPr>
        <w:t>）</w:t>
      </w:r>
    </w:p>
    <w:p w:rsidR="00A10666" w:rsidRDefault="00E3482F" w:rsidP="00923B35">
      <w:pPr>
        <w:pStyle w:val="A40"/>
      </w:pPr>
      <w:r>
        <w:rPr>
          <w:rFonts w:hint="eastAsia"/>
        </w:rPr>
        <w:t>遠藤のところへ</w:t>
      </w:r>
      <w:r w:rsidR="007D7979">
        <w:rPr>
          <w:rFonts w:hint="eastAsia"/>
        </w:rPr>
        <w:t>中</w:t>
      </w:r>
      <w:r>
        <w:rPr>
          <w:rFonts w:hint="eastAsia"/>
        </w:rPr>
        <w:t>川が戻ってくる</w:t>
      </w:r>
      <w:r w:rsidR="00A10666">
        <w:rPr>
          <w:rFonts w:hint="eastAsia"/>
        </w:rPr>
        <w:t>。</w:t>
      </w:r>
    </w:p>
    <w:p w:rsidR="00A10666" w:rsidRDefault="00E3482F" w:rsidP="00A10666">
      <w:pPr>
        <w:pStyle w:val="A40"/>
        <w:ind w:left="0"/>
      </w:pPr>
      <w:r>
        <w:rPr>
          <w:rFonts w:hint="eastAsia"/>
        </w:rPr>
        <w:t>中　川「おまたせ、行こうか</w:t>
      </w:r>
      <w:r w:rsidR="00A10666">
        <w:rPr>
          <w:rFonts w:hint="eastAsia"/>
        </w:rPr>
        <w:t>」</w:t>
      </w:r>
    </w:p>
    <w:p w:rsidR="00A10666" w:rsidRDefault="00A10666" w:rsidP="00A10666">
      <w:pPr>
        <w:pStyle w:val="A40"/>
        <w:ind w:left="0"/>
      </w:pPr>
      <w:r>
        <w:rPr>
          <w:rFonts w:hint="eastAsia"/>
        </w:rPr>
        <w:t>遠</w:t>
      </w:r>
      <w:r w:rsidR="00ED5936">
        <w:rPr>
          <w:rFonts w:hint="eastAsia"/>
        </w:rPr>
        <w:t xml:space="preserve">　</w:t>
      </w:r>
      <w:r w:rsidR="00E3482F">
        <w:rPr>
          <w:rFonts w:hint="eastAsia"/>
        </w:rPr>
        <w:t>藤「うん。大丈夫だった？</w:t>
      </w:r>
      <w:r>
        <w:rPr>
          <w:rFonts w:hint="eastAsia"/>
        </w:rPr>
        <w:t>」</w:t>
      </w:r>
    </w:p>
    <w:p w:rsidR="00E3482F" w:rsidRDefault="00E3482F" w:rsidP="003C1B47">
      <w:pPr>
        <w:pStyle w:val="A40"/>
        <w:ind w:left="0"/>
      </w:pPr>
      <w:r>
        <w:rPr>
          <w:rFonts w:hint="eastAsia"/>
        </w:rPr>
        <w:t>中　川</w:t>
      </w:r>
      <w:r w:rsidR="00A10666">
        <w:rPr>
          <w:rFonts w:hint="eastAsia"/>
        </w:rPr>
        <w:t>「</w:t>
      </w:r>
      <w:r>
        <w:rPr>
          <w:rFonts w:hint="eastAsia"/>
        </w:rPr>
        <w:t>うんこしたらすっきりした」</w:t>
      </w:r>
    </w:p>
    <w:p w:rsidR="00C939A8" w:rsidRDefault="00E3482F" w:rsidP="003C1B47">
      <w:pPr>
        <w:pStyle w:val="A40"/>
        <w:ind w:left="0"/>
      </w:pPr>
      <w:r>
        <w:rPr>
          <w:rFonts w:hint="eastAsia"/>
        </w:rPr>
        <w:t xml:space="preserve">　　　　　　スタジオを出て行く</w:t>
      </w:r>
      <w:r w:rsidR="00A10666">
        <w:rPr>
          <w:rFonts w:hint="eastAsia"/>
        </w:rPr>
        <w:t>二人。</w:t>
      </w:r>
    </w:p>
    <w:p w:rsidR="009138E6" w:rsidRPr="0032709A" w:rsidRDefault="009138E6" w:rsidP="003C1B47">
      <w:pPr>
        <w:pStyle w:val="A40"/>
        <w:ind w:left="0"/>
      </w:pPr>
    </w:p>
    <w:p w:rsidR="00F75AE3" w:rsidRPr="0032709A" w:rsidRDefault="00992BD1" w:rsidP="008D0F2D">
      <w:pPr>
        <w:pStyle w:val="A4"/>
      </w:pPr>
      <w:r>
        <w:rPr>
          <w:rFonts w:hint="eastAsia"/>
        </w:rPr>
        <w:t>遠藤の家</w:t>
      </w:r>
      <w:r w:rsidR="00F75AE3" w:rsidRPr="0032709A">
        <w:rPr>
          <w:rFonts w:hint="eastAsia"/>
        </w:rPr>
        <w:t>（夜）</w:t>
      </w:r>
    </w:p>
    <w:p w:rsidR="003A4B83" w:rsidRDefault="00110B1A" w:rsidP="00A21009">
      <w:pPr>
        <w:pStyle w:val="A40"/>
      </w:pPr>
      <w:r>
        <w:rPr>
          <w:rFonts w:hint="eastAsia"/>
        </w:rPr>
        <w:t>遠藤は</w:t>
      </w:r>
      <w:r w:rsidR="00654A77">
        <w:rPr>
          <w:rFonts w:hint="eastAsia"/>
        </w:rPr>
        <w:t>一人でこたつのそばに仰向けになり、</w:t>
      </w:r>
      <w:r w:rsidR="00970766">
        <w:rPr>
          <w:rFonts w:hint="eastAsia"/>
        </w:rPr>
        <w:t>スマホで</w:t>
      </w:r>
      <w:r w:rsidR="003A4B83">
        <w:rPr>
          <w:rFonts w:hint="eastAsia"/>
        </w:rPr>
        <w:t>中川のインスタを見ている。</w:t>
      </w:r>
    </w:p>
    <w:p w:rsidR="003A4B83" w:rsidRDefault="003A4B83" w:rsidP="00A21009">
      <w:pPr>
        <w:pStyle w:val="A40"/>
      </w:pPr>
      <w:r>
        <w:rPr>
          <w:rFonts w:hint="eastAsia"/>
        </w:rPr>
        <w:t>そして中川の投稿についている「いいね」の中から中川の彼女の果歩のインスタを見つける。</w:t>
      </w:r>
    </w:p>
    <w:p w:rsidR="00970766" w:rsidRDefault="00970766" w:rsidP="00A21009">
      <w:pPr>
        <w:pStyle w:val="A40"/>
      </w:pPr>
      <w:r>
        <w:rPr>
          <w:rFonts w:hint="eastAsia"/>
        </w:rPr>
        <w:t>果歩の写真を見ていると動物園の動画を見つける。</w:t>
      </w:r>
    </w:p>
    <w:p w:rsidR="00970766" w:rsidRDefault="00970766" w:rsidP="00A21009">
      <w:pPr>
        <w:pStyle w:val="A40"/>
      </w:pPr>
      <w:r>
        <w:rPr>
          <w:rFonts w:hint="eastAsia"/>
        </w:rPr>
        <w:t>それはフクロテナガザルが鳴いてる動画。</w:t>
      </w:r>
    </w:p>
    <w:p w:rsidR="00970766" w:rsidRDefault="00970766" w:rsidP="00A21009">
      <w:pPr>
        <w:pStyle w:val="A40"/>
      </w:pPr>
      <w:r>
        <w:rPr>
          <w:rFonts w:hint="eastAsia"/>
        </w:rPr>
        <w:t>間違えていいねを押してしまい、慌てて取り消す。</w:t>
      </w:r>
    </w:p>
    <w:p w:rsidR="003A4B83" w:rsidRDefault="00970766" w:rsidP="00970766">
      <w:pPr>
        <w:pStyle w:val="A40"/>
        <w:ind w:left="0"/>
      </w:pPr>
      <w:r>
        <w:rPr>
          <w:rFonts w:hint="eastAsia"/>
        </w:rPr>
        <w:t>遠　藤「やっべ」</w:t>
      </w:r>
    </w:p>
    <w:p w:rsidR="0007247C" w:rsidRDefault="00970766" w:rsidP="00A21009">
      <w:pPr>
        <w:pStyle w:val="A40"/>
      </w:pPr>
      <w:r>
        <w:rPr>
          <w:rFonts w:hint="eastAsia"/>
        </w:rPr>
        <w:t>遠藤はインスタを見るのを止め、ユーチューブを見はじめる</w:t>
      </w:r>
      <w:r w:rsidR="0007247C">
        <w:rPr>
          <w:rFonts w:hint="eastAsia"/>
        </w:rPr>
        <w:t>。</w:t>
      </w:r>
    </w:p>
    <w:p w:rsidR="0007247C" w:rsidRDefault="0007247C" w:rsidP="0007247C">
      <w:pPr>
        <w:pStyle w:val="A40"/>
      </w:pPr>
      <w:r>
        <w:rPr>
          <w:rFonts w:hint="eastAsia"/>
        </w:rPr>
        <w:t>つなとがお風呂に入って息を止めている動画。</w:t>
      </w:r>
    </w:p>
    <w:p w:rsidR="0007247C" w:rsidRDefault="0007247C" w:rsidP="0007247C">
      <w:pPr>
        <w:pStyle w:val="A40"/>
      </w:pPr>
      <w:r>
        <w:rPr>
          <w:rFonts w:hint="eastAsia"/>
        </w:rPr>
        <w:t>少ししてつなとが浴槽から出てくる。</w:t>
      </w:r>
    </w:p>
    <w:p w:rsidR="0007247C" w:rsidRPr="0032709A" w:rsidRDefault="0007247C" w:rsidP="00C939A8">
      <w:pPr>
        <w:pStyle w:val="A41"/>
      </w:pPr>
      <w:r>
        <w:rPr>
          <w:rFonts w:hint="eastAsia"/>
        </w:rPr>
        <w:t>つなと「</w:t>
      </w:r>
      <w:r w:rsidR="00393F56">
        <w:rPr>
          <w:rFonts w:hint="eastAsia"/>
        </w:rPr>
        <w:t>ただ</w:t>
      </w:r>
      <w:r>
        <w:rPr>
          <w:rFonts w:hint="eastAsia"/>
        </w:rPr>
        <w:t>今の記録、２分６秒。２分越え、僕にもできました。だからみんなもできる。できるとおもってやること、それが成功への第一歩。できないと思ったら一生できない</w:t>
      </w:r>
      <w:r w:rsidR="00A075E5">
        <w:rPr>
          <w:rFonts w:hint="eastAsia"/>
        </w:rPr>
        <w:t>。誰かに想いを伝えたい人も同じ。ぶつかって行きましょう！</w:t>
      </w:r>
      <w:r>
        <w:rPr>
          <w:rFonts w:hint="eastAsia"/>
        </w:rPr>
        <w:t>」</w:t>
      </w:r>
    </w:p>
    <w:p w:rsidR="00B301EB" w:rsidRDefault="0007247C" w:rsidP="00110B1A">
      <w:pPr>
        <w:pStyle w:val="A40"/>
      </w:pPr>
      <w:r>
        <w:rPr>
          <w:rFonts w:hint="eastAsia"/>
        </w:rPr>
        <w:t>遠藤、無表情でそれを見ている。</w:t>
      </w:r>
    </w:p>
    <w:p w:rsidR="00F75AE3" w:rsidRDefault="00B301EB" w:rsidP="00110B1A">
      <w:pPr>
        <w:pStyle w:val="A40"/>
      </w:pPr>
      <w:r>
        <w:rPr>
          <w:rFonts w:hint="eastAsia"/>
        </w:rPr>
        <w:t>すると明日の撮影が休みになったとメールが来る。</w:t>
      </w:r>
    </w:p>
    <w:p w:rsidR="009138E6" w:rsidRPr="0032709A" w:rsidRDefault="009138E6" w:rsidP="00110B1A">
      <w:pPr>
        <w:pStyle w:val="A40"/>
      </w:pPr>
    </w:p>
    <w:p w:rsidR="0007247C" w:rsidRPr="0032709A" w:rsidRDefault="0007247C" w:rsidP="0007247C">
      <w:pPr>
        <w:pStyle w:val="A4"/>
      </w:pPr>
      <w:r>
        <w:rPr>
          <w:rFonts w:hint="eastAsia"/>
        </w:rPr>
        <w:t xml:space="preserve">遠藤の家　風呂場　</w:t>
      </w:r>
      <w:r w:rsidR="00F75AE3" w:rsidRPr="0032709A">
        <w:rPr>
          <w:rFonts w:hint="eastAsia"/>
        </w:rPr>
        <w:t>（夜）</w:t>
      </w:r>
    </w:p>
    <w:p w:rsidR="0007247C" w:rsidRPr="0032709A" w:rsidRDefault="0007247C" w:rsidP="0007247C">
      <w:pPr>
        <w:pStyle w:val="A40"/>
      </w:pPr>
      <w:r>
        <w:rPr>
          <w:rFonts w:hint="eastAsia"/>
        </w:rPr>
        <w:t>遠</w:t>
      </w:r>
      <w:r w:rsidRPr="0032709A">
        <w:rPr>
          <w:rFonts w:hint="eastAsia"/>
        </w:rPr>
        <w:t>藤は浴槽に浸かってボーッとしている。</w:t>
      </w:r>
    </w:p>
    <w:p w:rsidR="0007247C" w:rsidRPr="0032709A" w:rsidRDefault="0007247C" w:rsidP="0007247C">
      <w:pPr>
        <w:pStyle w:val="A40"/>
      </w:pPr>
      <w:r w:rsidRPr="0032709A">
        <w:rPr>
          <w:rFonts w:hint="eastAsia"/>
        </w:rPr>
        <w:t>そして、左手と右手を絡ませる。</w:t>
      </w:r>
    </w:p>
    <w:p w:rsidR="0007247C" w:rsidRPr="0032709A" w:rsidRDefault="0007247C" w:rsidP="0007247C">
      <w:pPr>
        <w:pStyle w:val="A40"/>
      </w:pPr>
      <w:r w:rsidRPr="0032709A">
        <w:rPr>
          <w:rFonts w:hint="eastAsia"/>
        </w:rPr>
        <w:t>右手だけがずっと浴槽の中にあったため、ふやけてしわしわになっている。</w:t>
      </w:r>
    </w:p>
    <w:p w:rsidR="0007247C" w:rsidRPr="0032709A" w:rsidRDefault="0007247C" w:rsidP="0007247C">
      <w:pPr>
        <w:pStyle w:val="A40"/>
      </w:pPr>
      <w:r w:rsidRPr="0032709A">
        <w:rPr>
          <w:rFonts w:hint="eastAsia"/>
        </w:rPr>
        <w:t>湯沸かし器のデジタル時計を見る</w:t>
      </w:r>
    </w:p>
    <w:p w:rsidR="0007247C" w:rsidRPr="0032709A" w:rsidRDefault="0007247C" w:rsidP="0007247C">
      <w:pPr>
        <w:pStyle w:val="A40"/>
      </w:pPr>
      <w:r>
        <w:rPr>
          <w:rFonts w:hint="eastAsia"/>
        </w:rPr>
        <w:t>２５</w:t>
      </w:r>
      <w:r w:rsidRPr="0032709A">
        <w:rPr>
          <w:rFonts w:hint="eastAsia"/>
        </w:rPr>
        <w:t>時９分</w:t>
      </w:r>
    </w:p>
    <w:p w:rsidR="00544A49" w:rsidRDefault="0007247C" w:rsidP="00544A49">
      <w:pPr>
        <w:pStyle w:val="A40"/>
      </w:pPr>
      <w:r>
        <w:rPr>
          <w:rFonts w:hint="eastAsia"/>
        </w:rPr>
        <w:t>１０</w:t>
      </w:r>
      <w:r w:rsidRPr="0032709A">
        <w:rPr>
          <w:rFonts w:hint="eastAsia"/>
        </w:rPr>
        <w:t>分になった瞬間、息を止め、潜る。</w:t>
      </w:r>
    </w:p>
    <w:p w:rsidR="0007247C" w:rsidRPr="0032709A" w:rsidRDefault="0007247C" w:rsidP="0007247C">
      <w:pPr>
        <w:pStyle w:val="A40"/>
      </w:pPr>
      <w:r w:rsidRPr="0032709A">
        <w:rPr>
          <w:rFonts w:hint="eastAsia"/>
        </w:rPr>
        <w:t>息が持たなくなり、顔を出す。</w:t>
      </w:r>
    </w:p>
    <w:p w:rsidR="0007247C" w:rsidRPr="0032709A" w:rsidRDefault="0007247C" w:rsidP="0007247C">
      <w:pPr>
        <w:pStyle w:val="A40"/>
      </w:pPr>
      <w:r>
        <w:rPr>
          <w:rFonts w:hint="eastAsia"/>
        </w:rPr>
        <w:t>２５</w:t>
      </w:r>
      <w:r w:rsidRPr="0032709A">
        <w:rPr>
          <w:rFonts w:hint="eastAsia"/>
        </w:rPr>
        <w:t>時</w:t>
      </w:r>
      <w:r>
        <w:rPr>
          <w:rFonts w:hint="eastAsia"/>
        </w:rPr>
        <w:t>１１</w:t>
      </w:r>
      <w:r w:rsidRPr="0032709A">
        <w:rPr>
          <w:rFonts w:hint="eastAsia"/>
        </w:rPr>
        <w:t>分</w:t>
      </w:r>
    </w:p>
    <w:p w:rsidR="0007247C" w:rsidRPr="0032709A" w:rsidRDefault="0007247C" w:rsidP="0007247C">
      <w:pPr>
        <w:pStyle w:val="A40"/>
      </w:pPr>
      <w:r w:rsidRPr="0032709A">
        <w:rPr>
          <w:rFonts w:hint="eastAsia"/>
        </w:rPr>
        <w:t>すぐに時計は</w:t>
      </w:r>
      <w:r>
        <w:rPr>
          <w:rFonts w:hint="eastAsia"/>
        </w:rPr>
        <w:t>１２</w:t>
      </w:r>
      <w:r w:rsidRPr="0032709A">
        <w:rPr>
          <w:rFonts w:hint="eastAsia"/>
        </w:rPr>
        <w:t>分になる。</w:t>
      </w:r>
    </w:p>
    <w:p w:rsidR="00F75AE3" w:rsidRDefault="0007247C" w:rsidP="003A4B83">
      <w:pPr>
        <w:pStyle w:val="A41"/>
        <w:ind w:left="1280" w:firstLine="81"/>
      </w:pPr>
      <w:r w:rsidRPr="0032709A">
        <w:rPr>
          <w:rFonts w:hint="eastAsia"/>
        </w:rPr>
        <w:t>ぎりぎり</w:t>
      </w:r>
      <w:r>
        <w:rPr>
          <w:rFonts w:hint="eastAsia"/>
        </w:rPr>
        <w:t>２分間にはとどかない。</w:t>
      </w:r>
    </w:p>
    <w:p w:rsidR="009138E6" w:rsidRPr="0032709A" w:rsidRDefault="009138E6" w:rsidP="003A4B83">
      <w:pPr>
        <w:pStyle w:val="A41"/>
        <w:ind w:left="1280" w:firstLine="81"/>
      </w:pPr>
    </w:p>
    <w:p w:rsidR="00F75AE3" w:rsidRPr="00A21009" w:rsidRDefault="00B301EB" w:rsidP="003A4B83">
      <w:pPr>
        <w:pStyle w:val="A4"/>
      </w:pPr>
      <w:r>
        <w:rPr>
          <w:rFonts w:hint="eastAsia"/>
        </w:rPr>
        <w:t>遠藤の家（日中</w:t>
      </w:r>
      <w:r w:rsidR="00B36388">
        <w:rPr>
          <w:rFonts w:hint="eastAsia"/>
        </w:rPr>
        <w:t xml:space="preserve">）　</w:t>
      </w:r>
    </w:p>
    <w:p w:rsidR="00B301EB" w:rsidRDefault="00B301EB" w:rsidP="00D73DFB">
      <w:pPr>
        <w:pStyle w:val="A41"/>
        <w:ind w:left="0" w:firstLine="0"/>
      </w:pPr>
      <w:r>
        <w:rPr>
          <w:rFonts w:hint="eastAsia"/>
        </w:rPr>
        <w:t xml:space="preserve">　　　　　　ブランチを食べながら中川に電話をする。</w:t>
      </w:r>
    </w:p>
    <w:p w:rsidR="00F75AE3" w:rsidRDefault="00B301EB" w:rsidP="00B301EB">
      <w:pPr>
        <w:pStyle w:val="A41"/>
        <w:ind w:left="0" w:firstLine="0"/>
      </w:pPr>
      <w:r>
        <w:rPr>
          <w:rFonts w:hint="eastAsia"/>
        </w:rPr>
        <w:t>遠　藤「もしもし？」</w:t>
      </w:r>
    </w:p>
    <w:p w:rsidR="009138E6" w:rsidRPr="00A21009" w:rsidRDefault="009138E6" w:rsidP="00B301EB">
      <w:pPr>
        <w:pStyle w:val="A41"/>
        <w:ind w:left="0" w:firstLine="0"/>
      </w:pPr>
    </w:p>
    <w:p w:rsidR="00B301EB" w:rsidRPr="0032709A" w:rsidRDefault="00B301EB" w:rsidP="00B301EB">
      <w:pPr>
        <w:pStyle w:val="A4"/>
      </w:pPr>
      <w:r>
        <w:rPr>
          <w:rFonts w:hint="eastAsia"/>
        </w:rPr>
        <w:t>道（日中</w:t>
      </w:r>
      <w:r w:rsidRPr="0032709A">
        <w:rPr>
          <w:rFonts w:hint="eastAsia"/>
        </w:rPr>
        <w:t>）</w:t>
      </w:r>
    </w:p>
    <w:p w:rsidR="009138E6" w:rsidRDefault="00803C23" w:rsidP="00803C23">
      <w:pPr>
        <w:pStyle w:val="A41"/>
        <w:ind w:left="0" w:firstLine="0"/>
      </w:pPr>
      <w:r>
        <w:rPr>
          <w:rFonts w:hint="eastAsia"/>
        </w:rPr>
        <w:t xml:space="preserve">　　　　　　中川とサイクリングする遠藤。</w:t>
      </w:r>
    </w:p>
    <w:p w:rsidR="000857A9" w:rsidRDefault="000857A9" w:rsidP="00803C23">
      <w:pPr>
        <w:pStyle w:val="A41"/>
        <w:ind w:left="0" w:firstLine="0"/>
      </w:pPr>
    </w:p>
    <w:p w:rsidR="00803C23" w:rsidRDefault="00803C23" w:rsidP="00803C23">
      <w:pPr>
        <w:pStyle w:val="A4"/>
      </w:pPr>
      <w:r>
        <w:rPr>
          <w:rFonts w:hint="eastAsia"/>
        </w:rPr>
        <w:t>スタンプポイント（日中</w:t>
      </w:r>
      <w:r w:rsidRPr="0032709A">
        <w:rPr>
          <w:rFonts w:hint="eastAsia"/>
        </w:rPr>
        <w:t>）</w:t>
      </w:r>
      <w:r>
        <w:rPr>
          <w:rFonts w:hint="eastAsia"/>
        </w:rPr>
        <w:t xml:space="preserve">　スタンプ４つ目</w:t>
      </w:r>
    </w:p>
    <w:p w:rsidR="00803C23" w:rsidRDefault="00803C23" w:rsidP="00803C23">
      <w:pPr>
        <w:pStyle w:val="A40"/>
      </w:pPr>
      <w:r>
        <w:rPr>
          <w:rFonts w:hint="eastAsia"/>
        </w:rPr>
        <w:t>遠藤、スタンプを押す。</w:t>
      </w:r>
    </w:p>
    <w:p w:rsidR="00803C23" w:rsidRDefault="00803C23" w:rsidP="00803C23">
      <w:pPr>
        <w:pStyle w:val="A40"/>
        <w:ind w:left="0"/>
      </w:pPr>
      <w:r>
        <w:rPr>
          <w:rFonts w:hint="eastAsia"/>
        </w:rPr>
        <w:t>中　川「俺、今までの押してないけど」</w:t>
      </w:r>
    </w:p>
    <w:p w:rsidR="00F14B91" w:rsidRDefault="00803C23" w:rsidP="00803C23">
      <w:pPr>
        <w:pStyle w:val="A40"/>
        <w:ind w:left="0"/>
      </w:pPr>
      <w:r>
        <w:rPr>
          <w:rFonts w:hint="eastAsia"/>
        </w:rPr>
        <w:t>遠　藤「</w:t>
      </w:r>
      <w:r w:rsidR="00F14B91">
        <w:rPr>
          <w:rFonts w:hint="eastAsia"/>
        </w:rPr>
        <w:t>せっかくだし</w:t>
      </w:r>
      <w:r>
        <w:rPr>
          <w:rFonts w:hint="eastAsia"/>
        </w:rPr>
        <w:t>」</w:t>
      </w:r>
    </w:p>
    <w:p w:rsidR="00F14B91" w:rsidRDefault="00F14B91" w:rsidP="00803C23">
      <w:pPr>
        <w:pStyle w:val="A40"/>
        <w:ind w:left="0"/>
      </w:pPr>
      <w:r>
        <w:rPr>
          <w:rFonts w:hint="eastAsia"/>
        </w:rPr>
        <w:t>中　川「じゃあ」</w:t>
      </w:r>
    </w:p>
    <w:p w:rsidR="00803C23" w:rsidRDefault="00F14B91" w:rsidP="0062375D">
      <w:pPr>
        <w:pStyle w:val="A40"/>
      </w:pPr>
      <w:r w:rsidRPr="0062375D">
        <w:rPr>
          <w:rFonts w:hint="eastAsia"/>
        </w:rPr>
        <w:t>中川は近くにあったスタンプラリーのシートを手に取り、そこにスタンプを押す。</w:t>
      </w:r>
    </w:p>
    <w:p w:rsidR="009138E6" w:rsidRPr="0062375D" w:rsidRDefault="009138E6" w:rsidP="0062375D">
      <w:pPr>
        <w:pStyle w:val="A40"/>
      </w:pPr>
    </w:p>
    <w:p w:rsidR="00803C23" w:rsidRPr="0032709A" w:rsidRDefault="00803C23" w:rsidP="00803C23">
      <w:pPr>
        <w:pStyle w:val="A4"/>
      </w:pPr>
      <w:r>
        <w:rPr>
          <w:rFonts w:hint="eastAsia"/>
        </w:rPr>
        <w:t>スタンプポイント（日中）　スタンプ５つ目</w:t>
      </w:r>
    </w:p>
    <w:p w:rsidR="009D4330" w:rsidRDefault="00F14B91" w:rsidP="00F14B91">
      <w:pPr>
        <w:pStyle w:val="A40"/>
      </w:pPr>
      <w:r>
        <w:rPr>
          <w:rFonts w:hint="eastAsia"/>
        </w:rPr>
        <w:t>遠藤と中川が</w:t>
      </w:r>
      <w:r w:rsidR="009D4330">
        <w:rPr>
          <w:rFonts w:hint="eastAsia"/>
        </w:rPr>
        <w:t>スタンプ台のところで順番が来るのを待っている。</w:t>
      </w:r>
    </w:p>
    <w:p w:rsidR="009D4330" w:rsidRDefault="00C4672F" w:rsidP="00F14B91">
      <w:pPr>
        <w:pStyle w:val="A40"/>
      </w:pPr>
      <w:r>
        <w:rPr>
          <w:rFonts w:hint="eastAsia"/>
        </w:rPr>
        <w:t>二人の前には初老の男性</w:t>
      </w:r>
      <w:r w:rsidR="009D4330">
        <w:rPr>
          <w:rFonts w:hint="eastAsia"/>
        </w:rPr>
        <w:t>がおり、スタンプを押している。</w:t>
      </w:r>
    </w:p>
    <w:p w:rsidR="009D4330" w:rsidRDefault="004C6428" w:rsidP="00F14B91">
      <w:pPr>
        <w:pStyle w:val="A40"/>
      </w:pPr>
      <w:r>
        <w:rPr>
          <w:rFonts w:hint="eastAsia"/>
        </w:rPr>
        <w:t>その男</w:t>
      </w:r>
      <w:r w:rsidR="009D4330">
        <w:rPr>
          <w:rFonts w:hint="eastAsia"/>
        </w:rPr>
        <w:t>の</w:t>
      </w:r>
      <w:r>
        <w:rPr>
          <w:rFonts w:hint="eastAsia"/>
        </w:rPr>
        <w:t>スタンプ</w:t>
      </w:r>
      <w:r w:rsidR="009D4330">
        <w:rPr>
          <w:rFonts w:hint="eastAsia"/>
        </w:rPr>
        <w:t>シートを覗く遠藤。</w:t>
      </w:r>
    </w:p>
    <w:p w:rsidR="00803C23" w:rsidRDefault="004C6428" w:rsidP="00F14B91">
      <w:pPr>
        <w:pStyle w:val="A40"/>
      </w:pPr>
      <w:r>
        <w:rPr>
          <w:rFonts w:hint="eastAsia"/>
        </w:rPr>
        <w:t>シートには</w:t>
      </w:r>
      <w:r w:rsidR="009D4330">
        <w:rPr>
          <w:rFonts w:hint="eastAsia"/>
        </w:rPr>
        <w:t>全てのスタンプが押されている。</w:t>
      </w:r>
    </w:p>
    <w:p w:rsidR="00AF6759" w:rsidRDefault="00C4672F" w:rsidP="00110B1A">
      <w:pPr>
        <w:pStyle w:val="A40"/>
        <w:ind w:left="0"/>
        <w:rPr>
          <w:rFonts w:hint="eastAsia"/>
        </w:rPr>
      </w:pPr>
      <w:r>
        <w:rPr>
          <w:rFonts w:hint="eastAsia"/>
        </w:rPr>
        <w:t xml:space="preserve">　　　　　　</w:t>
      </w:r>
      <w:r w:rsidR="008B3E73">
        <w:rPr>
          <w:rFonts w:hint="eastAsia"/>
        </w:rPr>
        <w:t>スタンプ台の</w:t>
      </w:r>
      <w:r>
        <w:rPr>
          <w:rFonts w:hint="eastAsia"/>
        </w:rPr>
        <w:t>近くでは大道芸人がボーリングのピンをお手玉のようにして投げている。</w:t>
      </w:r>
    </w:p>
    <w:p w:rsidR="00C4672F" w:rsidRDefault="00AF6759" w:rsidP="00110B1A">
      <w:pPr>
        <w:pStyle w:val="A40"/>
        <w:ind w:left="0"/>
        <w:rPr>
          <w:rFonts w:hint="eastAsia"/>
        </w:rPr>
      </w:pPr>
      <w:r>
        <w:rPr>
          <w:rFonts w:hint="eastAsia"/>
        </w:rPr>
        <w:t xml:space="preserve">　　　　　　しかしミスが多く、すぐ落としてしまう。</w:t>
      </w:r>
    </w:p>
    <w:p w:rsidR="005A0374" w:rsidRDefault="00C4672F" w:rsidP="00110B1A">
      <w:pPr>
        <w:pStyle w:val="A40"/>
        <w:ind w:left="0"/>
        <w:rPr>
          <w:rFonts w:hint="eastAsia"/>
        </w:rPr>
      </w:pPr>
      <w:r>
        <w:rPr>
          <w:rFonts w:hint="eastAsia"/>
        </w:rPr>
        <w:t xml:space="preserve">　　　　　　それを散歩中の犬が</w:t>
      </w:r>
      <w:r w:rsidR="005A0374">
        <w:rPr>
          <w:rFonts w:hint="eastAsia"/>
        </w:rPr>
        <w:t>立ち止まって</w:t>
      </w:r>
      <w:r>
        <w:rPr>
          <w:rFonts w:hint="eastAsia"/>
        </w:rPr>
        <w:t>眺めている。</w:t>
      </w:r>
    </w:p>
    <w:p w:rsidR="004F1956" w:rsidRDefault="005A0374" w:rsidP="00110B1A">
      <w:pPr>
        <w:pStyle w:val="A40"/>
        <w:ind w:left="0"/>
        <w:rPr>
          <w:rFonts w:hint="eastAsia"/>
        </w:rPr>
      </w:pPr>
      <w:r>
        <w:rPr>
          <w:rFonts w:hint="eastAsia"/>
        </w:rPr>
        <w:t xml:space="preserve">　　　　　　遠藤がその様子を見る。</w:t>
      </w:r>
    </w:p>
    <w:p w:rsidR="005A0374" w:rsidRDefault="00544520" w:rsidP="00AF6759">
      <w:pPr>
        <w:pStyle w:val="A40"/>
        <w:rPr>
          <w:rFonts w:hint="eastAsia"/>
        </w:rPr>
      </w:pPr>
      <w:r>
        <w:rPr>
          <w:rFonts w:hint="eastAsia"/>
        </w:rPr>
        <w:t>そして</w:t>
      </w:r>
      <w:r w:rsidR="005A0374">
        <w:rPr>
          <w:rFonts w:hint="eastAsia"/>
        </w:rPr>
        <w:t>大道芸人と犬に</w:t>
      </w:r>
      <w:r>
        <w:rPr>
          <w:rFonts w:hint="eastAsia"/>
        </w:rPr>
        <w:t>脳内</w:t>
      </w:r>
      <w:r w:rsidR="005A0374">
        <w:rPr>
          <w:rFonts w:hint="eastAsia"/>
        </w:rPr>
        <w:t>アテレコをはじめる。</w:t>
      </w:r>
    </w:p>
    <w:p w:rsidR="00AF6759" w:rsidRDefault="005A0374" w:rsidP="005A0374">
      <w:pPr>
        <w:pStyle w:val="A40"/>
        <w:ind w:left="0"/>
        <w:rPr>
          <w:rFonts w:hint="eastAsia"/>
        </w:rPr>
      </w:pPr>
      <w:r>
        <w:rPr>
          <w:rFonts w:hint="eastAsia"/>
        </w:rPr>
        <w:t>犬「</w:t>
      </w:r>
      <w:r w:rsidR="00AF6759">
        <w:rPr>
          <w:rFonts w:hint="eastAsia"/>
        </w:rPr>
        <w:t>よし、もう少しだ！頑張れ！」</w:t>
      </w:r>
    </w:p>
    <w:p w:rsidR="00AF6759" w:rsidRDefault="00AF6759" w:rsidP="005A0374">
      <w:pPr>
        <w:pStyle w:val="A40"/>
        <w:ind w:left="0"/>
        <w:rPr>
          <w:rFonts w:hint="eastAsia"/>
        </w:rPr>
      </w:pPr>
      <w:r>
        <w:rPr>
          <w:rFonts w:hint="eastAsia"/>
        </w:rPr>
        <w:t xml:space="preserve">　　　　　　大道芸人は無言でピンを投げている。</w:t>
      </w:r>
    </w:p>
    <w:p w:rsidR="00AF6759" w:rsidRDefault="00AF6759" w:rsidP="005A0374">
      <w:pPr>
        <w:pStyle w:val="A40"/>
        <w:ind w:left="0"/>
        <w:rPr>
          <w:rFonts w:hint="eastAsia"/>
        </w:rPr>
      </w:pPr>
      <w:r>
        <w:rPr>
          <w:rFonts w:hint="eastAsia"/>
        </w:rPr>
        <w:t xml:space="preserve">　　　　　　そしてまたミスをして地面に落とす。</w:t>
      </w:r>
    </w:p>
    <w:p w:rsidR="004F1956" w:rsidRPr="0062375D" w:rsidRDefault="00AF6759" w:rsidP="005A0374">
      <w:pPr>
        <w:pStyle w:val="A40"/>
        <w:ind w:left="0"/>
        <w:rPr>
          <w:rFonts w:hint="eastAsia"/>
        </w:rPr>
      </w:pPr>
      <w:r>
        <w:rPr>
          <w:rFonts w:hint="eastAsia"/>
        </w:rPr>
        <w:t>犬「おい！お前がそれをクリアするまでおれはこの体のままなんだぞ</w:t>
      </w:r>
      <w:r w:rsidR="005A0374">
        <w:rPr>
          <w:rFonts w:hint="eastAsia"/>
        </w:rPr>
        <w:t>」</w:t>
      </w:r>
    </w:p>
    <w:p w:rsidR="00AF6759" w:rsidRDefault="00AF6759" w:rsidP="00110B1A">
      <w:pPr>
        <w:pStyle w:val="A40"/>
        <w:ind w:left="0"/>
        <w:rPr>
          <w:rFonts w:hint="eastAsia"/>
        </w:rPr>
      </w:pPr>
      <w:r>
        <w:rPr>
          <w:rFonts w:hint="eastAsia"/>
        </w:rPr>
        <w:t xml:space="preserve">　　　　　　大道芸人はまたピンを投げ始める。</w:t>
      </w:r>
    </w:p>
    <w:p w:rsidR="00AF6759" w:rsidRDefault="00AF6759" w:rsidP="00110B1A">
      <w:pPr>
        <w:pStyle w:val="A40"/>
        <w:ind w:left="0"/>
        <w:rPr>
          <w:rFonts w:hint="eastAsia"/>
        </w:rPr>
      </w:pPr>
      <w:r>
        <w:rPr>
          <w:rFonts w:hint="eastAsia"/>
        </w:rPr>
        <w:t>犬「なんと</w:t>
      </w:r>
      <w:r w:rsidR="0087355A">
        <w:rPr>
          <w:rFonts w:hint="eastAsia"/>
        </w:rPr>
        <w:t>か言ったらどうだ！お前も早くこの体に戻りたいだろう！</w:t>
      </w:r>
      <w:r>
        <w:rPr>
          <w:rFonts w:hint="eastAsia"/>
        </w:rPr>
        <w:t>」</w:t>
      </w:r>
    </w:p>
    <w:p w:rsidR="00AF6759" w:rsidRDefault="00AF6759" w:rsidP="00110B1A">
      <w:pPr>
        <w:pStyle w:val="A40"/>
        <w:ind w:left="0"/>
        <w:rPr>
          <w:rFonts w:hint="eastAsia"/>
        </w:rPr>
      </w:pPr>
      <w:r>
        <w:rPr>
          <w:rFonts w:hint="eastAsia"/>
        </w:rPr>
        <w:t xml:space="preserve">　　　　　　大道芸人はピンを投げている。</w:t>
      </w:r>
    </w:p>
    <w:p w:rsidR="00AF6759" w:rsidRDefault="00AF6759" w:rsidP="00110B1A">
      <w:pPr>
        <w:pStyle w:val="A40"/>
        <w:ind w:left="0"/>
        <w:rPr>
          <w:rFonts w:hint="eastAsia"/>
        </w:rPr>
      </w:pPr>
      <w:r>
        <w:rPr>
          <w:rFonts w:hint="eastAsia"/>
        </w:rPr>
        <w:t xml:space="preserve">犬「俺はお前の考えてることがわからないよ。お前は俺の体に入って、俺の気持ちが分かったか？」　</w:t>
      </w:r>
    </w:p>
    <w:p w:rsidR="0028557F" w:rsidRDefault="00AF6759" w:rsidP="00110B1A">
      <w:pPr>
        <w:pStyle w:val="A40"/>
        <w:ind w:left="0"/>
        <w:rPr>
          <w:rFonts w:hint="eastAsia"/>
        </w:rPr>
      </w:pPr>
      <w:r>
        <w:rPr>
          <w:rFonts w:hint="eastAsia"/>
        </w:rPr>
        <w:t xml:space="preserve">　　　　　　無言で投げ続ける芸人。</w:t>
      </w:r>
    </w:p>
    <w:p w:rsidR="00AF6759" w:rsidRDefault="0028557F" w:rsidP="00110B1A">
      <w:pPr>
        <w:pStyle w:val="A40"/>
        <w:ind w:left="0"/>
      </w:pPr>
      <w:r>
        <w:rPr>
          <w:rFonts w:hint="eastAsia"/>
        </w:rPr>
        <w:t xml:space="preserve">　　　　　　遠藤と中川が少し離れたところでそれを見ている。</w:t>
      </w:r>
    </w:p>
    <w:p w:rsidR="0028557F" w:rsidRDefault="00AF6759" w:rsidP="00110B1A">
      <w:pPr>
        <w:pStyle w:val="A40"/>
        <w:ind w:left="0"/>
        <w:rPr>
          <w:rFonts w:hint="eastAsia"/>
        </w:rPr>
      </w:pPr>
      <w:r>
        <w:rPr>
          <w:rFonts w:hint="eastAsia"/>
        </w:rPr>
        <w:t xml:space="preserve">　　　　　　少ししてまたピンを落とす。</w:t>
      </w:r>
    </w:p>
    <w:p w:rsidR="000D3463" w:rsidRPr="0062375D" w:rsidRDefault="0028557F" w:rsidP="00110B1A">
      <w:pPr>
        <w:pStyle w:val="A40"/>
        <w:ind w:left="0"/>
        <w:rPr>
          <w:rFonts w:hint="eastAsia"/>
        </w:rPr>
      </w:pPr>
      <w:r>
        <w:rPr>
          <w:rFonts w:hint="eastAsia"/>
        </w:rPr>
        <w:t xml:space="preserve">　　　　　　犬が吠えている。</w:t>
      </w:r>
    </w:p>
    <w:p w:rsidR="00F75AE3" w:rsidRPr="0032709A" w:rsidRDefault="00F75AE3" w:rsidP="008D0F2D">
      <w:pPr>
        <w:pStyle w:val="A4"/>
      </w:pPr>
      <w:r w:rsidRPr="0032709A">
        <w:rPr>
          <w:rFonts w:hint="eastAsia"/>
        </w:rPr>
        <w:t>道（夜）</w:t>
      </w:r>
    </w:p>
    <w:p w:rsidR="00E06DAF" w:rsidRDefault="007D7979" w:rsidP="004F1956">
      <w:pPr>
        <w:pStyle w:val="A40"/>
      </w:pPr>
      <w:r w:rsidRPr="00A21009">
        <w:rPr>
          <w:rFonts w:hint="eastAsia"/>
        </w:rPr>
        <w:t>中</w:t>
      </w:r>
      <w:r w:rsidR="001339D9" w:rsidRPr="00A21009">
        <w:rPr>
          <w:rFonts w:hint="eastAsia"/>
        </w:rPr>
        <w:t>川</w:t>
      </w:r>
      <w:r w:rsidR="00FA657A">
        <w:rPr>
          <w:rFonts w:hint="eastAsia"/>
        </w:rPr>
        <w:t>がチャリを押しながら電話をしている</w:t>
      </w:r>
      <w:r w:rsidR="004F1956">
        <w:rPr>
          <w:rFonts w:hint="eastAsia"/>
        </w:rPr>
        <w:t>。</w:t>
      </w:r>
    </w:p>
    <w:p w:rsidR="00F75AE3" w:rsidRPr="00A21009" w:rsidRDefault="00E06DAF" w:rsidP="004F1956">
      <w:pPr>
        <w:pStyle w:val="A40"/>
      </w:pPr>
      <w:r>
        <w:rPr>
          <w:rFonts w:hint="eastAsia"/>
        </w:rPr>
        <w:t>中川の自転車にはカゴがないため、遠藤の自転車のカゴに中川がスーパーで買った商品が入っている。</w:t>
      </w:r>
    </w:p>
    <w:p w:rsidR="00F75AE3" w:rsidRPr="0032709A" w:rsidRDefault="001339D9" w:rsidP="008D0F2D">
      <w:pPr>
        <w:pStyle w:val="A41"/>
      </w:pPr>
      <w:r>
        <w:rPr>
          <w:rFonts w:hint="eastAsia"/>
        </w:rPr>
        <w:t>中　川</w:t>
      </w:r>
      <w:r w:rsidR="004F1956">
        <w:rPr>
          <w:rFonts w:hint="eastAsia"/>
        </w:rPr>
        <w:t>「もしもし、ついた？おけ、そしたら今向かってる</w:t>
      </w:r>
      <w:r w:rsidR="00F75AE3" w:rsidRPr="0032709A">
        <w:rPr>
          <w:rFonts w:hint="eastAsia"/>
        </w:rPr>
        <w:t>から待っててー」</w:t>
      </w:r>
    </w:p>
    <w:p w:rsidR="00F75AE3" w:rsidRPr="0032709A" w:rsidRDefault="007D7979" w:rsidP="008D0F2D">
      <w:pPr>
        <w:pStyle w:val="A40"/>
      </w:pPr>
      <w:r>
        <w:rPr>
          <w:rFonts w:hint="eastAsia"/>
        </w:rPr>
        <w:t>中</w:t>
      </w:r>
      <w:r w:rsidR="001339D9">
        <w:rPr>
          <w:rFonts w:hint="eastAsia"/>
        </w:rPr>
        <w:t>川</w:t>
      </w:r>
      <w:r w:rsidR="00F75AE3" w:rsidRPr="0032709A">
        <w:rPr>
          <w:rFonts w:hint="eastAsia"/>
        </w:rPr>
        <w:t>、電話を切る。</w:t>
      </w:r>
    </w:p>
    <w:p w:rsidR="00F75AE3" w:rsidRPr="0032709A" w:rsidRDefault="001339D9" w:rsidP="008D0F2D">
      <w:pPr>
        <w:pStyle w:val="A41"/>
      </w:pPr>
      <w:r>
        <w:rPr>
          <w:rFonts w:hint="eastAsia"/>
        </w:rPr>
        <w:t>中　川</w:t>
      </w:r>
      <w:r w:rsidR="00F75AE3" w:rsidRPr="0032709A">
        <w:rPr>
          <w:rFonts w:hint="eastAsia"/>
        </w:rPr>
        <w:t>「ごめん、ごめん」</w:t>
      </w:r>
    </w:p>
    <w:p w:rsidR="00E06DAF" w:rsidRDefault="0007247C" w:rsidP="008D0F2D">
      <w:pPr>
        <w:pStyle w:val="A41"/>
      </w:pPr>
      <w:r>
        <w:rPr>
          <w:rFonts w:hint="eastAsia"/>
        </w:rPr>
        <w:t>遠</w:t>
      </w:r>
      <w:r w:rsidR="000D3463">
        <w:rPr>
          <w:rFonts w:hint="eastAsia"/>
        </w:rPr>
        <w:t xml:space="preserve">　</w:t>
      </w:r>
      <w:r w:rsidR="00F75AE3" w:rsidRPr="0032709A">
        <w:rPr>
          <w:rFonts w:hint="eastAsia"/>
        </w:rPr>
        <w:t>藤「ううん」</w:t>
      </w:r>
    </w:p>
    <w:p w:rsidR="00E06DAF" w:rsidRDefault="00E06DAF" w:rsidP="008D0F2D">
      <w:pPr>
        <w:pStyle w:val="A41"/>
      </w:pPr>
      <w:r>
        <w:rPr>
          <w:rFonts w:hint="eastAsia"/>
        </w:rPr>
        <w:t xml:space="preserve">　　　　　　中川のスマホに着信。</w:t>
      </w:r>
    </w:p>
    <w:p w:rsidR="00E06DAF" w:rsidRDefault="00E06DAF" w:rsidP="008D0F2D">
      <w:pPr>
        <w:pStyle w:val="A41"/>
      </w:pPr>
      <w:r>
        <w:rPr>
          <w:rFonts w:hint="eastAsia"/>
        </w:rPr>
        <w:t>中　川「ごめん、また電話</w:t>
      </w:r>
      <w:r w:rsidR="00FA657A">
        <w:rPr>
          <w:rFonts w:hint="eastAsia"/>
        </w:rPr>
        <w:t>だ</w:t>
      </w:r>
      <w:r>
        <w:rPr>
          <w:rFonts w:hint="eastAsia"/>
        </w:rPr>
        <w:t>。うわ、マネージャーからだ」</w:t>
      </w:r>
    </w:p>
    <w:p w:rsidR="00E06DAF" w:rsidRDefault="00E06DAF" w:rsidP="008D0F2D">
      <w:pPr>
        <w:pStyle w:val="A41"/>
      </w:pPr>
      <w:r>
        <w:rPr>
          <w:rFonts w:hint="eastAsia"/>
        </w:rPr>
        <w:t>遠　藤「えっ、森田組のことかな」</w:t>
      </w:r>
    </w:p>
    <w:p w:rsidR="00E06DAF" w:rsidRDefault="00E06DAF" w:rsidP="008D0F2D">
      <w:pPr>
        <w:pStyle w:val="A41"/>
      </w:pPr>
      <w:r>
        <w:rPr>
          <w:rFonts w:hint="eastAsia"/>
        </w:rPr>
        <w:t>中　川「もしもし」</w:t>
      </w:r>
    </w:p>
    <w:p w:rsidR="00E06DAF" w:rsidRDefault="00E06DAF" w:rsidP="0062375D">
      <w:pPr>
        <w:pStyle w:val="A40"/>
      </w:pPr>
      <w:r>
        <w:rPr>
          <w:rFonts w:hint="eastAsia"/>
        </w:rPr>
        <w:t>電話に出る中川、静かにマネージャーの話を聞いている。</w:t>
      </w:r>
    </w:p>
    <w:p w:rsidR="00E06DAF" w:rsidRDefault="00E06DAF" w:rsidP="008D0F2D">
      <w:pPr>
        <w:pStyle w:val="A41"/>
      </w:pPr>
      <w:r>
        <w:rPr>
          <w:rFonts w:hint="eastAsia"/>
        </w:rPr>
        <w:t>中　川「あー、延期。いつごろ再開とかって。・・・ですよね」</w:t>
      </w:r>
    </w:p>
    <w:p w:rsidR="00F75AE3" w:rsidRPr="0032709A" w:rsidRDefault="00E06DAF" w:rsidP="00E06DAF">
      <w:pPr>
        <w:pStyle w:val="A41"/>
      </w:pPr>
      <w:r>
        <w:rPr>
          <w:rFonts w:hint="eastAsia"/>
        </w:rPr>
        <w:t xml:space="preserve">　　　　　　しばらく話して、電話を切る。</w:t>
      </w:r>
    </w:p>
    <w:p w:rsidR="00F75AE3" w:rsidRPr="0032709A" w:rsidRDefault="0007247C" w:rsidP="008D0F2D">
      <w:pPr>
        <w:pStyle w:val="A41"/>
      </w:pPr>
      <w:r>
        <w:rPr>
          <w:rFonts w:hint="eastAsia"/>
        </w:rPr>
        <w:t>遠</w:t>
      </w:r>
      <w:r w:rsidR="000D3463">
        <w:rPr>
          <w:rFonts w:hint="eastAsia"/>
        </w:rPr>
        <w:t xml:space="preserve">　</w:t>
      </w:r>
      <w:r w:rsidR="00E06DAF">
        <w:rPr>
          <w:rFonts w:hint="eastAsia"/>
        </w:rPr>
        <w:t>藤「なんだった？</w:t>
      </w:r>
      <w:r w:rsidR="00F75AE3" w:rsidRPr="0032709A">
        <w:rPr>
          <w:rFonts w:hint="eastAsia"/>
        </w:rPr>
        <w:t>」</w:t>
      </w:r>
    </w:p>
    <w:p w:rsidR="00F75AE3" w:rsidRPr="0032709A" w:rsidRDefault="001339D9" w:rsidP="00C939A8">
      <w:pPr>
        <w:pStyle w:val="A41"/>
      </w:pPr>
      <w:r>
        <w:rPr>
          <w:rFonts w:hint="eastAsia"/>
        </w:rPr>
        <w:t>中　川</w:t>
      </w:r>
      <w:r w:rsidR="00E06DAF">
        <w:rPr>
          <w:rFonts w:hint="eastAsia"/>
        </w:rPr>
        <w:t>「延期だって</w:t>
      </w:r>
      <w:r w:rsidR="00F75AE3" w:rsidRPr="0032709A">
        <w:rPr>
          <w:rFonts w:hint="eastAsia"/>
        </w:rPr>
        <w:t>」</w:t>
      </w:r>
    </w:p>
    <w:p w:rsidR="00E06DAF" w:rsidRDefault="0007247C" w:rsidP="008D0F2D">
      <w:pPr>
        <w:pStyle w:val="A41"/>
      </w:pPr>
      <w:r>
        <w:rPr>
          <w:rFonts w:hint="eastAsia"/>
        </w:rPr>
        <w:t>遠</w:t>
      </w:r>
      <w:r w:rsidR="000D3463">
        <w:rPr>
          <w:rFonts w:hint="eastAsia"/>
        </w:rPr>
        <w:t xml:space="preserve">　</w:t>
      </w:r>
      <w:r w:rsidR="00E06DAF">
        <w:rPr>
          <w:rFonts w:hint="eastAsia"/>
        </w:rPr>
        <w:t>藤「やっぱり</w:t>
      </w:r>
      <w:r w:rsidR="00F75AE3" w:rsidRPr="0032709A">
        <w:rPr>
          <w:rFonts w:hint="eastAsia"/>
        </w:rPr>
        <w:t>」</w:t>
      </w:r>
    </w:p>
    <w:p w:rsidR="00826334" w:rsidRDefault="00E06DAF" w:rsidP="008D0F2D">
      <w:pPr>
        <w:pStyle w:val="A41"/>
      </w:pPr>
      <w:r>
        <w:rPr>
          <w:rFonts w:hint="eastAsia"/>
        </w:rPr>
        <w:t>中　川「いつ再開できるかってのが全く分からないみたい」</w:t>
      </w:r>
    </w:p>
    <w:p w:rsidR="00826334" w:rsidRDefault="00826334" w:rsidP="008D0F2D">
      <w:pPr>
        <w:pStyle w:val="A41"/>
      </w:pPr>
      <w:r>
        <w:rPr>
          <w:rFonts w:hint="eastAsia"/>
        </w:rPr>
        <w:t>遠　藤「まあそうだよね、今のこの感じだと数日ストップして再開にはならないか」</w:t>
      </w:r>
    </w:p>
    <w:p w:rsidR="00826334" w:rsidRDefault="00826334" w:rsidP="00826334">
      <w:pPr>
        <w:pStyle w:val="A41"/>
      </w:pPr>
      <w:r>
        <w:rPr>
          <w:rFonts w:hint="eastAsia"/>
        </w:rPr>
        <w:t>中　川「いやー、参りましたね。後輩が出る予定だった舞台は中止だって」</w:t>
      </w:r>
    </w:p>
    <w:p w:rsidR="00826334" w:rsidRDefault="00826334" w:rsidP="008D0F2D">
      <w:pPr>
        <w:pStyle w:val="A41"/>
      </w:pPr>
      <w:r>
        <w:rPr>
          <w:rFonts w:hint="eastAsia"/>
        </w:rPr>
        <w:t>遠　藤「えー」</w:t>
      </w:r>
    </w:p>
    <w:p w:rsidR="00826334" w:rsidRDefault="00826334" w:rsidP="008D0F2D">
      <w:pPr>
        <w:pStyle w:val="A41"/>
      </w:pPr>
      <w:r>
        <w:rPr>
          <w:rFonts w:hint="eastAsia"/>
        </w:rPr>
        <w:t>中　川「延期ならまだしも、中止はなあ」</w:t>
      </w:r>
    </w:p>
    <w:p w:rsidR="00826334" w:rsidRDefault="00826334" w:rsidP="008D0F2D">
      <w:pPr>
        <w:pStyle w:val="A41"/>
      </w:pPr>
      <w:r>
        <w:rPr>
          <w:rFonts w:hint="eastAsia"/>
        </w:rPr>
        <w:t xml:space="preserve">　　　　　　落ち込んだ様子の中川を見つめる遠藤。</w:t>
      </w:r>
    </w:p>
    <w:p w:rsidR="00FA657A" w:rsidRDefault="00826334" w:rsidP="008D0F2D">
      <w:pPr>
        <w:pStyle w:val="A41"/>
      </w:pPr>
      <w:r>
        <w:rPr>
          <w:rFonts w:hint="eastAsia"/>
        </w:rPr>
        <w:t xml:space="preserve">　　　　　　</w:t>
      </w:r>
      <w:r w:rsidR="00FA657A">
        <w:rPr>
          <w:rFonts w:hint="eastAsia"/>
        </w:rPr>
        <w:t>自転車を押して歩く二人。</w:t>
      </w:r>
    </w:p>
    <w:p w:rsidR="00F75AE3" w:rsidRPr="0032709A" w:rsidRDefault="00FA657A" w:rsidP="008D0F2D">
      <w:pPr>
        <w:pStyle w:val="A41"/>
      </w:pPr>
      <w:r>
        <w:rPr>
          <w:rFonts w:hint="eastAsia"/>
        </w:rPr>
        <w:t xml:space="preserve">　　　　　　×　×　×</w:t>
      </w:r>
    </w:p>
    <w:p w:rsidR="00FA657A" w:rsidRDefault="00FA657A" w:rsidP="008D0F2D">
      <w:pPr>
        <w:pStyle w:val="A40"/>
      </w:pPr>
      <w:r>
        <w:rPr>
          <w:rFonts w:hint="eastAsia"/>
        </w:rPr>
        <w:t>１５メートルほどの階段がある道にさしかかる</w:t>
      </w:r>
      <w:r w:rsidR="00F75AE3" w:rsidRPr="0032709A">
        <w:rPr>
          <w:rFonts w:hint="eastAsia"/>
        </w:rPr>
        <w:t>。</w:t>
      </w:r>
    </w:p>
    <w:p w:rsidR="00F75AE3" w:rsidRPr="0062375D" w:rsidRDefault="00FA657A" w:rsidP="0062375D">
      <w:pPr>
        <w:pStyle w:val="A41"/>
      </w:pPr>
      <w:r w:rsidRPr="0062375D">
        <w:rPr>
          <w:rFonts w:hint="eastAsia"/>
        </w:rPr>
        <w:t>中　川「じゃあ、俺こっち降りるわ。果歩ちゃんもう下にいるっぽい」</w:t>
      </w:r>
    </w:p>
    <w:p w:rsidR="00F75AE3" w:rsidRPr="0032709A" w:rsidRDefault="0007247C" w:rsidP="008D0F2D">
      <w:pPr>
        <w:pStyle w:val="A41"/>
      </w:pPr>
      <w:r>
        <w:rPr>
          <w:rFonts w:hint="eastAsia"/>
        </w:rPr>
        <w:t>遠</w:t>
      </w:r>
      <w:r w:rsidR="000D3463">
        <w:rPr>
          <w:rFonts w:hint="eastAsia"/>
        </w:rPr>
        <w:t xml:space="preserve">　</w:t>
      </w:r>
      <w:r w:rsidR="00AA6534">
        <w:rPr>
          <w:rFonts w:hint="eastAsia"/>
        </w:rPr>
        <w:t>藤「</w:t>
      </w:r>
      <w:r w:rsidR="00FA657A">
        <w:rPr>
          <w:rFonts w:hint="eastAsia"/>
        </w:rPr>
        <w:t>おっけ、</w:t>
      </w:r>
      <w:r w:rsidR="00AA6534">
        <w:rPr>
          <w:rFonts w:hint="eastAsia"/>
        </w:rPr>
        <w:t>じゃあ</w:t>
      </w:r>
      <w:r w:rsidR="00FA657A">
        <w:rPr>
          <w:rFonts w:hint="eastAsia"/>
        </w:rPr>
        <w:t>、また</w:t>
      </w:r>
      <w:r w:rsidR="00F75AE3" w:rsidRPr="0032709A">
        <w:rPr>
          <w:rFonts w:hint="eastAsia"/>
        </w:rPr>
        <w:t>」</w:t>
      </w:r>
    </w:p>
    <w:p w:rsidR="00F75AE3" w:rsidRPr="0032709A" w:rsidRDefault="001339D9" w:rsidP="008D0F2D">
      <w:pPr>
        <w:pStyle w:val="A41"/>
      </w:pPr>
      <w:r>
        <w:rPr>
          <w:rFonts w:hint="eastAsia"/>
        </w:rPr>
        <w:t>中　川</w:t>
      </w:r>
      <w:r w:rsidR="00FA657A">
        <w:rPr>
          <w:rFonts w:hint="eastAsia"/>
        </w:rPr>
        <w:t>「うん、近々。また連絡するわ</w:t>
      </w:r>
      <w:r w:rsidR="00F75AE3" w:rsidRPr="0032709A">
        <w:rPr>
          <w:rFonts w:hint="eastAsia"/>
        </w:rPr>
        <w:t>」</w:t>
      </w:r>
    </w:p>
    <w:p w:rsidR="00F75AE3" w:rsidRPr="0032709A" w:rsidRDefault="008210F7" w:rsidP="000857A9">
      <w:pPr>
        <w:pStyle w:val="A40"/>
      </w:pPr>
      <w:r>
        <w:rPr>
          <w:rFonts w:hint="eastAsia"/>
        </w:rPr>
        <w:t>中</w:t>
      </w:r>
      <w:r w:rsidR="00FA657A">
        <w:rPr>
          <w:rFonts w:hint="eastAsia"/>
        </w:rPr>
        <w:t>川は握手しようと手を出す</w:t>
      </w:r>
      <w:r w:rsidR="00F75AE3" w:rsidRPr="0032709A">
        <w:rPr>
          <w:rFonts w:hint="eastAsia"/>
        </w:rPr>
        <w:t>。</w:t>
      </w:r>
      <w:r w:rsidR="00FA657A">
        <w:rPr>
          <w:rFonts w:hint="eastAsia"/>
        </w:rPr>
        <w:t>遠藤も手を差し出し、握手をする。</w:t>
      </w:r>
    </w:p>
    <w:p w:rsidR="00F75AE3" w:rsidRPr="0032709A" w:rsidRDefault="005C1689" w:rsidP="008D0F2D">
      <w:pPr>
        <w:pStyle w:val="A40"/>
      </w:pPr>
      <w:r>
        <w:rPr>
          <w:rFonts w:hint="eastAsia"/>
        </w:rPr>
        <w:t>先に手を離す遠藤</w:t>
      </w:r>
      <w:r w:rsidR="00F75AE3" w:rsidRPr="0032709A">
        <w:rPr>
          <w:rFonts w:hint="eastAsia"/>
        </w:rPr>
        <w:t>。</w:t>
      </w:r>
    </w:p>
    <w:p w:rsidR="00F75AE3" w:rsidRPr="0032709A" w:rsidRDefault="001339D9" w:rsidP="008D0F2D">
      <w:pPr>
        <w:pStyle w:val="A41"/>
      </w:pPr>
      <w:r>
        <w:rPr>
          <w:rFonts w:hint="eastAsia"/>
        </w:rPr>
        <w:t>中　川</w:t>
      </w:r>
      <w:r w:rsidR="00701291">
        <w:rPr>
          <w:rFonts w:hint="eastAsia"/>
        </w:rPr>
        <w:t>「</w:t>
      </w:r>
      <w:r w:rsidR="00AA6534">
        <w:rPr>
          <w:rFonts w:hint="eastAsia"/>
        </w:rPr>
        <w:t>じゃあね</w:t>
      </w:r>
      <w:r w:rsidR="00F75AE3" w:rsidRPr="0032709A">
        <w:rPr>
          <w:rFonts w:hint="eastAsia"/>
        </w:rPr>
        <w:t>」</w:t>
      </w:r>
    </w:p>
    <w:p w:rsidR="00F75AE3" w:rsidRPr="0032709A" w:rsidRDefault="0007247C" w:rsidP="008D0F2D">
      <w:pPr>
        <w:pStyle w:val="A41"/>
      </w:pPr>
      <w:r>
        <w:rPr>
          <w:rFonts w:hint="eastAsia"/>
        </w:rPr>
        <w:t>遠</w:t>
      </w:r>
      <w:r w:rsidR="000D3463">
        <w:rPr>
          <w:rFonts w:hint="eastAsia"/>
        </w:rPr>
        <w:t xml:space="preserve">　</w:t>
      </w:r>
      <w:r w:rsidR="00AA6534">
        <w:rPr>
          <w:rFonts w:hint="eastAsia"/>
        </w:rPr>
        <w:t>藤「うん</w:t>
      </w:r>
      <w:r w:rsidR="00F75AE3" w:rsidRPr="0032709A">
        <w:rPr>
          <w:rFonts w:hint="eastAsia"/>
        </w:rPr>
        <w:t>」</w:t>
      </w:r>
    </w:p>
    <w:p w:rsidR="00FA657A" w:rsidRDefault="00F75AE3" w:rsidP="008D0F2D">
      <w:pPr>
        <w:pStyle w:val="A40"/>
      </w:pPr>
      <w:r w:rsidRPr="0032709A">
        <w:rPr>
          <w:rFonts w:hint="eastAsia"/>
        </w:rPr>
        <w:t>お互い手を振って別れを告げる。</w:t>
      </w:r>
    </w:p>
    <w:p w:rsidR="00F75AE3" w:rsidRPr="0032709A" w:rsidRDefault="00FA657A" w:rsidP="008D0F2D">
      <w:pPr>
        <w:pStyle w:val="A40"/>
      </w:pPr>
      <w:r>
        <w:rPr>
          <w:rFonts w:hint="eastAsia"/>
        </w:rPr>
        <w:t>チャリを押して、階段を下りて行く中川。</w:t>
      </w:r>
    </w:p>
    <w:p w:rsidR="00F75AE3" w:rsidRPr="0032709A" w:rsidRDefault="00FA657A" w:rsidP="008D0F2D">
      <w:pPr>
        <w:pStyle w:val="A40"/>
      </w:pPr>
      <w:r>
        <w:rPr>
          <w:rFonts w:hint="eastAsia"/>
        </w:rPr>
        <w:t>すると</w:t>
      </w:r>
      <w:r w:rsidR="00F75AE3" w:rsidRPr="0032709A">
        <w:rPr>
          <w:rFonts w:hint="eastAsia"/>
        </w:rPr>
        <w:t>下から声がする。</w:t>
      </w:r>
    </w:p>
    <w:p w:rsidR="00F75AE3" w:rsidRPr="0032709A" w:rsidRDefault="001339D9" w:rsidP="008D0F2D">
      <w:pPr>
        <w:pStyle w:val="A41"/>
      </w:pPr>
      <w:r>
        <w:rPr>
          <w:rFonts w:hint="eastAsia"/>
        </w:rPr>
        <w:t>中　川</w:t>
      </w:r>
      <w:r w:rsidR="00F75AE3" w:rsidRPr="0032709A">
        <w:rPr>
          <w:rFonts w:hint="eastAsia"/>
        </w:rPr>
        <w:t>「えんちゃん！えんちゃん！」</w:t>
      </w:r>
    </w:p>
    <w:p w:rsidR="00F75AE3" w:rsidRPr="0032709A" w:rsidRDefault="00F75AE3" w:rsidP="008D0F2D">
      <w:pPr>
        <w:pStyle w:val="A40"/>
      </w:pPr>
      <w:r w:rsidRPr="0032709A">
        <w:rPr>
          <w:rFonts w:hint="eastAsia"/>
        </w:rPr>
        <w:t>遠藤が振り返ると</w:t>
      </w:r>
      <w:r w:rsidR="007D7979">
        <w:rPr>
          <w:rFonts w:hint="eastAsia"/>
        </w:rPr>
        <w:t>中</w:t>
      </w:r>
      <w:r w:rsidR="001339D9">
        <w:rPr>
          <w:rFonts w:hint="eastAsia"/>
        </w:rPr>
        <w:t>川</w:t>
      </w:r>
      <w:r w:rsidRPr="0032709A">
        <w:rPr>
          <w:rFonts w:hint="eastAsia"/>
        </w:rPr>
        <w:t>が</w:t>
      </w:r>
      <w:r w:rsidR="00FA657A">
        <w:rPr>
          <w:rFonts w:hint="eastAsia"/>
        </w:rPr>
        <w:t>自転車を下にとめ、</w:t>
      </w:r>
      <w:r w:rsidRPr="0032709A">
        <w:rPr>
          <w:rFonts w:hint="eastAsia"/>
        </w:rPr>
        <w:t>ダッシュで階段をあがってくる。</w:t>
      </w:r>
    </w:p>
    <w:p w:rsidR="00F75AE3" w:rsidRPr="0032709A" w:rsidRDefault="001339D9" w:rsidP="008D0F2D">
      <w:pPr>
        <w:pStyle w:val="A41"/>
      </w:pPr>
      <w:r>
        <w:rPr>
          <w:rFonts w:hint="eastAsia"/>
        </w:rPr>
        <w:t>中　川</w:t>
      </w:r>
      <w:r w:rsidR="00F75AE3" w:rsidRPr="0032709A">
        <w:rPr>
          <w:rFonts w:hint="eastAsia"/>
        </w:rPr>
        <w:t>「荷物！荷物！」</w:t>
      </w:r>
    </w:p>
    <w:p w:rsidR="00F75AE3" w:rsidRPr="0032709A" w:rsidRDefault="0007247C" w:rsidP="008D0F2D">
      <w:pPr>
        <w:pStyle w:val="A41"/>
      </w:pPr>
      <w:r>
        <w:rPr>
          <w:rFonts w:hint="eastAsia"/>
        </w:rPr>
        <w:t>遠</w:t>
      </w:r>
      <w:r w:rsidR="000D3463">
        <w:rPr>
          <w:rFonts w:hint="eastAsia"/>
        </w:rPr>
        <w:t xml:space="preserve">　</w:t>
      </w:r>
      <w:r w:rsidR="00F75AE3" w:rsidRPr="0032709A">
        <w:rPr>
          <w:rFonts w:hint="eastAsia"/>
        </w:rPr>
        <w:t>藤「あっ」</w:t>
      </w:r>
    </w:p>
    <w:p w:rsidR="00F75AE3" w:rsidRPr="0032709A" w:rsidRDefault="007D7979" w:rsidP="000857A9">
      <w:pPr>
        <w:pStyle w:val="A40"/>
      </w:pPr>
      <w:r>
        <w:rPr>
          <w:rFonts w:hint="eastAsia"/>
        </w:rPr>
        <w:t>中</w:t>
      </w:r>
      <w:r w:rsidR="001339D9">
        <w:rPr>
          <w:rFonts w:hint="eastAsia"/>
        </w:rPr>
        <w:t>川</w:t>
      </w:r>
      <w:r w:rsidR="001E2617">
        <w:rPr>
          <w:rFonts w:hint="eastAsia"/>
        </w:rPr>
        <w:t>が階段でつまずく</w:t>
      </w:r>
      <w:r w:rsidR="00F75AE3" w:rsidRPr="0032709A">
        <w:rPr>
          <w:rFonts w:hint="eastAsia"/>
        </w:rPr>
        <w:t>。</w:t>
      </w:r>
      <w:bookmarkStart w:id="0" w:name="_GoBack"/>
      <w:bookmarkEnd w:id="0"/>
      <w:r w:rsidR="00AA6534">
        <w:rPr>
          <w:rFonts w:hint="eastAsia"/>
        </w:rPr>
        <w:t>爆笑する</w:t>
      </w:r>
      <w:r w:rsidR="00F75AE3" w:rsidRPr="0032709A">
        <w:rPr>
          <w:rFonts w:hint="eastAsia"/>
        </w:rPr>
        <w:t>遠藤。</w:t>
      </w:r>
    </w:p>
    <w:p w:rsidR="00F75AE3" w:rsidRPr="0032709A" w:rsidRDefault="001339D9" w:rsidP="008D0F2D">
      <w:pPr>
        <w:pStyle w:val="A41"/>
      </w:pPr>
      <w:r>
        <w:rPr>
          <w:rFonts w:hint="eastAsia"/>
        </w:rPr>
        <w:t>中　川</w:t>
      </w:r>
      <w:r w:rsidR="00F75AE3" w:rsidRPr="0032709A">
        <w:rPr>
          <w:rFonts w:hint="eastAsia"/>
        </w:rPr>
        <w:t>「いってー」</w:t>
      </w:r>
    </w:p>
    <w:p w:rsidR="00F75AE3" w:rsidRPr="0032709A" w:rsidRDefault="00F75AE3" w:rsidP="008D0F2D">
      <w:pPr>
        <w:pStyle w:val="A40"/>
      </w:pPr>
      <w:r w:rsidRPr="0032709A">
        <w:rPr>
          <w:rFonts w:hint="eastAsia"/>
        </w:rPr>
        <w:t>遠藤が笑いながら</w:t>
      </w:r>
      <w:r w:rsidR="007D7979">
        <w:rPr>
          <w:rFonts w:hint="eastAsia"/>
        </w:rPr>
        <w:t>中</w:t>
      </w:r>
      <w:r w:rsidR="001339D9">
        <w:rPr>
          <w:rFonts w:hint="eastAsia"/>
        </w:rPr>
        <w:t>川</w:t>
      </w:r>
      <w:r w:rsidRPr="0032709A">
        <w:rPr>
          <w:rFonts w:hint="eastAsia"/>
        </w:rPr>
        <w:t>を見ていると、階段の下で</w:t>
      </w:r>
      <w:r w:rsidR="00F87335">
        <w:rPr>
          <w:rFonts w:hint="eastAsia"/>
        </w:rPr>
        <w:t>果歩</w:t>
      </w:r>
      <w:r w:rsidRPr="0032709A">
        <w:rPr>
          <w:rFonts w:hint="eastAsia"/>
        </w:rPr>
        <w:t>が</w:t>
      </w:r>
      <w:r w:rsidR="00AA6534">
        <w:rPr>
          <w:rFonts w:hint="eastAsia"/>
        </w:rPr>
        <w:t>少し驚きながら</w:t>
      </w:r>
      <w:r w:rsidRPr="0032709A">
        <w:rPr>
          <w:rFonts w:hint="eastAsia"/>
        </w:rPr>
        <w:t>笑っているのが見える。</w:t>
      </w:r>
    </w:p>
    <w:p w:rsidR="00F75AE3" w:rsidRPr="0032709A" w:rsidRDefault="00F87335" w:rsidP="008D0F2D">
      <w:pPr>
        <w:pStyle w:val="A40"/>
      </w:pPr>
      <w:r>
        <w:rPr>
          <w:rFonts w:hint="eastAsia"/>
        </w:rPr>
        <w:t>笑っている果歩</w:t>
      </w:r>
      <w:r w:rsidR="00F75AE3" w:rsidRPr="0032709A">
        <w:rPr>
          <w:rFonts w:hint="eastAsia"/>
        </w:rPr>
        <w:t>と目が合う遠藤。</w:t>
      </w:r>
    </w:p>
    <w:p w:rsidR="00F75AE3" w:rsidRPr="0032709A" w:rsidRDefault="00F75AE3" w:rsidP="008D0F2D">
      <w:pPr>
        <w:pStyle w:val="A40"/>
      </w:pPr>
      <w:r w:rsidRPr="0032709A">
        <w:rPr>
          <w:rFonts w:hint="eastAsia"/>
        </w:rPr>
        <w:t>笑顔で顔を合わせ、軽く会釈をする。</w:t>
      </w:r>
    </w:p>
    <w:p w:rsidR="00F75AE3" w:rsidRPr="0032709A" w:rsidRDefault="001339D9" w:rsidP="008D0F2D">
      <w:pPr>
        <w:pStyle w:val="A41"/>
      </w:pPr>
      <w:r>
        <w:rPr>
          <w:rFonts w:hint="eastAsia"/>
        </w:rPr>
        <w:t>中　川</w:t>
      </w:r>
      <w:r w:rsidR="00DA292E">
        <w:rPr>
          <w:rFonts w:hint="eastAsia"/>
        </w:rPr>
        <w:t>「ごめんごめん、</w:t>
      </w:r>
      <w:r w:rsidR="00FA657A">
        <w:rPr>
          <w:rFonts w:hint="eastAsia"/>
        </w:rPr>
        <w:t>カゴに入れっぱだった</w:t>
      </w:r>
      <w:r w:rsidR="00F75AE3" w:rsidRPr="0032709A">
        <w:rPr>
          <w:rFonts w:hint="eastAsia"/>
        </w:rPr>
        <w:t>」</w:t>
      </w:r>
    </w:p>
    <w:p w:rsidR="00F75AE3" w:rsidRPr="0032709A" w:rsidRDefault="0007247C" w:rsidP="008D0F2D">
      <w:pPr>
        <w:pStyle w:val="A41"/>
      </w:pPr>
      <w:r>
        <w:rPr>
          <w:rFonts w:hint="eastAsia"/>
        </w:rPr>
        <w:t>遠</w:t>
      </w:r>
      <w:r w:rsidR="000D3463">
        <w:rPr>
          <w:rFonts w:hint="eastAsia"/>
        </w:rPr>
        <w:t xml:space="preserve">　</w:t>
      </w:r>
      <w:r w:rsidR="00FA657A">
        <w:rPr>
          <w:rFonts w:hint="eastAsia"/>
        </w:rPr>
        <w:t>藤「足大丈夫？</w:t>
      </w:r>
      <w:r w:rsidR="00F75AE3" w:rsidRPr="0032709A">
        <w:rPr>
          <w:rFonts w:hint="eastAsia"/>
        </w:rPr>
        <w:t>」</w:t>
      </w:r>
    </w:p>
    <w:p w:rsidR="00F75AE3" w:rsidRPr="0032709A" w:rsidRDefault="001339D9" w:rsidP="008D0F2D">
      <w:pPr>
        <w:pStyle w:val="A41"/>
      </w:pPr>
      <w:r>
        <w:rPr>
          <w:rFonts w:hint="eastAsia"/>
        </w:rPr>
        <w:t>中　川</w:t>
      </w:r>
      <w:r w:rsidR="001E2617">
        <w:rPr>
          <w:rFonts w:hint="eastAsia"/>
        </w:rPr>
        <w:t>「たぶん平気、たぶん。いってー</w:t>
      </w:r>
      <w:r w:rsidR="00F75AE3" w:rsidRPr="0032709A">
        <w:rPr>
          <w:rFonts w:hint="eastAsia"/>
        </w:rPr>
        <w:t>」</w:t>
      </w:r>
    </w:p>
    <w:p w:rsidR="00F75AE3" w:rsidRPr="00A21009" w:rsidRDefault="00DA292E" w:rsidP="00A21009">
      <w:pPr>
        <w:pStyle w:val="A40"/>
      </w:pPr>
      <w:r>
        <w:rPr>
          <w:rFonts w:hint="eastAsia"/>
        </w:rPr>
        <w:t>荷物を渡し</w:t>
      </w:r>
      <w:r w:rsidR="00F75AE3" w:rsidRPr="00A21009">
        <w:rPr>
          <w:rFonts w:hint="eastAsia"/>
        </w:rPr>
        <w:t>、階段をおりていく</w:t>
      </w:r>
      <w:r>
        <w:rPr>
          <w:rFonts w:hint="eastAsia"/>
        </w:rPr>
        <w:t>中川の</w:t>
      </w:r>
      <w:r w:rsidR="00F75AE3" w:rsidRPr="00A21009">
        <w:rPr>
          <w:rFonts w:hint="eastAsia"/>
        </w:rPr>
        <w:t>姿を見つめる遠藤。</w:t>
      </w:r>
    </w:p>
    <w:p w:rsidR="00E40B2A" w:rsidRPr="00A21009" w:rsidRDefault="007D7979" w:rsidP="00A21009">
      <w:pPr>
        <w:pStyle w:val="A40"/>
      </w:pPr>
      <w:r w:rsidRPr="00A21009">
        <w:rPr>
          <w:rFonts w:hint="eastAsia"/>
        </w:rPr>
        <w:t>中</w:t>
      </w:r>
      <w:r w:rsidR="001339D9" w:rsidRPr="00A21009">
        <w:rPr>
          <w:rFonts w:hint="eastAsia"/>
        </w:rPr>
        <w:t>川</w:t>
      </w:r>
      <w:r w:rsidR="00F87335" w:rsidRPr="00A21009">
        <w:rPr>
          <w:rFonts w:hint="eastAsia"/>
        </w:rPr>
        <w:t>は少し足を引きずって、果歩</w:t>
      </w:r>
      <w:r w:rsidR="00F75AE3" w:rsidRPr="00A21009">
        <w:rPr>
          <w:rFonts w:hint="eastAsia"/>
        </w:rPr>
        <w:t>と何か話している。</w:t>
      </w:r>
    </w:p>
    <w:p w:rsidR="00F75AE3" w:rsidRPr="00A21009" w:rsidRDefault="00AA6534" w:rsidP="00AA6534">
      <w:pPr>
        <w:pStyle w:val="A40"/>
        <w:ind w:left="0"/>
      </w:pPr>
      <w:r>
        <w:rPr>
          <w:rFonts w:hint="eastAsia"/>
        </w:rPr>
        <w:t xml:space="preserve">　　　　　　</w:t>
      </w:r>
      <w:r w:rsidR="00F87335" w:rsidRPr="00A21009">
        <w:rPr>
          <w:rFonts w:hint="eastAsia"/>
        </w:rPr>
        <w:t>手を振る</w:t>
      </w:r>
      <w:r w:rsidR="007D7979" w:rsidRPr="00A21009">
        <w:rPr>
          <w:rFonts w:hint="eastAsia"/>
        </w:rPr>
        <w:t>中</w:t>
      </w:r>
      <w:r w:rsidR="001339D9" w:rsidRPr="00A21009">
        <w:rPr>
          <w:rFonts w:hint="eastAsia"/>
        </w:rPr>
        <w:t>川</w:t>
      </w:r>
      <w:r w:rsidR="00F87335" w:rsidRPr="00A21009">
        <w:rPr>
          <w:rFonts w:hint="eastAsia"/>
        </w:rPr>
        <w:t>と果歩</w:t>
      </w:r>
      <w:r w:rsidR="00F75AE3" w:rsidRPr="00A21009">
        <w:rPr>
          <w:rFonts w:hint="eastAsia"/>
        </w:rPr>
        <w:t>。</w:t>
      </w:r>
    </w:p>
    <w:p w:rsidR="00F75AE3" w:rsidRDefault="00F75AE3" w:rsidP="001E2617">
      <w:pPr>
        <w:pStyle w:val="A40"/>
      </w:pPr>
      <w:r w:rsidRPr="00A21009">
        <w:rPr>
          <w:rFonts w:hint="eastAsia"/>
        </w:rPr>
        <w:t>遠藤も笑顔で手を振りかえす</w:t>
      </w:r>
      <w:r w:rsidRPr="0032709A">
        <w:rPr>
          <w:rFonts w:hint="eastAsia"/>
        </w:rPr>
        <w:t>。</w:t>
      </w:r>
    </w:p>
    <w:p w:rsidR="009138E6" w:rsidRPr="0032709A" w:rsidRDefault="009138E6" w:rsidP="001E2617">
      <w:pPr>
        <w:pStyle w:val="A40"/>
      </w:pPr>
    </w:p>
    <w:p w:rsidR="00F75AE3" w:rsidRPr="0032709A" w:rsidRDefault="00AA6534" w:rsidP="008D0F2D">
      <w:pPr>
        <w:pStyle w:val="A4"/>
      </w:pPr>
      <w:r>
        <w:rPr>
          <w:rFonts w:hint="eastAsia"/>
        </w:rPr>
        <w:t>遠藤の家（夜</w:t>
      </w:r>
      <w:r w:rsidR="00F75AE3" w:rsidRPr="0032709A">
        <w:rPr>
          <w:rFonts w:hint="eastAsia"/>
        </w:rPr>
        <w:t>）</w:t>
      </w:r>
    </w:p>
    <w:p w:rsidR="00A80D7D" w:rsidRPr="00A21009" w:rsidRDefault="00A80D7D" w:rsidP="00A21009">
      <w:pPr>
        <w:pStyle w:val="A40"/>
      </w:pPr>
      <w:r w:rsidRPr="00A21009">
        <w:rPr>
          <w:rFonts w:hint="eastAsia"/>
        </w:rPr>
        <w:t>布団の中で横向きになり、スマホを見ている</w:t>
      </w:r>
      <w:r w:rsidR="00F75AE3" w:rsidRPr="00A21009">
        <w:rPr>
          <w:rFonts w:hint="eastAsia"/>
        </w:rPr>
        <w:t>。</w:t>
      </w:r>
    </w:p>
    <w:p w:rsidR="009820C1" w:rsidRDefault="00FA657A" w:rsidP="00FA657A">
      <w:pPr>
        <w:pStyle w:val="A40"/>
      </w:pPr>
      <w:r>
        <w:rPr>
          <w:rFonts w:hint="eastAsia"/>
        </w:rPr>
        <w:t>森田組撮影延期のメールに返信して、スマホを置く。</w:t>
      </w:r>
    </w:p>
    <w:p w:rsidR="009138E6" w:rsidRPr="000D3463" w:rsidRDefault="009138E6" w:rsidP="00FA657A">
      <w:pPr>
        <w:pStyle w:val="A40"/>
      </w:pPr>
    </w:p>
    <w:p w:rsidR="00F75AE3" w:rsidRPr="0032709A" w:rsidRDefault="006A0A31" w:rsidP="008D0F2D">
      <w:pPr>
        <w:pStyle w:val="A4"/>
      </w:pPr>
      <w:r>
        <w:rPr>
          <w:rFonts w:hint="eastAsia"/>
        </w:rPr>
        <w:t>道（日中</w:t>
      </w:r>
      <w:r w:rsidR="00F75AE3" w:rsidRPr="0032709A">
        <w:rPr>
          <w:rFonts w:hint="eastAsia"/>
        </w:rPr>
        <w:t>）</w:t>
      </w:r>
    </w:p>
    <w:p w:rsidR="00C939A8" w:rsidRDefault="0007247C" w:rsidP="00AA6534">
      <w:pPr>
        <w:pStyle w:val="A40"/>
      </w:pPr>
      <w:r>
        <w:rPr>
          <w:rFonts w:hint="eastAsia"/>
        </w:rPr>
        <w:t>遠藤は自転車を走らせる</w:t>
      </w:r>
      <w:r w:rsidR="00F75AE3" w:rsidRPr="0032709A">
        <w:rPr>
          <w:rFonts w:hint="eastAsia"/>
        </w:rPr>
        <w:t>。</w:t>
      </w:r>
    </w:p>
    <w:p w:rsidR="009138E6" w:rsidRDefault="009138E6" w:rsidP="00AA6534">
      <w:pPr>
        <w:pStyle w:val="A40"/>
      </w:pPr>
    </w:p>
    <w:p w:rsidR="005C1689" w:rsidRPr="0032709A" w:rsidRDefault="00FA657A" w:rsidP="005C1689">
      <w:pPr>
        <w:pStyle w:val="A4"/>
      </w:pPr>
      <w:r>
        <w:rPr>
          <w:rFonts w:hint="eastAsia"/>
        </w:rPr>
        <w:t>動物園入り口（日中</w:t>
      </w:r>
      <w:r w:rsidR="00797CF9">
        <w:rPr>
          <w:rFonts w:hint="eastAsia"/>
        </w:rPr>
        <w:t>）</w:t>
      </w:r>
    </w:p>
    <w:p w:rsidR="00930D28" w:rsidRDefault="00930D28" w:rsidP="00FA657A">
      <w:pPr>
        <w:pStyle w:val="A40"/>
      </w:pPr>
      <w:r>
        <w:rPr>
          <w:rFonts w:hint="eastAsia"/>
        </w:rPr>
        <w:t>遠藤が入り口にたどり着くと、大久保が寂しそうな顔で「臨時休園」の看板を見ている。</w:t>
      </w:r>
    </w:p>
    <w:p w:rsidR="00930D28" w:rsidRDefault="00930D28" w:rsidP="00930D28">
      <w:pPr>
        <w:pStyle w:val="A40"/>
        <w:ind w:left="0"/>
      </w:pPr>
      <w:r>
        <w:rPr>
          <w:rFonts w:hint="eastAsia"/>
        </w:rPr>
        <w:t>遠　藤「こんにちは」</w:t>
      </w:r>
    </w:p>
    <w:p w:rsidR="00930D28" w:rsidRDefault="00930D28" w:rsidP="00930D28">
      <w:pPr>
        <w:pStyle w:val="A40"/>
        <w:ind w:left="0"/>
      </w:pPr>
      <w:r>
        <w:rPr>
          <w:rFonts w:hint="eastAsia"/>
        </w:rPr>
        <w:t>大久保「ついにここもだって」</w:t>
      </w:r>
    </w:p>
    <w:p w:rsidR="00930D28" w:rsidRDefault="00930D28" w:rsidP="00930D28">
      <w:pPr>
        <w:pStyle w:val="A40"/>
        <w:ind w:left="0"/>
      </w:pPr>
      <w:r>
        <w:rPr>
          <w:rFonts w:hint="eastAsia"/>
        </w:rPr>
        <w:t>遠　藤「あっ、ついに」</w:t>
      </w:r>
    </w:p>
    <w:p w:rsidR="00930D28" w:rsidRDefault="00930D28" w:rsidP="0062375D">
      <w:pPr>
        <w:pStyle w:val="A41"/>
      </w:pPr>
      <w:r>
        <w:rPr>
          <w:rFonts w:hint="eastAsia"/>
        </w:rPr>
        <w:t>大久保「まあそろそろとは思ってたけど。しばらくみんなに会えなくなちゃったねー」</w:t>
      </w:r>
    </w:p>
    <w:p w:rsidR="00930D28" w:rsidRDefault="00930D28" w:rsidP="00930D28">
      <w:pPr>
        <w:pStyle w:val="A40"/>
        <w:ind w:left="0"/>
      </w:pPr>
      <w:r>
        <w:rPr>
          <w:rFonts w:hint="eastAsia"/>
        </w:rPr>
        <w:t>遠　藤「ですねー」</w:t>
      </w:r>
    </w:p>
    <w:p w:rsidR="00930D28" w:rsidRDefault="00930D28" w:rsidP="00930D28">
      <w:pPr>
        <w:pStyle w:val="A40"/>
        <w:ind w:left="0"/>
      </w:pPr>
      <w:r>
        <w:rPr>
          <w:rFonts w:hint="eastAsia"/>
        </w:rPr>
        <w:t>大久保「みんな元気に過ごすんだよー！」</w:t>
      </w:r>
    </w:p>
    <w:p w:rsidR="00930D28" w:rsidRDefault="00930D28" w:rsidP="00930D28">
      <w:pPr>
        <w:pStyle w:val="A40"/>
        <w:ind w:left="0"/>
      </w:pPr>
      <w:r>
        <w:rPr>
          <w:rFonts w:hint="eastAsia"/>
        </w:rPr>
        <w:t xml:space="preserve">　　　　　　　入り口に向かって声をかける。</w:t>
      </w:r>
    </w:p>
    <w:p w:rsidR="00930D28" w:rsidRDefault="00930D28" w:rsidP="0062375D">
      <w:pPr>
        <w:pStyle w:val="A41"/>
      </w:pPr>
      <w:r>
        <w:rPr>
          <w:rFonts w:hint="eastAsia"/>
        </w:rPr>
        <w:t>大久保「じゃあ、お互い生きたたらまた会いましょうね</w:t>
      </w:r>
      <w:r w:rsidR="00273FCC">
        <w:rPr>
          <w:rFonts w:hint="eastAsia"/>
        </w:rPr>
        <w:t>。健康第一で</w:t>
      </w:r>
      <w:r>
        <w:rPr>
          <w:rFonts w:hint="eastAsia"/>
        </w:rPr>
        <w:t>」</w:t>
      </w:r>
    </w:p>
    <w:p w:rsidR="004C021E" w:rsidRDefault="004C021E" w:rsidP="0062375D">
      <w:pPr>
        <w:pStyle w:val="A41"/>
      </w:pPr>
      <w:r>
        <w:rPr>
          <w:rFonts w:hint="eastAsia"/>
        </w:rPr>
        <w:t>遠　藤「はい、またお会いできるの楽しみにしてます」</w:t>
      </w:r>
    </w:p>
    <w:p w:rsidR="004C021E" w:rsidRDefault="004C021E" w:rsidP="0062375D">
      <w:pPr>
        <w:pStyle w:val="A41"/>
      </w:pPr>
      <w:r>
        <w:rPr>
          <w:rFonts w:hint="eastAsia"/>
        </w:rPr>
        <w:t>大久保「またねー」</w:t>
      </w:r>
    </w:p>
    <w:p w:rsidR="004C021E" w:rsidRPr="0062375D" w:rsidRDefault="004C021E" w:rsidP="0062375D">
      <w:pPr>
        <w:pStyle w:val="A40"/>
      </w:pPr>
      <w:r w:rsidRPr="0062375D">
        <w:rPr>
          <w:rFonts w:hint="eastAsia"/>
        </w:rPr>
        <w:t>遠藤に手を振り、カメラで入り口を撮り始める大久保。</w:t>
      </w:r>
    </w:p>
    <w:p w:rsidR="004C021E" w:rsidRDefault="004C021E" w:rsidP="00930D28">
      <w:pPr>
        <w:pStyle w:val="A40"/>
        <w:ind w:left="0"/>
      </w:pPr>
      <w:r>
        <w:rPr>
          <w:rFonts w:hint="eastAsia"/>
        </w:rPr>
        <w:t>遠　藤「じゃ、またー」</w:t>
      </w:r>
    </w:p>
    <w:p w:rsidR="004C021E" w:rsidRDefault="004C021E" w:rsidP="00930D28">
      <w:pPr>
        <w:pStyle w:val="A40"/>
        <w:ind w:left="0"/>
      </w:pPr>
      <w:r>
        <w:rPr>
          <w:rFonts w:hint="eastAsia"/>
        </w:rPr>
        <w:t>大久保「はーい」</w:t>
      </w:r>
    </w:p>
    <w:p w:rsidR="004C021E" w:rsidRDefault="004C021E" w:rsidP="00930D28">
      <w:pPr>
        <w:pStyle w:val="A40"/>
        <w:ind w:left="0"/>
      </w:pPr>
      <w:r>
        <w:rPr>
          <w:rFonts w:hint="eastAsia"/>
        </w:rPr>
        <w:t xml:space="preserve">　　　　　　大久保は写真を撮りながら手を振る。</w:t>
      </w:r>
    </w:p>
    <w:p w:rsidR="004C021E" w:rsidRDefault="00273FCC" w:rsidP="0062375D">
      <w:pPr>
        <w:pStyle w:val="A40"/>
      </w:pPr>
      <w:r>
        <w:rPr>
          <w:rFonts w:hint="eastAsia"/>
        </w:rPr>
        <w:t>遠藤が帰ろうと歩き出すと、森田が動物園に向かって歩いて</w:t>
      </w:r>
      <w:r w:rsidR="004C021E">
        <w:rPr>
          <w:rFonts w:hint="eastAsia"/>
        </w:rPr>
        <w:t>きているのが見える。</w:t>
      </w:r>
    </w:p>
    <w:p w:rsidR="004C021E" w:rsidRDefault="004C021E" w:rsidP="00930D28">
      <w:pPr>
        <w:pStyle w:val="A40"/>
        <w:ind w:left="0"/>
      </w:pPr>
      <w:r>
        <w:rPr>
          <w:rFonts w:hint="eastAsia"/>
        </w:rPr>
        <w:t>遠　藤「あれっ」</w:t>
      </w:r>
    </w:p>
    <w:p w:rsidR="004C021E" w:rsidRDefault="004C021E" w:rsidP="00930D28">
      <w:pPr>
        <w:pStyle w:val="A40"/>
        <w:ind w:left="0"/>
      </w:pPr>
      <w:r>
        <w:rPr>
          <w:rFonts w:hint="eastAsia"/>
        </w:rPr>
        <w:t xml:space="preserve">　　　　　　手を振る遠藤。</w:t>
      </w:r>
    </w:p>
    <w:p w:rsidR="004C021E" w:rsidRDefault="004C021E" w:rsidP="00930D28">
      <w:pPr>
        <w:pStyle w:val="A40"/>
        <w:ind w:left="0"/>
      </w:pPr>
      <w:r>
        <w:rPr>
          <w:rFonts w:hint="eastAsia"/>
        </w:rPr>
        <w:t xml:space="preserve">　　　　　　少しして気がつく森田。</w:t>
      </w:r>
    </w:p>
    <w:p w:rsidR="00D82FAE" w:rsidRDefault="004C021E" w:rsidP="00930D28">
      <w:pPr>
        <w:pStyle w:val="A40"/>
        <w:ind w:left="0"/>
      </w:pPr>
      <w:r>
        <w:rPr>
          <w:rFonts w:hint="eastAsia"/>
        </w:rPr>
        <w:t xml:space="preserve">　　　　　　森田は手を振り、遠藤のところにやってくる。</w:t>
      </w:r>
    </w:p>
    <w:p w:rsidR="00F46F7D" w:rsidRDefault="004C021E" w:rsidP="00D82FAE">
      <w:pPr>
        <w:pStyle w:val="A40"/>
        <w:ind w:left="0"/>
      </w:pPr>
      <w:r>
        <w:rPr>
          <w:rFonts w:hint="eastAsia"/>
        </w:rPr>
        <w:t>森　田「動物園納めしにきた</w:t>
      </w:r>
      <w:r w:rsidR="00F46F7D">
        <w:rPr>
          <w:rFonts w:hint="eastAsia"/>
        </w:rPr>
        <w:t>」</w:t>
      </w:r>
    </w:p>
    <w:p w:rsidR="004C021E" w:rsidRDefault="004C021E" w:rsidP="00D82FAE">
      <w:pPr>
        <w:pStyle w:val="A40"/>
        <w:ind w:left="0"/>
      </w:pPr>
      <w:r>
        <w:rPr>
          <w:rFonts w:hint="eastAsia"/>
        </w:rPr>
        <w:t>遠　藤「今日から臨時休園みたいです</w:t>
      </w:r>
      <w:r w:rsidR="00F46F7D">
        <w:rPr>
          <w:rFonts w:hint="eastAsia"/>
        </w:rPr>
        <w:t>」</w:t>
      </w:r>
    </w:p>
    <w:p w:rsidR="00F46F7D" w:rsidRDefault="004C021E" w:rsidP="00D82FAE">
      <w:pPr>
        <w:pStyle w:val="A40"/>
        <w:ind w:left="0"/>
      </w:pPr>
      <w:r>
        <w:rPr>
          <w:rFonts w:hint="eastAsia"/>
        </w:rPr>
        <w:t>森　田「えっ、今日から！」</w:t>
      </w:r>
    </w:p>
    <w:p w:rsidR="009138E6" w:rsidRDefault="009138E6" w:rsidP="00D82FAE">
      <w:pPr>
        <w:pStyle w:val="A40"/>
        <w:ind w:left="0"/>
      </w:pPr>
    </w:p>
    <w:p w:rsidR="00215FDA" w:rsidRPr="0032709A" w:rsidRDefault="00215FDA" w:rsidP="00215FDA">
      <w:pPr>
        <w:pStyle w:val="A4"/>
      </w:pPr>
      <w:r>
        <w:rPr>
          <w:rFonts w:hint="eastAsia"/>
        </w:rPr>
        <w:t>居酒屋前（日中</w:t>
      </w:r>
      <w:r w:rsidRPr="0032709A">
        <w:rPr>
          <w:rFonts w:hint="eastAsia"/>
        </w:rPr>
        <w:t>）</w:t>
      </w:r>
    </w:p>
    <w:p w:rsidR="00215FDA" w:rsidRDefault="00215FDA" w:rsidP="00215FDA">
      <w:pPr>
        <w:pStyle w:val="A40"/>
      </w:pPr>
      <w:r>
        <w:rPr>
          <w:rFonts w:hint="eastAsia"/>
        </w:rPr>
        <w:t>佐野が</w:t>
      </w:r>
      <w:r w:rsidR="000A7020">
        <w:rPr>
          <w:rFonts w:hint="eastAsia"/>
        </w:rPr>
        <w:t>一人で、</w:t>
      </w:r>
      <w:r w:rsidR="00273FCC">
        <w:rPr>
          <w:rFonts w:hint="eastAsia"/>
        </w:rPr>
        <w:t>遠藤と行った</w:t>
      </w:r>
      <w:r>
        <w:rPr>
          <w:rFonts w:hint="eastAsia"/>
        </w:rPr>
        <w:t>居酒屋にやってくる</w:t>
      </w:r>
      <w:r w:rsidRPr="0032709A">
        <w:rPr>
          <w:rFonts w:hint="eastAsia"/>
        </w:rPr>
        <w:t>。</w:t>
      </w:r>
    </w:p>
    <w:p w:rsidR="00215FDA" w:rsidRPr="0032709A" w:rsidRDefault="00215FDA" w:rsidP="00215FDA">
      <w:pPr>
        <w:pStyle w:val="A40"/>
      </w:pPr>
      <w:r>
        <w:rPr>
          <w:rFonts w:hint="eastAsia"/>
        </w:rPr>
        <w:t>自転車に鍵をかけ、店の前まで歩き、立ち止まる。</w:t>
      </w:r>
    </w:p>
    <w:p w:rsidR="001C4461" w:rsidRDefault="00215FDA" w:rsidP="00F8369D">
      <w:pPr>
        <w:pStyle w:val="A40"/>
        <w:ind w:left="0"/>
        <w:rPr>
          <w:rFonts w:hint="eastAsia"/>
        </w:rPr>
      </w:pPr>
      <w:r>
        <w:rPr>
          <w:rFonts w:hint="eastAsia"/>
        </w:rPr>
        <w:t xml:space="preserve">　　　</w:t>
      </w:r>
      <w:r w:rsidR="000A7020">
        <w:rPr>
          <w:rFonts w:hint="eastAsia"/>
        </w:rPr>
        <w:t xml:space="preserve">　　　入り口には「しばらくお休みします」との張り紙。</w:t>
      </w:r>
    </w:p>
    <w:p w:rsidR="001C4461" w:rsidRDefault="001C4461" w:rsidP="00F8369D">
      <w:pPr>
        <w:pStyle w:val="A40"/>
        <w:ind w:left="0"/>
        <w:rPr>
          <w:rFonts w:hint="eastAsia"/>
        </w:rPr>
      </w:pPr>
      <w:r>
        <w:rPr>
          <w:rFonts w:hint="eastAsia"/>
        </w:rPr>
        <w:t xml:space="preserve">　　　　　　×　×　×</w:t>
      </w:r>
    </w:p>
    <w:p w:rsidR="001C4461" w:rsidRDefault="001C4461" w:rsidP="00F8369D">
      <w:pPr>
        <w:pStyle w:val="A40"/>
        <w:ind w:left="0"/>
        <w:rPr>
          <w:rFonts w:hint="eastAsia"/>
        </w:rPr>
      </w:pPr>
      <w:r>
        <w:rPr>
          <w:rFonts w:hint="eastAsia"/>
        </w:rPr>
        <w:t xml:space="preserve">　　　　　　近くの自販機で飲み物を買おうとする。</w:t>
      </w:r>
    </w:p>
    <w:p w:rsidR="001C4461" w:rsidRDefault="001C4461" w:rsidP="00F8369D">
      <w:pPr>
        <w:pStyle w:val="A40"/>
        <w:ind w:left="0"/>
        <w:rPr>
          <w:rFonts w:hint="eastAsia"/>
        </w:rPr>
      </w:pPr>
      <w:r>
        <w:rPr>
          <w:rFonts w:hint="eastAsia"/>
        </w:rPr>
        <w:t xml:space="preserve">　　　　　　財布を見るともらった千円と一万円が入っている。</w:t>
      </w:r>
    </w:p>
    <w:p w:rsidR="009138E6" w:rsidRPr="0032709A" w:rsidRDefault="001C4461" w:rsidP="00F8369D">
      <w:pPr>
        <w:pStyle w:val="A40"/>
        <w:ind w:left="0"/>
        <w:rPr>
          <w:rFonts w:hint="eastAsia"/>
        </w:rPr>
      </w:pPr>
      <w:r>
        <w:rPr>
          <w:rFonts w:hint="eastAsia"/>
        </w:rPr>
        <w:t xml:space="preserve">　　　　　　千円を使わずに、一万円を使って飲み物を購入する。</w:t>
      </w:r>
    </w:p>
    <w:p w:rsidR="00F75AE3" w:rsidRPr="0032709A" w:rsidRDefault="00866BB1" w:rsidP="008D0F2D">
      <w:pPr>
        <w:pStyle w:val="A4"/>
      </w:pPr>
      <w:r>
        <w:rPr>
          <w:rFonts w:hint="eastAsia"/>
        </w:rPr>
        <w:t>スタンプポイント</w:t>
      </w:r>
      <w:r w:rsidR="005C1689">
        <w:rPr>
          <w:rFonts w:hint="eastAsia"/>
        </w:rPr>
        <w:t xml:space="preserve">（夕方）　</w:t>
      </w:r>
      <w:r w:rsidR="00F75AE3" w:rsidRPr="0032709A">
        <w:rPr>
          <w:rFonts w:hint="eastAsia"/>
        </w:rPr>
        <w:t>スタンプ</w:t>
      </w:r>
      <w:r w:rsidR="00D82FAE">
        <w:rPr>
          <w:rFonts w:hint="eastAsia"/>
        </w:rPr>
        <w:t>６</w:t>
      </w:r>
      <w:r w:rsidR="005C1689">
        <w:rPr>
          <w:rFonts w:hint="eastAsia"/>
        </w:rPr>
        <w:t>つ目</w:t>
      </w:r>
    </w:p>
    <w:p w:rsidR="00430EA9" w:rsidRDefault="000A7020" w:rsidP="005F3A67">
      <w:pPr>
        <w:pStyle w:val="A40"/>
      </w:pPr>
      <w:r>
        <w:rPr>
          <w:rFonts w:hint="eastAsia"/>
        </w:rPr>
        <w:t>森田と遠藤が最後のスタンプの場所に着く。</w:t>
      </w:r>
    </w:p>
    <w:p w:rsidR="000A7020" w:rsidRDefault="00430EA9" w:rsidP="005F3A67">
      <w:pPr>
        <w:pStyle w:val="A40"/>
      </w:pPr>
      <w:r>
        <w:rPr>
          <w:rFonts w:hint="eastAsia"/>
        </w:rPr>
        <w:t>×　×　×</w:t>
      </w:r>
    </w:p>
    <w:p w:rsidR="00062E0B" w:rsidRDefault="00430EA9" w:rsidP="005F3A67">
      <w:pPr>
        <w:pStyle w:val="A40"/>
      </w:pPr>
      <w:r>
        <w:rPr>
          <w:rFonts w:hint="eastAsia"/>
        </w:rPr>
        <w:t>スタンプが見つからず、</w:t>
      </w:r>
      <w:r w:rsidR="00F75AE3" w:rsidRPr="0032709A">
        <w:rPr>
          <w:rFonts w:hint="eastAsia"/>
        </w:rPr>
        <w:t>遠藤は近くに</w:t>
      </w:r>
      <w:r w:rsidR="00C56841">
        <w:rPr>
          <w:rFonts w:hint="eastAsia"/>
        </w:rPr>
        <w:t>いた公園の管理担当の男性</w:t>
      </w:r>
      <w:r w:rsidR="00F75AE3" w:rsidRPr="0032709A">
        <w:rPr>
          <w:rFonts w:hint="eastAsia"/>
        </w:rPr>
        <w:t>に話しかける。</w:t>
      </w:r>
    </w:p>
    <w:p w:rsidR="00F75AE3" w:rsidRPr="0032709A" w:rsidRDefault="00062E0B" w:rsidP="005F3A67">
      <w:pPr>
        <w:pStyle w:val="A40"/>
      </w:pPr>
      <w:r>
        <w:rPr>
          <w:rFonts w:hint="eastAsia"/>
        </w:rPr>
        <w:t>男性がつけるマスクはゆるゆるでかなり隙間があいている。</w:t>
      </w:r>
    </w:p>
    <w:p w:rsidR="00F75AE3" w:rsidRPr="0032709A" w:rsidRDefault="00A44DF7" w:rsidP="008D0F2D">
      <w:pPr>
        <w:pStyle w:val="A41"/>
      </w:pPr>
      <w:r>
        <w:rPr>
          <w:rFonts w:hint="eastAsia"/>
        </w:rPr>
        <w:t>遠</w:t>
      </w:r>
      <w:r w:rsidR="000D3463">
        <w:rPr>
          <w:rFonts w:hint="eastAsia"/>
        </w:rPr>
        <w:t xml:space="preserve">　</w:t>
      </w:r>
      <w:r w:rsidR="00F75AE3" w:rsidRPr="0032709A">
        <w:rPr>
          <w:rFonts w:hint="eastAsia"/>
        </w:rPr>
        <w:t>藤「すいません」</w:t>
      </w:r>
    </w:p>
    <w:p w:rsidR="00F75AE3" w:rsidRPr="0032709A" w:rsidRDefault="004A7B8A" w:rsidP="008D0F2D">
      <w:pPr>
        <w:pStyle w:val="A41"/>
      </w:pPr>
      <w:r>
        <w:rPr>
          <w:rFonts w:hint="eastAsia"/>
        </w:rPr>
        <w:t>佐々木</w:t>
      </w:r>
      <w:r w:rsidR="00F75AE3" w:rsidRPr="0032709A">
        <w:rPr>
          <w:rFonts w:hint="eastAsia"/>
        </w:rPr>
        <w:t>「はい？」</w:t>
      </w:r>
    </w:p>
    <w:p w:rsidR="00F75AE3" w:rsidRPr="0032709A" w:rsidRDefault="00A44DF7" w:rsidP="008D0F2D">
      <w:pPr>
        <w:pStyle w:val="A41"/>
      </w:pPr>
      <w:r>
        <w:rPr>
          <w:rFonts w:hint="eastAsia"/>
        </w:rPr>
        <w:t>遠</w:t>
      </w:r>
      <w:r w:rsidR="000D3463">
        <w:rPr>
          <w:rFonts w:hint="eastAsia"/>
        </w:rPr>
        <w:t xml:space="preserve">　</w:t>
      </w:r>
      <w:r w:rsidR="00FA4254">
        <w:rPr>
          <w:rFonts w:hint="eastAsia"/>
        </w:rPr>
        <w:t>藤「ここの</w:t>
      </w:r>
      <w:r w:rsidR="00F75AE3" w:rsidRPr="0032709A">
        <w:rPr>
          <w:rFonts w:hint="eastAsia"/>
        </w:rPr>
        <w:t>スタンプって」</w:t>
      </w:r>
    </w:p>
    <w:p w:rsidR="00F75AE3" w:rsidRPr="0032709A" w:rsidRDefault="004A7B8A" w:rsidP="008D0F2D">
      <w:pPr>
        <w:pStyle w:val="A41"/>
      </w:pPr>
      <w:r>
        <w:rPr>
          <w:rFonts w:hint="eastAsia"/>
        </w:rPr>
        <w:t>佐々木</w:t>
      </w:r>
      <w:r w:rsidR="00866BB1">
        <w:rPr>
          <w:rFonts w:hint="eastAsia"/>
        </w:rPr>
        <w:t>「ああ、</w:t>
      </w:r>
      <w:r w:rsidR="00062E0B">
        <w:rPr>
          <w:rFonts w:hint="eastAsia"/>
        </w:rPr>
        <w:t>スタンプ</w:t>
      </w:r>
      <w:r w:rsidR="00273FCC">
        <w:rPr>
          <w:rFonts w:hint="eastAsia"/>
        </w:rPr>
        <w:t>ラリー</w:t>
      </w:r>
      <w:r w:rsidR="00062E0B">
        <w:rPr>
          <w:rFonts w:hint="eastAsia"/>
        </w:rPr>
        <w:t>中止になっちゃったのよ</w:t>
      </w:r>
      <w:r w:rsidR="00866BB1">
        <w:rPr>
          <w:rFonts w:hint="eastAsia"/>
        </w:rPr>
        <w:t>。昼過ぎに決まって</w:t>
      </w:r>
      <w:r w:rsidR="00F75AE3" w:rsidRPr="0032709A">
        <w:rPr>
          <w:rFonts w:hint="eastAsia"/>
        </w:rPr>
        <w:t>」</w:t>
      </w:r>
    </w:p>
    <w:p w:rsidR="00062E0B" w:rsidRDefault="00A44DF7" w:rsidP="00062E0B">
      <w:pPr>
        <w:pStyle w:val="A41"/>
      </w:pPr>
      <w:r>
        <w:rPr>
          <w:rFonts w:hint="eastAsia"/>
        </w:rPr>
        <w:t>遠</w:t>
      </w:r>
      <w:r w:rsidR="000D3463">
        <w:rPr>
          <w:rFonts w:hint="eastAsia"/>
        </w:rPr>
        <w:t xml:space="preserve">　</w:t>
      </w:r>
      <w:r w:rsidR="00F75AE3" w:rsidRPr="0032709A">
        <w:rPr>
          <w:rFonts w:hint="eastAsia"/>
        </w:rPr>
        <w:t>藤「えっ」</w:t>
      </w:r>
    </w:p>
    <w:p w:rsidR="00062E0B" w:rsidRDefault="00866BB1" w:rsidP="00062E0B">
      <w:pPr>
        <w:pStyle w:val="A41"/>
      </w:pPr>
      <w:r>
        <w:rPr>
          <w:rFonts w:hint="eastAsia"/>
        </w:rPr>
        <w:t>佐々木「急で</w:t>
      </w:r>
      <w:r w:rsidR="00062E0B">
        <w:rPr>
          <w:rFonts w:hint="eastAsia"/>
        </w:rPr>
        <w:t>申し訳ないんだけどさ、こういう状況だから</w:t>
      </w:r>
      <w:r>
        <w:rPr>
          <w:rFonts w:hint="eastAsia"/>
        </w:rPr>
        <w:t>ね</w:t>
      </w:r>
      <w:r w:rsidR="00062E0B">
        <w:rPr>
          <w:rFonts w:hint="eastAsia"/>
        </w:rPr>
        <w:t>」</w:t>
      </w:r>
    </w:p>
    <w:p w:rsidR="00A44DF7" w:rsidRDefault="00062E0B" w:rsidP="00062E0B">
      <w:pPr>
        <w:pStyle w:val="A41"/>
      </w:pPr>
      <w:r>
        <w:rPr>
          <w:rFonts w:hint="eastAsia"/>
        </w:rPr>
        <w:t>遠　藤「いえいえ、ありがとうございます」</w:t>
      </w:r>
    </w:p>
    <w:p w:rsidR="00F75AE3" w:rsidRPr="0032709A" w:rsidRDefault="004A7B8A" w:rsidP="008D0F2D">
      <w:pPr>
        <w:pStyle w:val="A41"/>
      </w:pPr>
      <w:r>
        <w:rPr>
          <w:rFonts w:hint="eastAsia"/>
        </w:rPr>
        <w:t>佐々木</w:t>
      </w:r>
      <w:r w:rsidR="00A44DF7">
        <w:rPr>
          <w:rFonts w:hint="eastAsia"/>
        </w:rPr>
        <w:t>「</w:t>
      </w:r>
      <w:r w:rsidR="00FA4254">
        <w:rPr>
          <w:rFonts w:hint="eastAsia"/>
        </w:rPr>
        <w:t>お兄さん、</w:t>
      </w:r>
      <w:r w:rsidR="00F75AE3" w:rsidRPr="0032709A">
        <w:rPr>
          <w:rFonts w:hint="eastAsia"/>
        </w:rPr>
        <w:t>どこまで押してたの」</w:t>
      </w:r>
    </w:p>
    <w:p w:rsidR="00F75AE3" w:rsidRPr="0032709A" w:rsidRDefault="00A44DF7" w:rsidP="008D0F2D">
      <w:pPr>
        <w:pStyle w:val="A41"/>
      </w:pPr>
      <w:r>
        <w:rPr>
          <w:rFonts w:hint="eastAsia"/>
        </w:rPr>
        <w:t>遠</w:t>
      </w:r>
      <w:r w:rsidR="000D3463">
        <w:rPr>
          <w:rFonts w:hint="eastAsia"/>
        </w:rPr>
        <w:t xml:space="preserve">　</w:t>
      </w:r>
      <w:r w:rsidR="00F75AE3" w:rsidRPr="0032709A">
        <w:rPr>
          <w:rFonts w:hint="eastAsia"/>
        </w:rPr>
        <w:t>藤「あっ、ここまで」</w:t>
      </w:r>
    </w:p>
    <w:p w:rsidR="00F75AE3" w:rsidRPr="0032709A" w:rsidRDefault="00F75AE3" w:rsidP="008D0F2D">
      <w:pPr>
        <w:pStyle w:val="A40"/>
      </w:pPr>
      <w:r w:rsidRPr="0032709A">
        <w:rPr>
          <w:rFonts w:hint="eastAsia"/>
        </w:rPr>
        <w:t>遠藤は用紙を見せる</w:t>
      </w:r>
    </w:p>
    <w:p w:rsidR="00A44DF7" w:rsidRDefault="004A7B8A" w:rsidP="008D0F2D">
      <w:pPr>
        <w:pStyle w:val="A41"/>
      </w:pPr>
      <w:r>
        <w:rPr>
          <w:rFonts w:hint="eastAsia"/>
        </w:rPr>
        <w:t>佐々木</w:t>
      </w:r>
      <w:r w:rsidR="00FA4254">
        <w:rPr>
          <w:rFonts w:hint="eastAsia"/>
        </w:rPr>
        <w:t>「残り一つだったのね、</w:t>
      </w:r>
      <w:r w:rsidR="003F7EBD">
        <w:rPr>
          <w:rFonts w:hint="eastAsia"/>
        </w:rPr>
        <w:t>惜しいなあ</w:t>
      </w:r>
      <w:r w:rsidR="00F75AE3" w:rsidRPr="0032709A">
        <w:rPr>
          <w:rFonts w:hint="eastAsia"/>
        </w:rPr>
        <w:t>」</w:t>
      </w:r>
    </w:p>
    <w:p w:rsidR="00F75AE3" w:rsidRPr="0032709A" w:rsidRDefault="00A44DF7" w:rsidP="008D0F2D">
      <w:pPr>
        <w:pStyle w:val="A41"/>
      </w:pPr>
      <w:r>
        <w:rPr>
          <w:rFonts w:hint="eastAsia"/>
        </w:rPr>
        <w:t>遠</w:t>
      </w:r>
      <w:r w:rsidR="000D3463">
        <w:rPr>
          <w:rFonts w:hint="eastAsia"/>
        </w:rPr>
        <w:t xml:space="preserve">　</w:t>
      </w:r>
      <w:r w:rsidR="00062E0B">
        <w:rPr>
          <w:rFonts w:hint="eastAsia"/>
        </w:rPr>
        <w:t>藤「そう</w:t>
      </w:r>
      <w:r>
        <w:rPr>
          <w:rFonts w:hint="eastAsia"/>
        </w:rPr>
        <w:t>ですね・・・」</w:t>
      </w:r>
    </w:p>
    <w:p w:rsidR="00FA4254" w:rsidRDefault="004A7B8A" w:rsidP="008A0F61">
      <w:pPr>
        <w:pStyle w:val="A41"/>
      </w:pPr>
      <w:r>
        <w:rPr>
          <w:rFonts w:hint="eastAsia"/>
        </w:rPr>
        <w:t>佐々木</w:t>
      </w:r>
      <w:r w:rsidR="003F7EBD">
        <w:rPr>
          <w:rFonts w:hint="eastAsia"/>
        </w:rPr>
        <w:t>「いつ何が起きるのかってのは本当わからないからね、こればっかりはね</w:t>
      </w:r>
      <w:r w:rsidR="00FA4254">
        <w:rPr>
          <w:rFonts w:hint="eastAsia"/>
        </w:rPr>
        <w:t>」</w:t>
      </w:r>
    </w:p>
    <w:p w:rsidR="00FA4254" w:rsidRDefault="003F7EBD" w:rsidP="008A0F61">
      <w:pPr>
        <w:pStyle w:val="A41"/>
      </w:pPr>
      <w:r>
        <w:rPr>
          <w:rFonts w:hint="eastAsia"/>
        </w:rPr>
        <w:t>遠　藤「ですよね</w:t>
      </w:r>
      <w:r w:rsidR="00FA4254">
        <w:rPr>
          <w:rFonts w:hint="eastAsia"/>
        </w:rPr>
        <w:t>」</w:t>
      </w:r>
    </w:p>
    <w:p w:rsidR="00F75AE3" w:rsidRPr="0032709A" w:rsidRDefault="00FA4254" w:rsidP="008A0F61">
      <w:pPr>
        <w:pStyle w:val="A41"/>
      </w:pPr>
      <w:r>
        <w:rPr>
          <w:rFonts w:hint="eastAsia"/>
        </w:rPr>
        <w:t>佐々木「</w:t>
      </w:r>
      <w:r w:rsidR="00A44DF7">
        <w:rPr>
          <w:rFonts w:hint="eastAsia"/>
        </w:rPr>
        <w:t>僕も</w:t>
      </w:r>
      <w:r w:rsidR="00797CF9">
        <w:rPr>
          <w:rFonts w:hint="eastAsia"/>
        </w:rPr>
        <w:t>昔はさ、</w:t>
      </w:r>
      <w:r w:rsidR="00A44DF7">
        <w:rPr>
          <w:rFonts w:hint="eastAsia"/>
        </w:rPr>
        <w:t>ラ</w:t>
      </w:r>
      <w:r w:rsidR="00797CF9">
        <w:rPr>
          <w:rFonts w:hint="eastAsia"/>
        </w:rPr>
        <w:t>ッパー目指してたけど</w:t>
      </w:r>
      <w:r w:rsidR="003F7EBD">
        <w:rPr>
          <w:rFonts w:hint="eastAsia"/>
        </w:rPr>
        <w:t>、親が</w:t>
      </w:r>
      <w:r w:rsidR="00866BB1">
        <w:rPr>
          <w:rFonts w:hint="eastAsia"/>
        </w:rPr>
        <w:t>早くに</w:t>
      </w:r>
      <w:r w:rsidR="003F7EBD">
        <w:rPr>
          <w:rFonts w:hint="eastAsia"/>
        </w:rPr>
        <w:t>死んじゃって仕事継がなきゃ行けなくなってさ、まあそれも５年でやめちゃったんだけどね</w:t>
      </w:r>
      <w:r w:rsidR="00F75AE3" w:rsidRPr="0032709A">
        <w:rPr>
          <w:rFonts w:hint="eastAsia"/>
        </w:rPr>
        <w:t>」</w:t>
      </w:r>
    </w:p>
    <w:p w:rsidR="00866BB1" w:rsidRDefault="00A44DF7" w:rsidP="008A0F61">
      <w:pPr>
        <w:pStyle w:val="A41"/>
      </w:pPr>
      <w:r>
        <w:rPr>
          <w:rFonts w:hint="eastAsia"/>
        </w:rPr>
        <w:t>遠</w:t>
      </w:r>
      <w:r w:rsidR="000D3463">
        <w:rPr>
          <w:rFonts w:hint="eastAsia"/>
        </w:rPr>
        <w:t xml:space="preserve">　</w:t>
      </w:r>
      <w:r w:rsidR="003F7EBD">
        <w:rPr>
          <w:rFonts w:hint="eastAsia"/>
        </w:rPr>
        <w:t>藤「ラッパー</w:t>
      </w:r>
      <w:r w:rsidR="00F75AE3" w:rsidRPr="0032709A">
        <w:rPr>
          <w:rFonts w:hint="eastAsia"/>
        </w:rPr>
        <w:t>」</w:t>
      </w:r>
    </w:p>
    <w:p w:rsidR="00866BB1" w:rsidRDefault="00866BB1" w:rsidP="008A0F61">
      <w:pPr>
        <w:pStyle w:val="A41"/>
      </w:pPr>
      <w:r>
        <w:rPr>
          <w:rFonts w:hint="eastAsia"/>
        </w:rPr>
        <w:t>佐々木「まあ思い返せば、どのみちラッパーにはなってなかったのかも。でもさ、最近またラップやりたいって思い始めたの。面白いよね、好きが戻るって」</w:t>
      </w:r>
    </w:p>
    <w:p w:rsidR="00F75AE3" w:rsidRPr="0032709A" w:rsidRDefault="00866BB1" w:rsidP="008A0F61">
      <w:pPr>
        <w:pStyle w:val="A41"/>
      </w:pPr>
      <w:r>
        <w:rPr>
          <w:rFonts w:hint="eastAsia"/>
        </w:rPr>
        <w:t>遠　藤「よく聴いてるんですか？」</w:t>
      </w:r>
    </w:p>
    <w:p w:rsidR="00F75AE3" w:rsidRPr="0032709A" w:rsidRDefault="004A7B8A" w:rsidP="008A0F61">
      <w:pPr>
        <w:pStyle w:val="A41"/>
      </w:pPr>
      <w:r>
        <w:rPr>
          <w:rFonts w:hint="eastAsia"/>
        </w:rPr>
        <w:t>佐々木</w:t>
      </w:r>
      <w:r w:rsidR="00A44DF7">
        <w:rPr>
          <w:rFonts w:hint="eastAsia"/>
        </w:rPr>
        <w:t>「うん。ちょっと歌ってみてもいい？</w:t>
      </w:r>
      <w:r w:rsidR="00F75AE3" w:rsidRPr="0032709A">
        <w:rPr>
          <w:rFonts w:hint="eastAsia"/>
        </w:rPr>
        <w:t>」</w:t>
      </w:r>
    </w:p>
    <w:p w:rsidR="00A44DF7" w:rsidRDefault="004A7B8A" w:rsidP="00A44DF7">
      <w:pPr>
        <w:pStyle w:val="A40"/>
      </w:pPr>
      <w:r>
        <w:rPr>
          <w:rFonts w:hint="eastAsia"/>
        </w:rPr>
        <w:t>佐々木</w:t>
      </w:r>
      <w:r w:rsidR="00A44DF7">
        <w:rPr>
          <w:rFonts w:hint="eastAsia"/>
        </w:rPr>
        <w:t>は</w:t>
      </w:r>
      <w:r w:rsidR="0043424C">
        <w:rPr>
          <w:rFonts w:hint="eastAsia"/>
        </w:rPr>
        <w:t>遠藤の返答を待たずにマスクをつけたまま</w:t>
      </w:r>
      <w:r w:rsidR="00866BB1">
        <w:rPr>
          <w:rFonts w:hint="eastAsia"/>
        </w:rPr>
        <w:t>、</w:t>
      </w:r>
      <w:r w:rsidR="00A44DF7">
        <w:rPr>
          <w:rFonts w:hint="eastAsia"/>
        </w:rPr>
        <w:t>ラップを披露する。</w:t>
      </w:r>
    </w:p>
    <w:p w:rsidR="00A44DF7" w:rsidRDefault="004A7B8A" w:rsidP="00C939A8">
      <w:pPr>
        <w:pStyle w:val="A41"/>
      </w:pPr>
      <w:r>
        <w:rPr>
          <w:rFonts w:hint="eastAsia"/>
        </w:rPr>
        <w:t>佐々木</w:t>
      </w:r>
      <w:r w:rsidR="004341A4">
        <w:rPr>
          <w:rFonts w:hint="eastAsia"/>
        </w:rPr>
        <w:t>「</w:t>
      </w:r>
      <w:r w:rsidR="00E94F4C">
        <w:t>I</w:t>
      </w:r>
      <w:r w:rsidR="00E94F4C">
        <w:t>’</w:t>
      </w:r>
      <w:r w:rsidR="00E94F4C">
        <w:t xml:space="preserve">m </w:t>
      </w:r>
      <w:r>
        <w:rPr>
          <w:rFonts w:hint="eastAsia"/>
        </w:rPr>
        <w:t>佐々木</w:t>
      </w:r>
      <w:r w:rsidR="00FA4254">
        <w:rPr>
          <w:rFonts w:hint="eastAsia"/>
        </w:rPr>
        <w:t>。</w:t>
      </w:r>
      <w:r w:rsidR="00E94F4C">
        <w:rPr>
          <w:rFonts w:hint="eastAsia"/>
        </w:rPr>
        <w:t>未だケツの青いシックスティーさ。若い頃のツケが回ってきた、なんて言っても時すでに遅し、O</w:t>
      </w:r>
      <w:r w:rsidR="00E94F4C">
        <w:t>h Shit</w:t>
      </w:r>
      <w:r w:rsidR="00E94F4C">
        <w:rPr>
          <w:rFonts w:hint="eastAsia"/>
        </w:rPr>
        <w:t>なんて嘆く自分マジ金輪際ご勘弁。「いつか自分も</w:t>
      </w:r>
      <w:r w:rsidR="00A44DF7">
        <w:rPr>
          <w:rFonts w:hint="eastAsia"/>
        </w:rPr>
        <w:t>」</w:t>
      </w:r>
      <w:r w:rsidR="00E94F4C">
        <w:rPr>
          <w:rFonts w:hint="eastAsia"/>
        </w:rPr>
        <w:t>なんて夢見ても</w:t>
      </w:r>
      <w:r w:rsidR="00E11AA7">
        <w:rPr>
          <w:rFonts w:hint="eastAsia"/>
        </w:rPr>
        <w:t>いつかなんて日</w:t>
      </w:r>
      <w:r w:rsidR="00E94F4C">
        <w:rPr>
          <w:rFonts w:hint="eastAsia"/>
        </w:rPr>
        <w:t>は</w:t>
      </w:r>
      <w:r w:rsidR="00E11AA7">
        <w:rPr>
          <w:rFonts w:hint="eastAsia"/>
        </w:rPr>
        <w:t>五日</w:t>
      </w:r>
      <w:r w:rsidR="00E94F4C">
        <w:rPr>
          <w:rFonts w:hint="eastAsia"/>
        </w:rPr>
        <w:t>経って</w:t>
      </w:r>
      <w:r w:rsidR="00E11AA7">
        <w:rPr>
          <w:rFonts w:hint="eastAsia"/>
        </w:rPr>
        <w:t>も夢物語。粛々とご長寿になっても、早押しクイズのタイミング狙うぜ俺は着々と。今さらラップに夢中になったってどうせ無理、なんていうやつこそ、霧中</w:t>
      </w:r>
      <w:r w:rsidR="00E11AA7" w:rsidRPr="00E11AA7">
        <w:rPr>
          <w:rFonts w:hint="eastAsia"/>
        </w:rPr>
        <w:t>五里</w:t>
      </w:r>
      <w:r w:rsidR="00E11AA7">
        <w:rPr>
          <w:rFonts w:hint="eastAsia"/>
        </w:rPr>
        <w:t>。オレはまだまだここからさ。やりたいと思った今ココこそタイミング・・・」</w:t>
      </w:r>
    </w:p>
    <w:p w:rsidR="00073477" w:rsidRDefault="008210F7" w:rsidP="00866BB1">
      <w:pPr>
        <w:pStyle w:val="A40"/>
      </w:pPr>
      <w:r>
        <w:rPr>
          <w:rFonts w:hint="eastAsia"/>
        </w:rPr>
        <w:t>思いのほか上手いラップに圧倒される</w:t>
      </w:r>
      <w:r w:rsidR="008960B7">
        <w:rPr>
          <w:rFonts w:hint="eastAsia"/>
        </w:rPr>
        <w:t>遠藤と森田</w:t>
      </w:r>
      <w:r w:rsidR="00A44DF7">
        <w:rPr>
          <w:rFonts w:hint="eastAsia"/>
        </w:rPr>
        <w:t>。</w:t>
      </w:r>
    </w:p>
    <w:p w:rsidR="009138E6" w:rsidRPr="0032709A" w:rsidRDefault="009138E6" w:rsidP="00866BB1">
      <w:pPr>
        <w:pStyle w:val="A40"/>
      </w:pPr>
    </w:p>
    <w:p w:rsidR="00EC5A42" w:rsidRPr="0032709A" w:rsidRDefault="00EC5A42" w:rsidP="00EC5A42">
      <w:pPr>
        <w:pStyle w:val="A4"/>
      </w:pPr>
      <w:r>
        <w:rPr>
          <w:rFonts w:hint="eastAsia"/>
        </w:rPr>
        <w:t>道（夕方</w:t>
      </w:r>
      <w:r w:rsidRPr="0032709A">
        <w:rPr>
          <w:rFonts w:hint="eastAsia"/>
        </w:rPr>
        <w:t>）</w:t>
      </w:r>
    </w:p>
    <w:p w:rsidR="005F3A67" w:rsidRDefault="00430EA9" w:rsidP="00A21009">
      <w:pPr>
        <w:pStyle w:val="A40"/>
      </w:pPr>
      <w:r>
        <w:rPr>
          <w:rFonts w:hint="eastAsia"/>
        </w:rPr>
        <w:t>森</w:t>
      </w:r>
      <w:r w:rsidR="00FA320A">
        <w:rPr>
          <w:rFonts w:hint="eastAsia"/>
        </w:rPr>
        <w:t>田</w:t>
      </w:r>
      <w:r w:rsidR="005F3A67">
        <w:rPr>
          <w:rFonts w:hint="eastAsia"/>
        </w:rPr>
        <w:t>を後ろに乗せ、自転車で緩やかな坂を下る</w:t>
      </w:r>
      <w:r w:rsidR="000F0AFB" w:rsidRPr="00A21009">
        <w:rPr>
          <w:rFonts w:hint="eastAsia"/>
        </w:rPr>
        <w:t>遠藤。</w:t>
      </w:r>
    </w:p>
    <w:p w:rsidR="005F3A67" w:rsidRDefault="005F3A67" w:rsidP="00430EA9">
      <w:pPr>
        <w:pStyle w:val="A40"/>
      </w:pPr>
      <w:r>
        <w:rPr>
          <w:rFonts w:hint="eastAsia"/>
        </w:rPr>
        <w:t>自転車のカゴには残り一つを押せなかったスタンプラリーの用紙があり、風でなびく。</w:t>
      </w:r>
    </w:p>
    <w:p w:rsidR="008960B7" w:rsidRDefault="008960B7" w:rsidP="0062375D">
      <w:pPr>
        <w:pStyle w:val="A41"/>
      </w:pPr>
      <w:r>
        <w:rPr>
          <w:rFonts w:hint="eastAsia"/>
        </w:rPr>
        <w:t>森　田「色々迷惑かけちゃってごめんね」</w:t>
      </w:r>
    </w:p>
    <w:p w:rsidR="005F3A67" w:rsidRDefault="00430EA9" w:rsidP="0062375D">
      <w:pPr>
        <w:pStyle w:val="A41"/>
      </w:pPr>
      <w:r>
        <w:rPr>
          <w:rFonts w:hint="eastAsia"/>
        </w:rPr>
        <w:t>遠　藤「</w:t>
      </w:r>
      <w:r w:rsidR="008960B7">
        <w:rPr>
          <w:rFonts w:hint="eastAsia"/>
        </w:rPr>
        <w:t>いやいや、僕より森田さんの方が大変ですし、僕は全</w:t>
      </w:r>
      <w:r w:rsidR="00273FCC">
        <w:rPr>
          <w:rFonts w:hint="eastAsia"/>
        </w:rPr>
        <w:t>然。</w:t>
      </w:r>
      <w:r w:rsidR="008960B7">
        <w:rPr>
          <w:rFonts w:hint="eastAsia"/>
        </w:rPr>
        <w:t>撮影再開</w:t>
      </w:r>
      <w:r w:rsidR="00273FCC">
        <w:rPr>
          <w:rFonts w:hint="eastAsia"/>
        </w:rPr>
        <w:t>まで</w:t>
      </w:r>
      <w:r w:rsidR="008960B7">
        <w:rPr>
          <w:rFonts w:hint="eastAsia"/>
        </w:rPr>
        <w:t>楽しみにしてます</w:t>
      </w:r>
      <w:r w:rsidR="005F3A67">
        <w:rPr>
          <w:rFonts w:hint="eastAsia"/>
        </w:rPr>
        <w:t>」</w:t>
      </w:r>
    </w:p>
    <w:p w:rsidR="005F3A67" w:rsidRDefault="00FA320A" w:rsidP="0062375D">
      <w:pPr>
        <w:pStyle w:val="A41"/>
      </w:pPr>
      <w:r>
        <w:rPr>
          <w:rFonts w:hint="eastAsia"/>
        </w:rPr>
        <w:t>森　田</w:t>
      </w:r>
      <w:r w:rsidR="005F3A67">
        <w:rPr>
          <w:rFonts w:hint="eastAsia"/>
        </w:rPr>
        <w:t>「</w:t>
      </w:r>
      <w:r w:rsidR="008960B7">
        <w:rPr>
          <w:rFonts w:hint="eastAsia"/>
        </w:rPr>
        <w:t>ありがと。久しぶりに自転車乗ったら、色々アイデア浮かんできた</w:t>
      </w:r>
      <w:r w:rsidR="005F3A67">
        <w:rPr>
          <w:rFonts w:hint="eastAsia"/>
        </w:rPr>
        <w:t>」</w:t>
      </w:r>
    </w:p>
    <w:p w:rsidR="00942F78" w:rsidRDefault="005F3A67" w:rsidP="00C50E5B">
      <w:pPr>
        <w:pStyle w:val="A41"/>
        <w:rPr>
          <w:rFonts w:hint="eastAsia"/>
        </w:rPr>
      </w:pPr>
      <w:r>
        <w:rPr>
          <w:rFonts w:hint="eastAsia"/>
        </w:rPr>
        <w:t>遠　藤「僕がこいでますけどね」</w:t>
      </w:r>
    </w:p>
    <w:p w:rsidR="00F134EB" w:rsidRDefault="00942F78" w:rsidP="00C50E5B">
      <w:pPr>
        <w:pStyle w:val="A41"/>
        <w:rPr>
          <w:rFonts w:hint="eastAsia"/>
        </w:rPr>
      </w:pPr>
      <w:r>
        <w:rPr>
          <w:rFonts w:hint="eastAsia"/>
        </w:rPr>
        <w:t>森　田「</w:t>
      </w:r>
      <w:r w:rsidR="00F134EB">
        <w:rPr>
          <w:rFonts w:hint="eastAsia"/>
        </w:rPr>
        <w:t>人々が当たり前に霊感を持つようになった世界でさ、みんな幽霊見れんだけど主人公だけが霊感がないの」</w:t>
      </w:r>
    </w:p>
    <w:p w:rsidR="00F134EB" w:rsidRDefault="00F134EB" w:rsidP="00C50E5B">
      <w:pPr>
        <w:pStyle w:val="A41"/>
        <w:rPr>
          <w:rFonts w:hint="eastAsia"/>
        </w:rPr>
      </w:pPr>
      <w:r>
        <w:rPr>
          <w:rFonts w:hint="eastAsia"/>
        </w:rPr>
        <w:t>遠　藤「主人公だけ霊感ないのおもしろいですね」</w:t>
      </w:r>
    </w:p>
    <w:p w:rsidR="00F134EB" w:rsidRDefault="00F134EB" w:rsidP="00C50E5B">
      <w:pPr>
        <w:pStyle w:val="A41"/>
        <w:rPr>
          <w:rFonts w:hint="eastAsia"/>
        </w:rPr>
      </w:pPr>
      <w:r>
        <w:rPr>
          <w:rFonts w:hint="eastAsia"/>
        </w:rPr>
        <w:t>森　田「だからみんな幽霊にいつも見られててお化け怖いなんてのもないんだけど、プライベートな空間がなくな</w:t>
      </w:r>
      <w:r w:rsidR="0043424C">
        <w:rPr>
          <w:rFonts w:hint="eastAsia"/>
        </w:rPr>
        <w:t>っ</w:t>
      </w:r>
      <w:r>
        <w:rPr>
          <w:rFonts w:hint="eastAsia"/>
        </w:rPr>
        <w:t>ちゃってて、</w:t>
      </w:r>
      <w:r w:rsidR="00100546">
        <w:rPr>
          <w:rFonts w:hint="eastAsia"/>
        </w:rPr>
        <w:t>あと、</w:t>
      </w:r>
      <w:r>
        <w:rPr>
          <w:rFonts w:hint="eastAsia"/>
        </w:rPr>
        <w:t>お化けとのセックスも解禁されてさ</w:t>
      </w:r>
      <w:r w:rsidR="00942F78">
        <w:rPr>
          <w:rFonts w:hint="eastAsia"/>
        </w:rPr>
        <w:t>」</w:t>
      </w:r>
    </w:p>
    <w:p w:rsidR="00F134EB" w:rsidRDefault="00F134EB" w:rsidP="00C50E5B">
      <w:pPr>
        <w:pStyle w:val="A41"/>
        <w:rPr>
          <w:rFonts w:hint="eastAsia"/>
        </w:rPr>
      </w:pPr>
      <w:r>
        <w:rPr>
          <w:rFonts w:hint="eastAsia"/>
        </w:rPr>
        <w:t>遠　藤「それ見てみたいです</w:t>
      </w:r>
      <w:r w:rsidR="00100546">
        <w:rPr>
          <w:rFonts w:hint="eastAsia"/>
        </w:rPr>
        <w:t>。監督からそういうの出ると思いませんでした</w:t>
      </w:r>
      <w:r>
        <w:rPr>
          <w:rFonts w:hint="eastAsia"/>
        </w:rPr>
        <w:t>」</w:t>
      </w:r>
    </w:p>
    <w:p w:rsidR="00100546" w:rsidRDefault="00F134EB" w:rsidP="00C50E5B">
      <w:pPr>
        <w:pStyle w:val="A41"/>
        <w:rPr>
          <w:rFonts w:hint="eastAsia"/>
        </w:rPr>
      </w:pPr>
      <w:r>
        <w:rPr>
          <w:rFonts w:hint="eastAsia"/>
        </w:rPr>
        <w:t>森　田「</w:t>
      </w:r>
      <w:r w:rsidR="00100546">
        <w:rPr>
          <w:rFonts w:hint="eastAsia"/>
        </w:rPr>
        <w:t>そう？結構、好きだよこういうの</w:t>
      </w:r>
      <w:r>
        <w:rPr>
          <w:rFonts w:hint="eastAsia"/>
        </w:rPr>
        <w:t>」</w:t>
      </w:r>
    </w:p>
    <w:p w:rsidR="005F3A67" w:rsidRDefault="00100546" w:rsidP="00100546">
      <w:pPr>
        <w:pStyle w:val="A41"/>
      </w:pPr>
      <w:r>
        <w:rPr>
          <w:rFonts w:hint="eastAsia"/>
        </w:rPr>
        <w:t>遠　藤「絶対撮ってほしいです」</w:t>
      </w:r>
    </w:p>
    <w:p w:rsidR="00100546" w:rsidRDefault="00FA320A" w:rsidP="0062375D">
      <w:pPr>
        <w:pStyle w:val="A41"/>
        <w:rPr>
          <w:rFonts w:hint="eastAsia"/>
        </w:rPr>
      </w:pPr>
      <w:r>
        <w:rPr>
          <w:rFonts w:hint="eastAsia"/>
        </w:rPr>
        <w:t>森　田</w:t>
      </w:r>
      <w:r w:rsidR="00AA7DDF">
        <w:rPr>
          <w:rFonts w:hint="eastAsia"/>
        </w:rPr>
        <w:t>「みんな集まれるようになったら何か面白いことやろう</w:t>
      </w:r>
      <w:r w:rsidR="008960B7">
        <w:rPr>
          <w:rFonts w:hint="eastAsia"/>
        </w:rPr>
        <w:t>。あ、いけない、言っちゃった</w:t>
      </w:r>
      <w:r w:rsidR="005F3A67">
        <w:rPr>
          <w:rFonts w:hint="eastAsia"/>
        </w:rPr>
        <w:t>」</w:t>
      </w:r>
    </w:p>
    <w:p w:rsidR="005F3A67" w:rsidRDefault="00100546" w:rsidP="0062375D">
      <w:pPr>
        <w:pStyle w:val="A41"/>
      </w:pPr>
      <w:r>
        <w:rPr>
          <w:rFonts w:hint="eastAsia"/>
        </w:rPr>
        <w:t xml:space="preserve">　　　　　　笑う森田。</w:t>
      </w:r>
    </w:p>
    <w:p w:rsidR="0085325C" w:rsidRDefault="005F3A67" w:rsidP="00430EA9">
      <w:pPr>
        <w:pStyle w:val="A40"/>
        <w:ind w:left="0"/>
      </w:pPr>
      <w:r>
        <w:rPr>
          <w:rFonts w:hint="eastAsia"/>
        </w:rPr>
        <w:t>遠　藤</w:t>
      </w:r>
      <w:r w:rsidR="00430EA9">
        <w:rPr>
          <w:rFonts w:hint="eastAsia"/>
        </w:rPr>
        <w:t>「</w:t>
      </w:r>
      <w:r w:rsidR="008960B7">
        <w:rPr>
          <w:rFonts w:hint="eastAsia"/>
        </w:rPr>
        <w:t>はい、面白いことやりましょう</w:t>
      </w:r>
      <w:r w:rsidR="00430EA9">
        <w:rPr>
          <w:rFonts w:hint="eastAsia"/>
        </w:rPr>
        <w:t>」</w:t>
      </w:r>
    </w:p>
    <w:p w:rsidR="0085325C" w:rsidRDefault="0085325C" w:rsidP="00430EA9">
      <w:pPr>
        <w:pStyle w:val="A40"/>
        <w:ind w:left="0"/>
      </w:pPr>
      <w:r>
        <w:rPr>
          <w:rFonts w:hint="eastAsia"/>
        </w:rPr>
        <w:t>森　田「私応援してるよ」</w:t>
      </w:r>
    </w:p>
    <w:p w:rsidR="0085325C" w:rsidRDefault="0085325C" w:rsidP="00430EA9">
      <w:pPr>
        <w:pStyle w:val="A40"/>
        <w:ind w:left="0"/>
      </w:pPr>
      <w:r>
        <w:rPr>
          <w:rFonts w:hint="eastAsia"/>
        </w:rPr>
        <w:t>遠　藤「映画作ったら観てください」</w:t>
      </w:r>
    </w:p>
    <w:p w:rsidR="0085325C" w:rsidRDefault="0085325C" w:rsidP="00430EA9">
      <w:pPr>
        <w:pStyle w:val="A40"/>
        <w:ind w:left="0"/>
      </w:pPr>
      <w:r>
        <w:rPr>
          <w:rFonts w:hint="eastAsia"/>
        </w:rPr>
        <w:t>森　田「もちろん。応援ってのはそれだけじゃなくだよ」</w:t>
      </w:r>
    </w:p>
    <w:p w:rsidR="0085325C" w:rsidRDefault="0085325C" w:rsidP="00430EA9">
      <w:pPr>
        <w:pStyle w:val="A40"/>
        <w:ind w:left="0"/>
      </w:pPr>
      <w:r>
        <w:rPr>
          <w:rFonts w:hint="eastAsia"/>
        </w:rPr>
        <w:t>遠　藤「はい？」</w:t>
      </w:r>
    </w:p>
    <w:p w:rsidR="006C4A99" w:rsidRDefault="0085325C" w:rsidP="00430EA9">
      <w:pPr>
        <w:pStyle w:val="A40"/>
        <w:ind w:left="0"/>
      </w:pPr>
      <w:r>
        <w:rPr>
          <w:rFonts w:hint="eastAsia"/>
        </w:rPr>
        <w:t>森　田「なんでもない」</w:t>
      </w:r>
    </w:p>
    <w:p w:rsidR="00F75AE3" w:rsidRPr="0032709A" w:rsidRDefault="00F75AE3" w:rsidP="00430EA9">
      <w:pPr>
        <w:pStyle w:val="A40"/>
        <w:ind w:left="0"/>
      </w:pPr>
    </w:p>
    <w:p w:rsidR="00F75AE3" w:rsidRPr="0032709A" w:rsidRDefault="00F75AE3" w:rsidP="008A0F61">
      <w:pPr>
        <w:pStyle w:val="A4"/>
      </w:pPr>
      <w:r w:rsidRPr="0032709A">
        <w:rPr>
          <w:rFonts w:hint="eastAsia"/>
        </w:rPr>
        <w:t>遠藤の家（夜）</w:t>
      </w:r>
    </w:p>
    <w:p w:rsidR="0043424C" w:rsidRDefault="004F16C0" w:rsidP="004F16C0">
      <w:pPr>
        <w:pStyle w:val="A40"/>
        <w:rPr>
          <w:rFonts w:hint="eastAsia"/>
        </w:rPr>
      </w:pPr>
      <w:r>
        <w:rPr>
          <w:rFonts w:hint="eastAsia"/>
        </w:rPr>
        <w:t>パソコンの画面に自分が書いている</w:t>
      </w:r>
      <w:r w:rsidR="00FA4254">
        <w:rPr>
          <w:rFonts w:hint="eastAsia"/>
        </w:rPr>
        <w:t>脚本</w:t>
      </w:r>
      <w:r>
        <w:rPr>
          <w:rFonts w:hint="eastAsia"/>
        </w:rPr>
        <w:t>のワードが開かれたまま、中川とオンラインビデオ通話をしている。</w:t>
      </w:r>
    </w:p>
    <w:p w:rsidR="004F16C0" w:rsidRDefault="0043424C" w:rsidP="004F16C0">
      <w:pPr>
        <w:pStyle w:val="A40"/>
      </w:pPr>
      <w:r>
        <w:rPr>
          <w:rFonts w:hint="eastAsia"/>
        </w:rPr>
        <w:t>中川は動物のフィギュアで遊びながら話している。</w:t>
      </w:r>
    </w:p>
    <w:p w:rsidR="004F16C0" w:rsidRDefault="004F16C0" w:rsidP="004F16C0">
      <w:pPr>
        <w:pStyle w:val="A40"/>
      </w:pPr>
      <w:r>
        <w:rPr>
          <w:rFonts w:hint="eastAsia"/>
        </w:rPr>
        <w:t>コーラを飲む遠藤。</w:t>
      </w:r>
    </w:p>
    <w:p w:rsidR="004F16C0" w:rsidRDefault="004F16C0" w:rsidP="0062375D">
      <w:pPr>
        <w:pStyle w:val="A41"/>
      </w:pPr>
      <w:r>
        <w:rPr>
          <w:rFonts w:hint="eastAsia"/>
        </w:rPr>
        <w:t>中　川「オンラインって酒飲む量増えちゃうからよくないね、これ。見てこれ</w:t>
      </w:r>
      <w:r w:rsidR="00AA7DDF">
        <w:rPr>
          <w:rFonts w:hint="eastAsia"/>
        </w:rPr>
        <w:t>、</w:t>
      </w:r>
      <w:r>
        <w:rPr>
          <w:rFonts w:hint="eastAsia"/>
        </w:rPr>
        <w:t>顔赤いの分かる？」</w:t>
      </w:r>
    </w:p>
    <w:p w:rsidR="004F16C0" w:rsidRDefault="004F16C0" w:rsidP="004F16C0">
      <w:pPr>
        <w:pStyle w:val="A40"/>
        <w:ind w:left="0"/>
      </w:pPr>
      <w:r>
        <w:rPr>
          <w:rFonts w:hint="eastAsia"/>
        </w:rPr>
        <w:t>遠　藤「あんまよく赤いか分からんけど」</w:t>
      </w:r>
    </w:p>
    <w:p w:rsidR="004F16C0" w:rsidRDefault="00F75AE3" w:rsidP="004F16C0">
      <w:pPr>
        <w:pStyle w:val="A40"/>
      </w:pPr>
      <w:r w:rsidRPr="0032709A">
        <w:rPr>
          <w:rFonts w:hint="eastAsia"/>
        </w:rPr>
        <w:t>インターホンが鳴る。</w:t>
      </w:r>
    </w:p>
    <w:p w:rsidR="004F16C0" w:rsidRDefault="004F16C0" w:rsidP="004F16C0">
      <w:pPr>
        <w:pStyle w:val="A40"/>
        <w:ind w:left="0"/>
      </w:pPr>
      <w:r>
        <w:rPr>
          <w:rFonts w:hint="eastAsia"/>
        </w:rPr>
        <w:t>遠　藤「あ、誰か来た」</w:t>
      </w:r>
    </w:p>
    <w:p w:rsidR="004F16C0" w:rsidRDefault="004F16C0" w:rsidP="004F16C0">
      <w:pPr>
        <w:pStyle w:val="A40"/>
        <w:ind w:left="0"/>
      </w:pPr>
      <w:r>
        <w:rPr>
          <w:rFonts w:hint="eastAsia"/>
        </w:rPr>
        <w:t>中　川「じゃあ、今日はこのへんにしとく？」</w:t>
      </w:r>
    </w:p>
    <w:p w:rsidR="00792817" w:rsidRDefault="004F16C0" w:rsidP="004F16C0">
      <w:pPr>
        <w:pStyle w:val="A40"/>
        <w:ind w:left="0"/>
      </w:pPr>
      <w:r>
        <w:rPr>
          <w:rFonts w:hint="eastAsia"/>
        </w:rPr>
        <w:t>遠　藤「</w:t>
      </w:r>
      <w:r w:rsidR="00792817">
        <w:rPr>
          <w:rFonts w:hint="eastAsia"/>
        </w:rPr>
        <w:t>うん、そうしよか</w:t>
      </w:r>
      <w:r>
        <w:rPr>
          <w:rFonts w:hint="eastAsia"/>
        </w:rPr>
        <w:t>」</w:t>
      </w:r>
    </w:p>
    <w:p w:rsidR="00792817" w:rsidRPr="0062375D" w:rsidRDefault="00792817" w:rsidP="0062375D">
      <w:pPr>
        <w:pStyle w:val="A40"/>
      </w:pPr>
      <w:r w:rsidRPr="0062375D">
        <w:rPr>
          <w:rFonts w:hint="eastAsia"/>
        </w:rPr>
        <w:t>中川の画面の片隅に果歩ちゃんが映っているのが見える。</w:t>
      </w:r>
    </w:p>
    <w:p w:rsidR="00792817" w:rsidRDefault="00792817" w:rsidP="0062375D">
      <w:pPr>
        <w:pStyle w:val="A40"/>
      </w:pPr>
      <w:r w:rsidRPr="0062375D">
        <w:rPr>
          <w:rFonts w:hint="eastAsia"/>
        </w:rPr>
        <w:t>それに気づく遠藤</w:t>
      </w:r>
      <w:r>
        <w:rPr>
          <w:rFonts w:hint="eastAsia"/>
        </w:rPr>
        <w:t>。</w:t>
      </w:r>
    </w:p>
    <w:p w:rsidR="00792817" w:rsidRDefault="00792817" w:rsidP="004F16C0">
      <w:pPr>
        <w:pStyle w:val="A40"/>
        <w:ind w:left="0"/>
      </w:pPr>
      <w:r>
        <w:rPr>
          <w:rFonts w:hint="eastAsia"/>
        </w:rPr>
        <w:t>中　川「またねー」</w:t>
      </w:r>
    </w:p>
    <w:p w:rsidR="00F75AE3" w:rsidRPr="0032709A" w:rsidRDefault="00792817" w:rsidP="004F16C0">
      <w:pPr>
        <w:pStyle w:val="A40"/>
        <w:ind w:left="0"/>
      </w:pPr>
      <w:r>
        <w:rPr>
          <w:rFonts w:hint="eastAsia"/>
        </w:rPr>
        <w:t>遠　藤「おやすみー」</w:t>
      </w:r>
    </w:p>
    <w:p w:rsidR="00F75AE3" w:rsidRPr="0032709A" w:rsidRDefault="00AA7DDF" w:rsidP="008A0F61">
      <w:pPr>
        <w:pStyle w:val="A40"/>
      </w:pPr>
      <w:r>
        <w:rPr>
          <w:rFonts w:hint="eastAsia"/>
        </w:rPr>
        <w:t>通話を切り、</w:t>
      </w:r>
      <w:r w:rsidR="00F75AE3" w:rsidRPr="0032709A">
        <w:rPr>
          <w:rFonts w:hint="eastAsia"/>
        </w:rPr>
        <w:t>玄関に向かう遠藤。</w:t>
      </w:r>
    </w:p>
    <w:p w:rsidR="00792817" w:rsidRDefault="00792817" w:rsidP="00006A83">
      <w:pPr>
        <w:pStyle w:val="A40"/>
      </w:pPr>
      <w:r>
        <w:rPr>
          <w:rFonts w:hint="eastAsia"/>
        </w:rPr>
        <w:t>ドアを開けると大家のおばあちゃんがいる</w:t>
      </w:r>
      <w:r w:rsidR="00F75AE3" w:rsidRPr="0032709A">
        <w:rPr>
          <w:rFonts w:hint="eastAsia"/>
        </w:rPr>
        <w:t>。</w:t>
      </w:r>
    </w:p>
    <w:p w:rsidR="00792817" w:rsidRDefault="00792817" w:rsidP="00792817">
      <w:pPr>
        <w:pStyle w:val="A40"/>
        <w:ind w:left="0"/>
      </w:pPr>
      <w:r>
        <w:rPr>
          <w:rFonts w:hint="eastAsia"/>
        </w:rPr>
        <w:t>大</w:t>
      </w:r>
      <w:r w:rsidR="0062375D">
        <w:rPr>
          <w:rFonts w:hint="eastAsia"/>
        </w:rPr>
        <w:t xml:space="preserve">　</w:t>
      </w:r>
      <w:r>
        <w:rPr>
          <w:rFonts w:hint="eastAsia"/>
        </w:rPr>
        <w:t>家「夜分ごめんなさいね」</w:t>
      </w:r>
    </w:p>
    <w:p w:rsidR="00792817" w:rsidRDefault="00792817" w:rsidP="00792817">
      <w:pPr>
        <w:pStyle w:val="A40"/>
        <w:ind w:left="0"/>
      </w:pPr>
      <w:r>
        <w:rPr>
          <w:rFonts w:hint="eastAsia"/>
        </w:rPr>
        <w:t>遠　藤「全然大丈夫です」</w:t>
      </w:r>
    </w:p>
    <w:p w:rsidR="00792817" w:rsidRDefault="00792817" w:rsidP="0062375D">
      <w:pPr>
        <w:pStyle w:val="A41"/>
      </w:pPr>
      <w:r>
        <w:rPr>
          <w:rFonts w:hint="eastAsia"/>
        </w:rPr>
        <w:t>大</w:t>
      </w:r>
      <w:r w:rsidR="0062375D">
        <w:rPr>
          <w:rFonts w:hint="eastAsia"/>
        </w:rPr>
        <w:t xml:space="preserve">　</w:t>
      </w:r>
      <w:r>
        <w:rPr>
          <w:rFonts w:hint="eastAsia"/>
        </w:rPr>
        <w:t>家「あのね、この前もらった書類、ハンコがね、ここ押されてなくて」</w:t>
      </w:r>
    </w:p>
    <w:p w:rsidR="00F75AE3" w:rsidRPr="0032709A" w:rsidRDefault="00792817" w:rsidP="00792817">
      <w:pPr>
        <w:pStyle w:val="A40"/>
        <w:ind w:left="0"/>
      </w:pPr>
      <w:r>
        <w:rPr>
          <w:rFonts w:hint="eastAsia"/>
        </w:rPr>
        <w:t>遠　藤「あっ、すいません」</w:t>
      </w:r>
    </w:p>
    <w:p w:rsidR="005F3A77" w:rsidRDefault="00792817" w:rsidP="008A0F61">
      <w:pPr>
        <w:pStyle w:val="A40"/>
      </w:pPr>
      <w:r>
        <w:rPr>
          <w:rFonts w:hint="eastAsia"/>
        </w:rPr>
        <w:t>印鑑を取り出し、書類に押印する</w:t>
      </w:r>
      <w:r w:rsidR="00F75AE3" w:rsidRPr="0032709A">
        <w:rPr>
          <w:rFonts w:hint="eastAsia"/>
        </w:rPr>
        <w:t>。</w:t>
      </w:r>
    </w:p>
    <w:p w:rsidR="005F3A77" w:rsidRDefault="005F3A77" w:rsidP="005F3A77">
      <w:pPr>
        <w:pStyle w:val="A40"/>
        <w:ind w:left="0"/>
      </w:pPr>
      <w:r>
        <w:rPr>
          <w:rFonts w:hint="eastAsia"/>
        </w:rPr>
        <w:t>大</w:t>
      </w:r>
      <w:r w:rsidR="0062375D">
        <w:rPr>
          <w:rFonts w:hint="eastAsia"/>
        </w:rPr>
        <w:t xml:space="preserve">　</w:t>
      </w:r>
      <w:r>
        <w:rPr>
          <w:rFonts w:hint="eastAsia"/>
        </w:rPr>
        <w:t>家「はいっ、どうもね」</w:t>
      </w:r>
    </w:p>
    <w:p w:rsidR="00792817" w:rsidRDefault="005F3A77" w:rsidP="005F3A77">
      <w:pPr>
        <w:pStyle w:val="A40"/>
        <w:ind w:left="0"/>
      </w:pPr>
      <w:r>
        <w:rPr>
          <w:rFonts w:hint="eastAsia"/>
        </w:rPr>
        <w:t>遠　藤「失礼しました」</w:t>
      </w:r>
    </w:p>
    <w:p w:rsidR="005F3A77" w:rsidRDefault="00792817" w:rsidP="00792817">
      <w:pPr>
        <w:pStyle w:val="A40"/>
        <w:ind w:left="0"/>
      </w:pPr>
      <w:r>
        <w:rPr>
          <w:rFonts w:hint="eastAsia"/>
        </w:rPr>
        <w:t>大</w:t>
      </w:r>
      <w:r w:rsidR="0062375D">
        <w:rPr>
          <w:rFonts w:hint="eastAsia"/>
        </w:rPr>
        <w:t xml:space="preserve">　</w:t>
      </w:r>
      <w:r>
        <w:rPr>
          <w:rFonts w:hint="eastAsia"/>
        </w:rPr>
        <w:t>家「あとこれ、</w:t>
      </w:r>
      <w:r w:rsidR="005F3A77">
        <w:rPr>
          <w:rFonts w:hint="eastAsia"/>
        </w:rPr>
        <w:t>パチンコで勝ったからどうぞ</w:t>
      </w:r>
      <w:r>
        <w:rPr>
          <w:rFonts w:hint="eastAsia"/>
        </w:rPr>
        <w:t>」</w:t>
      </w:r>
    </w:p>
    <w:p w:rsidR="005F3A77" w:rsidRDefault="005F3A77" w:rsidP="00792817">
      <w:pPr>
        <w:pStyle w:val="A40"/>
        <w:ind w:left="0"/>
      </w:pPr>
      <w:r>
        <w:rPr>
          <w:rFonts w:hint="eastAsia"/>
        </w:rPr>
        <w:t xml:space="preserve">　　　　　　大家は遠藤にパチンコの景品を渡す。</w:t>
      </w:r>
    </w:p>
    <w:p w:rsidR="005F3A77" w:rsidRDefault="005F3A77" w:rsidP="00792817">
      <w:pPr>
        <w:pStyle w:val="A40"/>
        <w:ind w:left="0"/>
      </w:pPr>
      <w:r>
        <w:rPr>
          <w:rFonts w:hint="eastAsia"/>
        </w:rPr>
        <w:t>遠　藤「いいんですか、ありがとうございます」</w:t>
      </w:r>
    </w:p>
    <w:p w:rsidR="005F3A77" w:rsidRDefault="005F3A77" w:rsidP="00792817">
      <w:pPr>
        <w:pStyle w:val="A40"/>
        <w:ind w:left="0"/>
      </w:pPr>
      <w:r>
        <w:rPr>
          <w:rFonts w:hint="eastAsia"/>
        </w:rPr>
        <w:t>大</w:t>
      </w:r>
      <w:r w:rsidR="0062375D">
        <w:rPr>
          <w:rFonts w:hint="eastAsia"/>
        </w:rPr>
        <w:t xml:space="preserve">　</w:t>
      </w:r>
      <w:r>
        <w:rPr>
          <w:rFonts w:hint="eastAsia"/>
        </w:rPr>
        <w:t>家「何か困ったら遠慮なくいつでも言ってね」</w:t>
      </w:r>
    </w:p>
    <w:p w:rsidR="005F3A77" w:rsidRDefault="005F3A77" w:rsidP="00792817">
      <w:pPr>
        <w:pStyle w:val="A40"/>
        <w:ind w:left="0"/>
      </w:pPr>
      <w:r>
        <w:rPr>
          <w:rFonts w:hint="eastAsia"/>
        </w:rPr>
        <w:t>遠　藤「はい、いつもすいません」</w:t>
      </w:r>
    </w:p>
    <w:p w:rsidR="005F3A77" w:rsidRDefault="005F3A77" w:rsidP="00792817">
      <w:pPr>
        <w:pStyle w:val="A40"/>
        <w:ind w:left="0"/>
      </w:pPr>
      <w:r>
        <w:rPr>
          <w:rFonts w:hint="eastAsia"/>
        </w:rPr>
        <w:t>大</w:t>
      </w:r>
      <w:r w:rsidR="0062375D">
        <w:rPr>
          <w:rFonts w:hint="eastAsia"/>
        </w:rPr>
        <w:t xml:space="preserve">　</w:t>
      </w:r>
      <w:r>
        <w:rPr>
          <w:rFonts w:hint="eastAsia"/>
        </w:rPr>
        <w:t>家「いいえー」</w:t>
      </w:r>
    </w:p>
    <w:p w:rsidR="00F75AE3" w:rsidRPr="0032709A" w:rsidRDefault="005F3A77" w:rsidP="00792817">
      <w:pPr>
        <w:pStyle w:val="A40"/>
        <w:ind w:left="0"/>
      </w:pPr>
      <w:r>
        <w:rPr>
          <w:rFonts w:hint="eastAsia"/>
        </w:rPr>
        <w:t xml:space="preserve">　　　　　　ドアを閉めて、部屋に戻る。</w:t>
      </w:r>
    </w:p>
    <w:p w:rsidR="00006A83" w:rsidRDefault="005F3A77" w:rsidP="00006A83">
      <w:pPr>
        <w:pStyle w:val="A40"/>
      </w:pPr>
      <w:r>
        <w:rPr>
          <w:rFonts w:hint="eastAsia"/>
        </w:rPr>
        <w:t>大家からもらったパチンコの景品をコタツの上に置いて座る</w:t>
      </w:r>
      <w:r w:rsidR="00006A83">
        <w:rPr>
          <w:rFonts w:hint="eastAsia"/>
        </w:rPr>
        <w:t>。</w:t>
      </w:r>
    </w:p>
    <w:p w:rsidR="00F75AE3" w:rsidRPr="0032709A" w:rsidRDefault="005F3A77" w:rsidP="00006A83">
      <w:pPr>
        <w:pStyle w:val="A40"/>
      </w:pPr>
      <w:r>
        <w:rPr>
          <w:rFonts w:hint="eastAsia"/>
        </w:rPr>
        <w:t>そしてコタツの上</w:t>
      </w:r>
      <w:r w:rsidR="00F75AE3" w:rsidRPr="0032709A">
        <w:rPr>
          <w:rFonts w:hint="eastAsia"/>
        </w:rPr>
        <w:t>にあった折り曲がったスタンプラリーの用紙に目がいく。</w:t>
      </w:r>
    </w:p>
    <w:p w:rsidR="00F75AE3" w:rsidRPr="0032709A" w:rsidRDefault="00F75AE3" w:rsidP="008A0F61">
      <w:pPr>
        <w:pStyle w:val="A40"/>
      </w:pPr>
      <w:r w:rsidRPr="0032709A">
        <w:rPr>
          <w:rFonts w:hint="eastAsia"/>
        </w:rPr>
        <w:t>用紙のスタンプの残り一つの空欄に、自分の名前の印鑑を押す。</w:t>
      </w:r>
    </w:p>
    <w:p w:rsidR="00F75AE3" w:rsidRPr="0032709A" w:rsidRDefault="00FA4254" w:rsidP="008A0F61">
      <w:pPr>
        <w:pStyle w:val="A40"/>
      </w:pPr>
      <w:r>
        <w:rPr>
          <w:rFonts w:hint="eastAsia"/>
        </w:rPr>
        <w:t>むしゃくしゃした様子で</w:t>
      </w:r>
      <w:r w:rsidR="00F75AE3" w:rsidRPr="0032709A">
        <w:rPr>
          <w:rFonts w:hint="eastAsia"/>
        </w:rPr>
        <w:t>顔に印鑑を何度も押し始める。</w:t>
      </w:r>
    </w:p>
    <w:p w:rsidR="005F3A77" w:rsidRDefault="00F75AE3" w:rsidP="008A0F61">
      <w:pPr>
        <w:pStyle w:val="A40"/>
      </w:pPr>
      <w:r w:rsidRPr="0032709A">
        <w:rPr>
          <w:rFonts w:hint="eastAsia"/>
        </w:rPr>
        <w:t>そしてテーブルに顔を沈ませる。</w:t>
      </w:r>
    </w:p>
    <w:p w:rsidR="00FA4254" w:rsidRDefault="005F3A77" w:rsidP="008A0F61">
      <w:pPr>
        <w:pStyle w:val="A40"/>
      </w:pPr>
      <w:r>
        <w:rPr>
          <w:rFonts w:hint="eastAsia"/>
        </w:rPr>
        <w:t>しばらくそのままの体勢でじっとしている。</w:t>
      </w:r>
    </w:p>
    <w:p w:rsidR="00B80F46" w:rsidRDefault="00FA4254" w:rsidP="00FA4254">
      <w:pPr>
        <w:pStyle w:val="A40"/>
      </w:pPr>
      <w:r>
        <w:rPr>
          <w:rFonts w:hint="eastAsia"/>
        </w:rPr>
        <w:t>×　×　×</w:t>
      </w:r>
    </w:p>
    <w:p w:rsidR="00B80F46" w:rsidRDefault="00B80F46" w:rsidP="008A0F61">
      <w:pPr>
        <w:pStyle w:val="A40"/>
      </w:pPr>
      <w:r>
        <w:rPr>
          <w:rFonts w:hint="eastAsia"/>
        </w:rPr>
        <w:t>すると外でクラクションの音がする。</w:t>
      </w:r>
    </w:p>
    <w:p w:rsidR="00073477" w:rsidRDefault="00B80F46" w:rsidP="001E2617">
      <w:pPr>
        <w:pStyle w:val="A40"/>
      </w:pPr>
      <w:r>
        <w:rPr>
          <w:rFonts w:hint="eastAsia"/>
        </w:rPr>
        <w:t>遠藤は立ち上がり、トボトボと窓のところまで歩き、窓を開ける。</w:t>
      </w:r>
    </w:p>
    <w:p w:rsidR="009138E6" w:rsidRPr="0032709A" w:rsidRDefault="009138E6" w:rsidP="001E2617">
      <w:pPr>
        <w:pStyle w:val="A40"/>
      </w:pPr>
    </w:p>
    <w:p w:rsidR="00F75AE3" w:rsidRPr="0032709A" w:rsidRDefault="00227340" w:rsidP="008A0F61">
      <w:pPr>
        <w:pStyle w:val="A4"/>
      </w:pPr>
      <w:r>
        <w:rPr>
          <w:rFonts w:hint="eastAsia"/>
        </w:rPr>
        <w:t>廃墟</w:t>
      </w:r>
      <w:r w:rsidR="009F6670">
        <w:rPr>
          <w:rFonts w:hint="eastAsia"/>
        </w:rPr>
        <w:t>動物園</w:t>
      </w:r>
      <w:r w:rsidR="00B80F46">
        <w:rPr>
          <w:rFonts w:hint="eastAsia"/>
        </w:rPr>
        <w:t xml:space="preserve">　（明け方）</w:t>
      </w:r>
    </w:p>
    <w:p w:rsidR="00B80F46" w:rsidRDefault="007D7979" w:rsidP="00A21009">
      <w:pPr>
        <w:pStyle w:val="A40"/>
      </w:pPr>
      <w:r>
        <w:rPr>
          <w:rFonts w:hint="eastAsia"/>
        </w:rPr>
        <w:t>中</w:t>
      </w:r>
      <w:r w:rsidR="001339D9">
        <w:rPr>
          <w:rFonts w:hint="eastAsia"/>
        </w:rPr>
        <w:t>川</w:t>
      </w:r>
      <w:r w:rsidR="00227340">
        <w:rPr>
          <w:rFonts w:hint="eastAsia"/>
        </w:rPr>
        <w:t>の車で廃墟状態の</w:t>
      </w:r>
      <w:r w:rsidR="009F6670">
        <w:rPr>
          <w:rFonts w:hint="eastAsia"/>
        </w:rPr>
        <w:t>動物園</w:t>
      </w:r>
      <w:r w:rsidR="00B80F46">
        <w:rPr>
          <w:rFonts w:hint="eastAsia"/>
        </w:rPr>
        <w:t>を訪れる。</w:t>
      </w:r>
    </w:p>
    <w:p w:rsidR="00B11147" w:rsidRDefault="00B80F46" w:rsidP="009F6670">
      <w:pPr>
        <w:pStyle w:val="A40"/>
      </w:pPr>
      <w:r>
        <w:rPr>
          <w:rFonts w:hint="eastAsia"/>
        </w:rPr>
        <w:t>車から遠藤、</w:t>
      </w:r>
      <w:r w:rsidR="007D7979">
        <w:rPr>
          <w:rFonts w:hint="eastAsia"/>
        </w:rPr>
        <w:t>中</w:t>
      </w:r>
      <w:r w:rsidR="001339D9">
        <w:rPr>
          <w:rFonts w:hint="eastAsia"/>
        </w:rPr>
        <w:t>川</w:t>
      </w:r>
      <w:r>
        <w:rPr>
          <w:rFonts w:hint="eastAsia"/>
        </w:rPr>
        <w:t>、果歩がおりる。</w:t>
      </w:r>
    </w:p>
    <w:p w:rsidR="00B80F46" w:rsidRDefault="00B11147" w:rsidP="009F6670">
      <w:pPr>
        <w:pStyle w:val="A40"/>
      </w:pPr>
      <w:r>
        <w:rPr>
          <w:rFonts w:hint="eastAsia"/>
        </w:rPr>
        <w:t>少し霧が立ち込めている。</w:t>
      </w:r>
    </w:p>
    <w:p w:rsidR="00571F29" w:rsidRDefault="00B11147" w:rsidP="00B80F46">
      <w:pPr>
        <w:pStyle w:val="A40"/>
        <w:ind w:left="0"/>
      </w:pPr>
      <w:r>
        <w:rPr>
          <w:rFonts w:hint="eastAsia"/>
        </w:rPr>
        <w:t>果　歩</w:t>
      </w:r>
      <w:r w:rsidR="009F6670">
        <w:rPr>
          <w:rFonts w:hint="eastAsia"/>
        </w:rPr>
        <w:t>「なにここ、不気味すぎない？</w:t>
      </w:r>
      <w:r w:rsidR="00B80F46">
        <w:rPr>
          <w:rFonts w:hint="eastAsia"/>
        </w:rPr>
        <w:t>」</w:t>
      </w:r>
    </w:p>
    <w:p w:rsidR="00571F29" w:rsidRDefault="001339D9" w:rsidP="00B80F46">
      <w:pPr>
        <w:pStyle w:val="A40"/>
        <w:ind w:left="0"/>
      </w:pPr>
      <w:r>
        <w:rPr>
          <w:rFonts w:hint="eastAsia"/>
        </w:rPr>
        <w:t>中　川</w:t>
      </w:r>
      <w:r w:rsidR="009F6670">
        <w:rPr>
          <w:rFonts w:hint="eastAsia"/>
        </w:rPr>
        <w:t>「</w:t>
      </w:r>
      <w:r w:rsidR="00227340">
        <w:rPr>
          <w:rFonts w:hint="eastAsia"/>
        </w:rPr>
        <w:t>んー、おかしいな</w:t>
      </w:r>
      <w:r w:rsidR="00571F29">
        <w:rPr>
          <w:rFonts w:hint="eastAsia"/>
        </w:rPr>
        <w:t>」</w:t>
      </w:r>
      <w:r w:rsidR="00B11147">
        <w:rPr>
          <w:rFonts w:hint="eastAsia"/>
        </w:rPr>
        <w:t xml:space="preserve">　</w:t>
      </w:r>
    </w:p>
    <w:p w:rsidR="00B11147" w:rsidRDefault="00797CF9" w:rsidP="00B80F46">
      <w:pPr>
        <w:pStyle w:val="A40"/>
        <w:ind w:left="0"/>
      </w:pPr>
      <w:r>
        <w:rPr>
          <w:rFonts w:hint="eastAsia"/>
        </w:rPr>
        <w:t>遠</w:t>
      </w:r>
      <w:r w:rsidR="000D3463">
        <w:rPr>
          <w:rFonts w:hint="eastAsia"/>
        </w:rPr>
        <w:t xml:space="preserve">　</w:t>
      </w:r>
      <w:r>
        <w:rPr>
          <w:rFonts w:hint="eastAsia"/>
        </w:rPr>
        <w:t>藤「なんか出る気配ムンムン・・・</w:t>
      </w:r>
      <w:r w:rsidR="00571F29">
        <w:rPr>
          <w:rFonts w:hint="eastAsia"/>
        </w:rPr>
        <w:t>」</w:t>
      </w:r>
    </w:p>
    <w:p w:rsidR="00B11147" w:rsidRDefault="00B11147" w:rsidP="00B80F46">
      <w:pPr>
        <w:pStyle w:val="A40"/>
        <w:ind w:left="0"/>
      </w:pPr>
      <w:r>
        <w:rPr>
          <w:rFonts w:hint="eastAsia"/>
        </w:rPr>
        <w:t>中　川「わーっ！」</w:t>
      </w:r>
    </w:p>
    <w:p w:rsidR="00571F29" w:rsidRDefault="00B11147" w:rsidP="00B80F46">
      <w:pPr>
        <w:pStyle w:val="A40"/>
        <w:ind w:left="0"/>
      </w:pPr>
      <w:r>
        <w:rPr>
          <w:rFonts w:hint="eastAsia"/>
        </w:rPr>
        <w:t xml:space="preserve">　　　　　　果歩を驚かす中川。</w:t>
      </w:r>
    </w:p>
    <w:p w:rsidR="00571F29" w:rsidRDefault="00571F29" w:rsidP="00921311">
      <w:pPr>
        <w:pStyle w:val="A41"/>
      </w:pPr>
      <w:r>
        <w:rPr>
          <w:rFonts w:hint="eastAsia"/>
        </w:rPr>
        <w:t>果</w:t>
      </w:r>
      <w:r w:rsidR="000D3463">
        <w:rPr>
          <w:rFonts w:hint="eastAsia"/>
        </w:rPr>
        <w:t xml:space="preserve">　</w:t>
      </w:r>
      <w:r w:rsidR="00227340">
        <w:rPr>
          <w:rFonts w:hint="eastAsia"/>
        </w:rPr>
        <w:t>歩「やめてよ</w:t>
      </w:r>
      <w:r w:rsidR="008210F7">
        <w:rPr>
          <w:rFonts w:hint="eastAsia"/>
        </w:rPr>
        <w:t>。</w:t>
      </w:r>
      <w:r>
        <w:rPr>
          <w:rFonts w:hint="eastAsia"/>
        </w:rPr>
        <w:t>ついてくるんじゃなかった」</w:t>
      </w:r>
    </w:p>
    <w:p w:rsidR="00B80F46" w:rsidRDefault="009F6670" w:rsidP="00A21009">
      <w:pPr>
        <w:pStyle w:val="A40"/>
      </w:pPr>
      <w:r>
        <w:rPr>
          <w:rFonts w:hint="eastAsia"/>
        </w:rPr>
        <w:t>遠藤達は園内を歩く</w:t>
      </w:r>
      <w:r w:rsidR="00571F29">
        <w:rPr>
          <w:rFonts w:hint="eastAsia"/>
        </w:rPr>
        <w:t>。</w:t>
      </w:r>
    </w:p>
    <w:p w:rsidR="00571F29" w:rsidRDefault="00B80F46" w:rsidP="00B80F46">
      <w:pPr>
        <w:pStyle w:val="A40"/>
      </w:pPr>
      <w:r>
        <w:rPr>
          <w:rFonts w:hint="eastAsia"/>
        </w:rPr>
        <w:t>×　×　×</w:t>
      </w:r>
    </w:p>
    <w:p w:rsidR="00B80F46" w:rsidRDefault="00227340" w:rsidP="00571F29">
      <w:pPr>
        <w:pStyle w:val="A40"/>
        <w:ind w:left="0"/>
      </w:pPr>
      <w:r>
        <w:rPr>
          <w:rFonts w:hint="eastAsia"/>
        </w:rPr>
        <w:t xml:space="preserve">　　　　　　何もいない檻を見る三人。</w:t>
      </w:r>
    </w:p>
    <w:p w:rsidR="00CB1321" w:rsidRDefault="00227340" w:rsidP="00227340">
      <w:pPr>
        <w:pStyle w:val="A40"/>
      </w:pPr>
      <w:r>
        <w:rPr>
          <w:rFonts w:hint="eastAsia"/>
        </w:rPr>
        <w:t>檻の近くには動物の個体紹介の看板が立っている</w:t>
      </w:r>
      <w:r w:rsidR="00CB1321">
        <w:rPr>
          <w:rFonts w:hint="eastAsia"/>
        </w:rPr>
        <w:t>。</w:t>
      </w:r>
    </w:p>
    <w:p w:rsidR="00CB1321" w:rsidRDefault="001339D9" w:rsidP="00CB1321">
      <w:pPr>
        <w:pStyle w:val="A40"/>
        <w:ind w:left="0"/>
      </w:pPr>
      <w:r>
        <w:rPr>
          <w:rFonts w:hint="eastAsia"/>
        </w:rPr>
        <w:t>中　川</w:t>
      </w:r>
      <w:r w:rsidR="00B11147">
        <w:rPr>
          <w:rFonts w:hint="eastAsia"/>
        </w:rPr>
        <w:t>「どこにもいなくない？</w:t>
      </w:r>
      <w:r w:rsidR="00CB1321">
        <w:rPr>
          <w:rFonts w:hint="eastAsia"/>
        </w:rPr>
        <w:t>」</w:t>
      </w:r>
    </w:p>
    <w:p w:rsidR="00CB1321" w:rsidRDefault="00D002AD" w:rsidP="00D002AD">
      <w:pPr>
        <w:pStyle w:val="A40"/>
        <w:ind w:left="0"/>
      </w:pPr>
      <w:r>
        <w:rPr>
          <w:rFonts w:hint="eastAsia"/>
        </w:rPr>
        <w:t xml:space="preserve">　　　　　　檻は解錠され、一部扉が開いている</w:t>
      </w:r>
      <w:r w:rsidR="00CB1321">
        <w:rPr>
          <w:rFonts w:hint="eastAsia"/>
        </w:rPr>
        <w:t>。</w:t>
      </w:r>
    </w:p>
    <w:p w:rsidR="00CB1321" w:rsidRDefault="00227340" w:rsidP="00227340">
      <w:pPr>
        <w:pStyle w:val="A40"/>
        <w:ind w:left="0"/>
      </w:pPr>
      <w:r>
        <w:rPr>
          <w:rFonts w:hint="eastAsia"/>
        </w:rPr>
        <w:t xml:space="preserve">　　　　　　果歩が横を見ると何かがいるのが見える。</w:t>
      </w:r>
    </w:p>
    <w:p w:rsidR="00CB1321" w:rsidRDefault="00CB1321" w:rsidP="00CB1321">
      <w:pPr>
        <w:pStyle w:val="A40"/>
        <w:ind w:left="0"/>
      </w:pPr>
      <w:r>
        <w:rPr>
          <w:rFonts w:hint="eastAsia"/>
        </w:rPr>
        <w:t>果</w:t>
      </w:r>
      <w:r w:rsidR="000D3463">
        <w:rPr>
          <w:rFonts w:hint="eastAsia"/>
        </w:rPr>
        <w:t xml:space="preserve">　</w:t>
      </w:r>
      <w:r w:rsidR="00227340">
        <w:rPr>
          <w:rFonts w:hint="eastAsia"/>
        </w:rPr>
        <w:t>歩「ねね</w:t>
      </w:r>
      <w:r>
        <w:rPr>
          <w:rFonts w:hint="eastAsia"/>
        </w:rPr>
        <w:t>」</w:t>
      </w:r>
    </w:p>
    <w:p w:rsidR="00227340" w:rsidRDefault="00227340" w:rsidP="00227340">
      <w:pPr>
        <w:pStyle w:val="A40"/>
        <w:ind w:left="0"/>
      </w:pPr>
      <w:r>
        <w:rPr>
          <w:rFonts w:hint="eastAsia"/>
        </w:rPr>
        <w:t>中　川「ん？</w:t>
      </w:r>
      <w:r w:rsidR="00CB1321">
        <w:rPr>
          <w:rFonts w:hint="eastAsia"/>
        </w:rPr>
        <w:t>」</w:t>
      </w:r>
    </w:p>
    <w:p w:rsidR="00227340" w:rsidRDefault="00227340" w:rsidP="00227340">
      <w:pPr>
        <w:pStyle w:val="A40"/>
        <w:ind w:left="0"/>
      </w:pPr>
      <w:r>
        <w:rPr>
          <w:rFonts w:hint="eastAsia"/>
        </w:rPr>
        <w:t xml:space="preserve">　　　　　　果歩と一緒に横を見る中川。</w:t>
      </w:r>
    </w:p>
    <w:p w:rsidR="00227340" w:rsidRDefault="00227340" w:rsidP="00227340">
      <w:pPr>
        <w:pStyle w:val="A40"/>
        <w:ind w:left="0"/>
      </w:pPr>
      <w:r>
        <w:rPr>
          <w:rFonts w:hint="eastAsia"/>
        </w:rPr>
        <w:t xml:space="preserve">　　　　　　しかしそこにはなにもいない。</w:t>
      </w:r>
    </w:p>
    <w:p w:rsidR="00B11147" w:rsidRDefault="00227340" w:rsidP="00227340">
      <w:pPr>
        <w:pStyle w:val="A40"/>
        <w:ind w:left="0"/>
      </w:pPr>
      <w:r>
        <w:rPr>
          <w:rFonts w:hint="eastAsia"/>
        </w:rPr>
        <w:t>果　歩「あれ」</w:t>
      </w:r>
    </w:p>
    <w:p w:rsidR="00CB1321" w:rsidRDefault="00B11147" w:rsidP="00227340">
      <w:pPr>
        <w:pStyle w:val="A40"/>
        <w:ind w:left="0"/>
      </w:pPr>
      <w:r>
        <w:rPr>
          <w:rFonts w:hint="eastAsia"/>
        </w:rPr>
        <w:t>中　川「どした」</w:t>
      </w:r>
    </w:p>
    <w:p w:rsidR="00B11147" w:rsidRDefault="00B11147" w:rsidP="00B11147">
      <w:pPr>
        <w:pStyle w:val="A40"/>
        <w:ind w:left="0"/>
      </w:pPr>
      <w:r>
        <w:rPr>
          <w:rFonts w:hint="eastAsia"/>
        </w:rPr>
        <w:t>果　歩「いやさっき何かいた」</w:t>
      </w:r>
    </w:p>
    <w:p w:rsidR="00B11147" w:rsidRDefault="00B11147" w:rsidP="00B11147">
      <w:pPr>
        <w:pStyle w:val="A40"/>
        <w:ind w:left="0"/>
      </w:pPr>
      <w:r>
        <w:rPr>
          <w:rFonts w:hint="eastAsia"/>
        </w:rPr>
        <w:t>中　川「えっ？」</w:t>
      </w:r>
    </w:p>
    <w:p w:rsidR="00D002AD" w:rsidRDefault="00D002AD" w:rsidP="00B11147">
      <w:pPr>
        <w:pStyle w:val="A40"/>
        <w:ind w:left="0"/>
      </w:pPr>
      <w:r>
        <w:rPr>
          <w:rFonts w:hint="eastAsia"/>
        </w:rPr>
        <w:t>遠　藤「あれじゃない？</w:t>
      </w:r>
      <w:r w:rsidR="00B11147">
        <w:rPr>
          <w:rFonts w:hint="eastAsia"/>
        </w:rPr>
        <w:t>」</w:t>
      </w:r>
    </w:p>
    <w:p w:rsidR="00B11147" w:rsidRPr="0062375D" w:rsidRDefault="00D002AD" w:rsidP="0062375D">
      <w:pPr>
        <w:pStyle w:val="A40"/>
      </w:pPr>
      <w:r w:rsidRPr="0062375D">
        <w:rPr>
          <w:rFonts w:hint="eastAsia"/>
        </w:rPr>
        <w:t>遠藤は近くのゴリラのモニュメントに向かい、それに乗る。</w:t>
      </w:r>
    </w:p>
    <w:p w:rsidR="00B11147" w:rsidRDefault="00D002AD" w:rsidP="00B11147">
      <w:pPr>
        <w:pStyle w:val="A40"/>
        <w:ind w:left="0"/>
      </w:pPr>
      <w:r>
        <w:rPr>
          <w:rFonts w:hint="eastAsia"/>
        </w:rPr>
        <w:t>遠　藤「これお化けと見間違えたんじゃない？</w:t>
      </w:r>
      <w:r w:rsidR="00B11147">
        <w:rPr>
          <w:rFonts w:hint="eastAsia"/>
        </w:rPr>
        <w:t>」</w:t>
      </w:r>
    </w:p>
    <w:p w:rsidR="00D002AD" w:rsidRDefault="00D002AD" w:rsidP="00B11147">
      <w:pPr>
        <w:pStyle w:val="A40"/>
        <w:ind w:left="0"/>
      </w:pPr>
      <w:r>
        <w:rPr>
          <w:rFonts w:hint="eastAsia"/>
        </w:rPr>
        <w:t>中　川</w:t>
      </w:r>
      <w:r w:rsidR="00B11147">
        <w:rPr>
          <w:rFonts w:hint="eastAsia"/>
        </w:rPr>
        <w:t>「</w:t>
      </w:r>
      <w:r>
        <w:rPr>
          <w:rFonts w:hint="eastAsia"/>
        </w:rPr>
        <w:t>いや、果歩あっちって言ってたけど</w:t>
      </w:r>
      <w:r w:rsidR="00B11147">
        <w:rPr>
          <w:rFonts w:hint="eastAsia"/>
        </w:rPr>
        <w:t>」</w:t>
      </w:r>
    </w:p>
    <w:p w:rsidR="00CB1321" w:rsidRPr="00A114DA" w:rsidRDefault="00D002AD" w:rsidP="00B11147">
      <w:pPr>
        <w:pStyle w:val="A40"/>
        <w:ind w:left="0"/>
      </w:pPr>
      <w:r>
        <w:rPr>
          <w:rFonts w:hint="eastAsia"/>
        </w:rPr>
        <w:t>遠　藤「ほんとにー？」</w:t>
      </w:r>
    </w:p>
    <w:p w:rsidR="00CB1321" w:rsidRPr="00A114DA" w:rsidRDefault="00D002AD" w:rsidP="00D002AD">
      <w:pPr>
        <w:pStyle w:val="A40"/>
        <w:ind w:left="0"/>
      </w:pPr>
      <w:r>
        <w:rPr>
          <w:rFonts w:hint="eastAsia"/>
        </w:rPr>
        <w:t xml:space="preserve">　　　　　　</w:t>
      </w:r>
      <w:r w:rsidR="00CB1321" w:rsidRPr="00A114DA">
        <w:rPr>
          <w:rFonts w:hint="eastAsia"/>
        </w:rPr>
        <w:t>すると火の玉のようなものが飛んでくる。</w:t>
      </w:r>
    </w:p>
    <w:p w:rsidR="00D002AD" w:rsidRDefault="00CB1321" w:rsidP="00A114DA">
      <w:pPr>
        <w:pStyle w:val="A40"/>
      </w:pPr>
      <w:r w:rsidRPr="00A114DA">
        <w:rPr>
          <w:rFonts w:hint="eastAsia"/>
        </w:rPr>
        <w:t>火の玉は遠藤の背中に着弾し、</w:t>
      </w:r>
      <w:r w:rsidR="00D002AD">
        <w:rPr>
          <w:rFonts w:hint="eastAsia"/>
        </w:rPr>
        <w:t>ゴリラのモニュメントから転落する。</w:t>
      </w:r>
    </w:p>
    <w:p w:rsidR="00CB1321" w:rsidRPr="00A114DA" w:rsidRDefault="00D002AD" w:rsidP="00A114DA">
      <w:pPr>
        <w:pStyle w:val="A40"/>
      </w:pPr>
      <w:r>
        <w:rPr>
          <w:rFonts w:hint="eastAsia"/>
        </w:rPr>
        <w:t>腹が発光しながら痛がる遠藤。</w:t>
      </w:r>
    </w:p>
    <w:p w:rsidR="00BB270A" w:rsidRDefault="00CB1321" w:rsidP="00CB1321">
      <w:pPr>
        <w:pStyle w:val="A40"/>
        <w:ind w:left="0"/>
      </w:pPr>
      <w:r>
        <w:rPr>
          <w:rFonts w:hint="eastAsia"/>
        </w:rPr>
        <w:t>遠</w:t>
      </w:r>
      <w:r w:rsidR="000D3463">
        <w:rPr>
          <w:rFonts w:hint="eastAsia"/>
        </w:rPr>
        <w:t xml:space="preserve">　</w:t>
      </w:r>
      <w:r>
        <w:rPr>
          <w:rFonts w:hint="eastAsia"/>
        </w:rPr>
        <w:t>藤「うっ」</w:t>
      </w:r>
    </w:p>
    <w:p w:rsidR="00BB270A" w:rsidRDefault="001339D9" w:rsidP="00CB1321">
      <w:pPr>
        <w:pStyle w:val="A40"/>
        <w:ind w:left="0"/>
      </w:pPr>
      <w:r>
        <w:rPr>
          <w:rFonts w:hint="eastAsia"/>
        </w:rPr>
        <w:t>中　川</w:t>
      </w:r>
      <w:r w:rsidR="00BB270A">
        <w:rPr>
          <w:rFonts w:hint="eastAsia"/>
        </w:rPr>
        <w:t>「えんちゃん！」</w:t>
      </w:r>
    </w:p>
    <w:p w:rsidR="009F7CDF" w:rsidRPr="00A21009" w:rsidRDefault="00D002AD" w:rsidP="00A21009">
      <w:pPr>
        <w:pStyle w:val="A40"/>
      </w:pPr>
      <w:r>
        <w:rPr>
          <w:rFonts w:hint="eastAsia"/>
        </w:rPr>
        <w:t>遠藤が倒れるとライオンのかぶり物をつけた男が</w:t>
      </w:r>
      <w:r w:rsidR="00AE7C45" w:rsidRPr="00A21009">
        <w:rPr>
          <w:rFonts w:hint="eastAsia"/>
        </w:rPr>
        <w:t>中</w:t>
      </w:r>
      <w:r w:rsidR="001339D9" w:rsidRPr="00A21009">
        <w:rPr>
          <w:rFonts w:hint="eastAsia"/>
        </w:rPr>
        <w:t>川</w:t>
      </w:r>
      <w:r w:rsidR="00BB270A" w:rsidRPr="00A21009">
        <w:rPr>
          <w:rFonts w:hint="eastAsia"/>
        </w:rPr>
        <w:t>達の方に向かって歩いてくるのが見える。</w:t>
      </w:r>
    </w:p>
    <w:p w:rsidR="00BB270A" w:rsidRPr="00A21009" w:rsidRDefault="009F7CDF" w:rsidP="00A21009">
      <w:pPr>
        <w:pStyle w:val="A40"/>
      </w:pPr>
      <w:r w:rsidRPr="00A21009">
        <w:rPr>
          <w:rFonts w:hint="eastAsia"/>
        </w:rPr>
        <w:t>遠藤は</w:t>
      </w:r>
      <w:r w:rsidR="00AE7C45" w:rsidRPr="00A21009">
        <w:rPr>
          <w:rFonts w:hint="eastAsia"/>
        </w:rPr>
        <w:t>中</w:t>
      </w:r>
      <w:r w:rsidR="001339D9" w:rsidRPr="00A21009">
        <w:rPr>
          <w:rFonts w:hint="eastAsia"/>
        </w:rPr>
        <w:t>川</w:t>
      </w:r>
      <w:r w:rsidRPr="00A21009">
        <w:rPr>
          <w:rFonts w:hint="eastAsia"/>
        </w:rPr>
        <w:t>に助けを求めるが</w:t>
      </w:r>
      <w:r w:rsidR="00AE7C45" w:rsidRPr="00A21009">
        <w:rPr>
          <w:rFonts w:hint="eastAsia"/>
        </w:rPr>
        <w:t>中</w:t>
      </w:r>
      <w:r w:rsidR="001339D9" w:rsidRPr="00A21009">
        <w:rPr>
          <w:rFonts w:hint="eastAsia"/>
        </w:rPr>
        <w:t>川</w:t>
      </w:r>
      <w:r w:rsidRPr="00A21009">
        <w:rPr>
          <w:rFonts w:hint="eastAsia"/>
        </w:rPr>
        <w:t>と果歩は遠藤を置いて逃げて行く。</w:t>
      </w:r>
    </w:p>
    <w:p w:rsidR="00BB270A" w:rsidRPr="00A21009" w:rsidRDefault="00D002AD" w:rsidP="00A21009">
      <w:pPr>
        <w:pStyle w:val="A40"/>
      </w:pPr>
      <w:r>
        <w:rPr>
          <w:rFonts w:hint="eastAsia"/>
        </w:rPr>
        <w:t>ライオン</w:t>
      </w:r>
      <w:r w:rsidR="00BB270A" w:rsidRPr="00A21009">
        <w:rPr>
          <w:rFonts w:hint="eastAsia"/>
        </w:rPr>
        <w:t>男は</w:t>
      </w:r>
      <w:r w:rsidR="00AE7C45" w:rsidRPr="00A21009">
        <w:rPr>
          <w:rFonts w:hint="eastAsia"/>
        </w:rPr>
        <w:t>中</w:t>
      </w:r>
      <w:r w:rsidR="001339D9" w:rsidRPr="00A21009">
        <w:rPr>
          <w:rFonts w:hint="eastAsia"/>
        </w:rPr>
        <w:t>川</w:t>
      </w:r>
      <w:r w:rsidR="005376A0">
        <w:rPr>
          <w:rFonts w:hint="eastAsia"/>
        </w:rPr>
        <w:t>たちに向けて火の玉を放つ</w:t>
      </w:r>
      <w:r w:rsidR="00BB270A" w:rsidRPr="00A21009">
        <w:rPr>
          <w:rFonts w:hint="eastAsia"/>
        </w:rPr>
        <w:t>。</w:t>
      </w:r>
    </w:p>
    <w:p w:rsidR="00BB270A" w:rsidRPr="00A21009" w:rsidRDefault="00AE7C45" w:rsidP="00A21009">
      <w:pPr>
        <w:pStyle w:val="A40"/>
      </w:pPr>
      <w:r w:rsidRPr="00A21009">
        <w:rPr>
          <w:rFonts w:hint="eastAsia"/>
        </w:rPr>
        <w:t>中</w:t>
      </w:r>
      <w:r w:rsidR="001339D9" w:rsidRPr="00A21009">
        <w:rPr>
          <w:rFonts w:hint="eastAsia"/>
        </w:rPr>
        <w:t>川</w:t>
      </w:r>
      <w:r w:rsidR="00BB270A" w:rsidRPr="00A21009">
        <w:rPr>
          <w:rFonts w:hint="eastAsia"/>
        </w:rPr>
        <w:t>が果歩を守ろうと盾になろうとするが、弾は</w:t>
      </w:r>
      <w:r w:rsidRPr="00A21009">
        <w:rPr>
          <w:rFonts w:hint="eastAsia"/>
        </w:rPr>
        <w:t>中</w:t>
      </w:r>
      <w:r w:rsidR="001339D9" w:rsidRPr="00A21009">
        <w:rPr>
          <w:rFonts w:hint="eastAsia"/>
        </w:rPr>
        <w:t>川</w:t>
      </w:r>
      <w:r w:rsidR="00BB270A" w:rsidRPr="00A21009">
        <w:rPr>
          <w:rFonts w:hint="eastAsia"/>
        </w:rPr>
        <w:t>の耳をかすって、果歩の顔面に着弾する。</w:t>
      </w:r>
    </w:p>
    <w:p w:rsidR="00BB270A" w:rsidRPr="00A21009" w:rsidRDefault="009F7CDF" w:rsidP="00A21009">
      <w:pPr>
        <w:pStyle w:val="A40"/>
      </w:pPr>
      <w:r w:rsidRPr="00A21009">
        <w:rPr>
          <w:rFonts w:hint="eastAsia"/>
        </w:rPr>
        <w:t>果歩は顔面から光を発しながら、地面に倒れる</w:t>
      </w:r>
      <w:r w:rsidR="00BB270A" w:rsidRPr="00A21009">
        <w:rPr>
          <w:rFonts w:hint="eastAsia"/>
        </w:rPr>
        <w:t>。</w:t>
      </w:r>
    </w:p>
    <w:p w:rsidR="00BB270A" w:rsidRPr="00A21009" w:rsidRDefault="00AE7C45" w:rsidP="00A21009">
      <w:pPr>
        <w:pStyle w:val="A40"/>
      </w:pPr>
      <w:r w:rsidRPr="00A21009">
        <w:rPr>
          <w:rFonts w:hint="eastAsia"/>
        </w:rPr>
        <w:t>中</w:t>
      </w:r>
      <w:r w:rsidR="001339D9" w:rsidRPr="00A21009">
        <w:rPr>
          <w:rFonts w:hint="eastAsia"/>
        </w:rPr>
        <w:t>川</w:t>
      </w:r>
      <w:r w:rsidR="00BB270A" w:rsidRPr="00A21009">
        <w:rPr>
          <w:rFonts w:hint="eastAsia"/>
        </w:rPr>
        <w:t>は</w:t>
      </w:r>
      <w:r w:rsidR="009F7CDF" w:rsidRPr="00A21009">
        <w:rPr>
          <w:rFonts w:hint="eastAsia"/>
        </w:rPr>
        <w:t>怒りに身を任せて</w:t>
      </w:r>
      <w:r w:rsidR="00D002AD">
        <w:rPr>
          <w:rFonts w:hint="eastAsia"/>
        </w:rPr>
        <w:t>近くにあった大きなハンマー</w:t>
      </w:r>
      <w:r w:rsidR="00BB270A" w:rsidRPr="00A21009">
        <w:rPr>
          <w:rFonts w:hint="eastAsia"/>
        </w:rPr>
        <w:t>を手に持ち、マスクの男に立ち向かう。</w:t>
      </w:r>
    </w:p>
    <w:p w:rsidR="00BB270A" w:rsidRPr="00A21009" w:rsidRDefault="007D7979" w:rsidP="00A21009">
      <w:pPr>
        <w:pStyle w:val="A40"/>
      </w:pPr>
      <w:r w:rsidRPr="00A21009">
        <w:rPr>
          <w:rFonts w:hint="eastAsia"/>
        </w:rPr>
        <w:t>中</w:t>
      </w:r>
      <w:r w:rsidR="001339D9" w:rsidRPr="00A21009">
        <w:rPr>
          <w:rFonts w:hint="eastAsia"/>
        </w:rPr>
        <w:t>川</w:t>
      </w:r>
      <w:r w:rsidR="00D002AD">
        <w:rPr>
          <w:rFonts w:hint="eastAsia"/>
        </w:rPr>
        <w:t>がハンマー</w:t>
      </w:r>
      <w:r w:rsidR="009F7CDF" w:rsidRPr="00A21009">
        <w:rPr>
          <w:rFonts w:hint="eastAsia"/>
        </w:rPr>
        <w:t>で殴ると</w:t>
      </w:r>
      <w:r w:rsidR="00BB270A" w:rsidRPr="00A21009">
        <w:rPr>
          <w:rFonts w:hint="eastAsia"/>
        </w:rPr>
        <w:t>、</w:t>
      </w:r>
      <w:r w:rsidR="00D002AD">
        <w:rPr>
          <w:rFonts w:hint="eastAsia"/>
        </w:rPr>
        <w:t>ライオン</w:t>
      </w:r>
      <w:r w:rsidR="00BB270A" w:rsidRPr="00A21009">
        <w:rPr>
          <w:rFonts w:hint="eastAsia"/>
        </w:rPr>
        <w:t>男は地面に倒れ、意識を失う。</w:t>
      </w:r>
    </w:p>
    <w:p w:rsidR="00BB270A" w:rsidRPr="00A21009" w:rsidRDefault="00D002AD" w:rsidP="00A21009">
      <w:pPr>
        <w:pStyle w:val="A40"/>
      </w:pPr>
      <w:r>
        <w:rPr>
          <w:rFonts w:hint="eastAsia"/>
        </w:rPr>
        <w:t>ハンマー</w:t>
      </w:r>
      <w:r w:rsidR="00215684" w:rsidRPr="00A21009">
        <w:rPr>
          <w:rFonts w:hint="eastAsia"/>
        </w:rPr>
        <w:t>を</w:t>
      </w:r>
      <w:r w:rsidR="009F7CDF" w:rsidRPr="00A21009">
        <w:rPr>
          <w:rFonts w:hint="eastAsia"/>
        </w:rPr>
        <w:t>離し、果歩に駆け寄る</w:t>
      </w:r>
      <w:r w:rsidR="00BB270A" w:rsidRPr="00A21009">
        <w:rPr>
          <w:rFonts w:hint="eastAsia"/>
        </w:rPr>
        <w:t>。</w:t>
      </w:r>
    </w:p>
    <w:p w:rsidR="00BB270A" w:rsidRPr="00A21009" w:rsidRDefault="00D002AD" w:rsidP="00A21009">
      <w:pPr>
        <w:pStyle w:val="A40"/>
      </w:pPr>
      <w:r>
        <w:rPr>
          <w:rFonts w:hint="eastAsia"/>
        </w:rPr>
        <w:t>するとライオン</w:t>
      </w:r>
      <w:r w:rsidR="00BB270A" w:rsidRPr="00A21009">
        <w:rPr>
          <w:rFonts w:hint="eastAsia"/>
        </w:rPr>
        <w:t>男が</w:t>
      </w:r>
      <w:r>
        <w:rPr>
          <w:rFonts w:hint="eastAsia"/>
        </w:rPr>
        <w:t>ハンマー</w:t>
      </w:r>
      <w:r w:rsidR="009F7CDF" w:rsidRPr="00A21009">
        <w:rPr>
          <w:rFonts w:hint="eastAsia"/>
        </w:rPr>
        <w:t>を拾い</w:t>
      </w:r>
      <w:r w:rsidR="00DA6487" w:rsidRPr="00A21009">
        <w:rPr>
          <w:rFonts w:hint="eastAsia"/>
        </w:rPr>
        <w:t>、</w:t>
      </w:r>
      <w:r w:rsidR="00BB270A" w:rsidRPr="00A21009">
        <w:rPr>
          <w:rFonts w:hint="eastAsia"/>
        </w:rPr>
        <w:t>ゆっくりと立ち上がる。</w:t>
      </w:r>
    </w:p>
    <w:p w:rsidR="00DA6487" w:rsidRPr="00A21009" w:rsidRDefault="00DA6487" w:rsidP="00A21009">
      <w:pPr>
        <w:pStyle w:val="A40"/>
      </w:pPr>
      <w:r w:rsidRPr="00A21009">
        <w:rPr>
          <w:rFonts w:hint="eastAsia"/>
        </w:rPr>
        <w:t>気配を感じ</w:t>
      </w:r>
      <w:r w:rsidR="00215684" w:rsidRPr="00A21009">
        <w:rPr>
          <w:rFonts w:hint="eastAsia"/>
        </w:rPr>
        <w:t>、</w:t>
      </w:r>
      <w:r w:rsidR="009F7CDF" w:rsidRPr="00A21009">
        <w:rPr>
          <w:rFonts w:hint="eastAsia"/>
        </w:rPr>
        <w:t>振り返る</w:t>
      </w:r>
      <w:r w:rsidR="007D7979" w:rsidRPr="00A21009">
        <w:rPr>
          <w:rFonts w:hint="eastAsia"/>
        </w:rPr>
        <w:t>中</w:t>
      </w:r>
      <w:r w:rsidR="001339D9" w:rsidRPr="00A21009">
        <w:rPr>
          <w:rFonts w:hint="eastAsia"/>
        </w:rPr>
        <w:t>川</w:t>
      </w:r>
      <w:r w:rsidR="00D002AD">
        <w:rPr>
          <w:rFonts w:hint="eastAsia"/>
        </w:rPr>
        <w:t>だったが、目の前にはライオン男</w:t>
      </w:r>
      <w:r w:rsidRPr="00A21009">
        <w:rPr>
          <w:rFonts w:hint="eastAsia"/>
        </w:rPr>
        <w:t>。</w:t>
      </w:r>
    </w:p>
    <w:p w:rsidR="00DA6487" w:rsidRPr="00A21009" w:rsidRDefault="001E2617" w:rsidP="00A21009">
      <w:pPr>
        <w:pStyle w:val="A40"/>
      </w:pPr>
      <w:r>
        <w:rPr>
          <w:rFonts w:hint="eastAsia"/>
        </w:rPr>
        <w:t>そして何度もハンマーで殴られ</w:t>
      </w:r>
      <w:r w:rsidR="00D002AD">
        <w:rPr>
          <w:rFonts w:hint="eastAsia"/>
        </w:rPr>
        <w:t>る。</w:t>
      </w:r>
    </w:p>
    <w:p w:rsidR="00DA6487" w:rsidRPr="00A114DA" w:rsidRDefault="00DA6487" w:rsidP="00A114DA">
      <w:pPr>
        <w:pStyle w:val="A40"/>
      </w:pPr>
      <w:r w:rsidRPr="00A114DA">
        <w:rPr>
          <w:rFonts w:hint="eastAsia"/>
        </w:rPr>
        <w:t>遠藤は助けたくても体を動かせず、助けられない。</w:t>
      </w:r>
    </w:p>
    <w:p w:rsidR="00DA6487" w:rsidRPr="00A114DA" w:rsidRDefault="007D7979" w:rsidP="005376A0">
      <w:pPr>
        <w:pStyle w:val="A40"/>
      </w:pPr>
      <w:r>
        <w:rPr>
          <w:rFonts w:hint="eastAsia"/>
        </w:rPr>
        <w:t>中</w:t>
      </w:r>
      <w:r w:rsidR="001339D9">
        <w:rPr>
          <w:rFonts w:hint="eastAsia"/>
        </w:rPr>
        <w:t>川</w:t>
      </w:r>
      <w:r w:rsidR="00D002AD">
        <w:rPr>
          <w:rFonts w:hint="eastAsia"/>
        </w:rPr>
        <w:t>を殺したライオン男</w:t>
      </w:r>
      <w:r w:rsidR="00DA6487" w:rsidRPr="00A114DA">
        <w:rPr>
          <w:rFonts w:hint="eastAsia"/>
        </w:rPr>
        <w:t>は遠藤のところにやってくる。</w:t>
      </w:r>
    </w:p>
    <w:p w:rsidR="00DA6487" w:rsidRPr="00A114DA" w:rsidRDefault="00D002AD" w:rsidP="00A114DA">
      <w:pPr>
        <w:pStyle w:val="A40"/>
      </w:pPr>
      <w:r>
        <w:rPr>
          <w:rFonts w:hint="eastAsia"/>
        </w:rPr>
        <w:t>遠藤の目の前でライオン男</w:t>
      </w:r>
      <w:r w:rsidR="005376A0">
        <w:rPr>
          <w:rFonts w:hint="eastAsia"/>
        </w:rPr>
        <w:t>がモゾモゾと動く</w:t>
      </w:r>
      <w:r w:rsidR="00DA6487" w:rsidRPr="00A114DA">
        <w:rPr>
          <w:rFonts w:hint="eastAsia"/>
        </w:rPr>
        <w:t>。</w:t>
      </w:r>
    </w:p>
    <w:p w:rsidR="00DA6487" w:rsidRPr="00A114DA" w:rsidRDefault="005376A0" w:rsidP="00A114DA">
      <w:pPr>
        <w:pStyle w:val="A40"/>
      </w:pPr>
      <w:r>
        <w:rPr>
          <w:rFonts w:hint="eastAsia"/>
        </w:rPr>
        <w:t>着ぐるみを脱ぐ</w:t>
      </w:r>
      <w:r w:rsidR="00DA6487" w:rsidRPr="00A114DA">
        <w:rPr>
          <w:rFonts w:hint="eastAsia"/>
        </w:rPr>
        <w:t>とそこには遠藤の顔があった。</w:t>
      </w:r>
    </w:p>
    <w:p w:rsidR="00DA6487" w:rsidRPr="00A114DA" w:rsidRDefault="005376A0" w:rsidP="00A114DA">
      <w:pPr>
        <w:pStyle w:val="A40"/>
      </w:pPr>
      <w:r>
        <w:rPr>
          <w:rFonts w:hint="eastAsia"/>
        </w:rPr>
        <w:t>自分と同じ姿</w:t>
      </w:r>
      <w:r w:rsidR="00DA6487" w:rsidRPr="00A114DA">
        <w:rPr>
          <w:rFonts w:hint="eastAsia"/>
        </w:rPr>
        <w:t>を見て驚く遠藤。</w:t>
      </w:r>
    </w:p>
    <w:p w:rsidR="00DA6487" w:rsidRPr="00A114DA" w:rsidRDefault="005376A0" w:rsidP="00A114DA">
      <w:pPr>
        <w:pStyle w:val="A40"/>
      </w:pPr>
      <w:r>
        <w:rPr>
          <w:rFonts w:hint="eastAsia"/>
        </w:rPr>
        <w:t>そして、そしてもう一人の遠藤</w:t>
      </w:r>
      <w:r w:rsidR="00D002AD">
        <w:rPr>
          <w:rFonts w:hint="eastAsia"/>
        </w:rPr>
        <w:t>はハンマー</w:t>
      </w:r>
      <w:r w:rsidR="00DA6487" w:rsidRPr="00A114DA">
        <w:rPr>
          <w:rFonts w:hint="eastAsia"/>
        </w:rPr>
        <w:t>を振り上げる。</w:t>
      </w:r>
    </w:p>
    <w:p w:rsidR="00DA6487" w:rsidRPr="00A114DA" w:rsidRDefault="005376A0" w:rsidP="00A114DA">
      <w:pPr>
        <w:pStyle w:val="A40"/>
      </w:pPr>
      <w:r>
        <w:rPr>
          <w:rFonts w:hint="eastAsia"/>
        </w:rPr>
        <w:t>抵抗もできず、</w:t>
      </w:r>
      <w:r w:rsidR="00D002AD">
        <w:rPr>
          <w:rFonts w:hint="eastAsia"/>
        </w:rPr>
        <w:t>無情にもハンマー</w:t>
      </w:r>
      <w:r w:rsidR="00DA6487" w:rsidRPr="00A114DA">
        <w:rPr>
          <w:rFonts w:hint="eastAsia"/>
        </w:rPr>
        <w:t>は振り下ろされる。</w:t>
      </w:r>
    </w:p>
    <w:p w:rsidR="00F75AE3" w:rsidRDefault="00DA6487" w:rsidP="003176DC">
      <w:pPr>
        <w:pStyle w:val="A40"/>
      </w:pPr>
      <w:r w:rsidRPr="00A114DA">
        <w:rPr>
          <w:rFonts w:hint="eastAsia"/>
        </w:rPr>
        <w:t>視界が真っ暗になる。</w:t>
      </w:r>
    </w:p>
    <w:p w:rsidR="009138E6" w:rsidRPr="0032709A" w:rsidRDefault="009138E6" w:rsidP="003176DC">
      <w:pPr>
        <w:pStyle w:val="A40"/>
      </w:pPr>
    </w:p>
    <w:p w:rsidR="00F75AE3" w:rsidRPr="0032709A" w:rsidRDefault="00F75AE3" w:rsidP="008A0F61">
      <w:pPr>
        <w:pStyle w:val="A4"/>
      </w:pPr>
      <w:r w:rsidRPr="0032709A">
        <w:rPr>
          <w:rFonts w:hint="eastAsia"/>
        </w:rPr>
        <w:t>スタジオ（昼夜は不明）</w:t>
      </w:r>
    </w:p>
    <w:p w:rsidR="00DA6487" w:rsidRDefault="00DA6487" w:rsidP="00DA6487">
      <w:pPr>
        <w:pStyle w:val="A40"/>
        <w:ind w:left="0"/>
      </w:pPr>
      <w:r>
        <w:rPr>
          <w:rFonts w:hint="eastAsia"/>
        </w:rPr>
        <w:t>遠</w:t>
      </w:r>
      <w:r w:rsidR="000D3463">
        <w:rPr>
          <w:rFonts w:hint="eastAsia"/>
        </w:rPr>
        <w:t xml:space="preserve">　</w:t>
      </w:r>
      <w:r>
        <w:rPr>
          <w:rFonts w:hint="eastAsia"/>
        </w:rPr>
        <w:t>藤「はっ！」</w:t>
      </w:r>
    </w:p>
    <w:p w:rsidR="005376A0" w:rsidRDefault="00F75AE3" w:rsidP="00A21009">
      <w:pPr>
        <w:pStyle w:val="A40"/>
      </w:pPr>
      <w:r w:rsidRPr="0032709A">
        <w:rPr>
          <w:rFonts w:hint="eastAsia"/>
        </w:rPr>
        <w:t>目を覚ます遠藤。</w:t>
      </w:r>
    </w:p>
    <w:p w:rsidR="00F75AE3" w:rsidRPr="0032709A" w:rsidRDefault="005376A0" w:rsidP="00A21009">
      <w:pPr>
        <w:pStyle w:val="A40"/>
      </w:pPr>
      <w:r>
        <w:rPr>
          <w:rFonts w:hint="eastAsia"/>
        </w:rPr>
        <w:t>口からよだれが出ている。</w:t>
      </w:r>
    </w:p>
    <w:p w:rsidR="00F75AE3" w:rsidRPr="0032709A" w:rsidRDefault="00F75AE3" w:rsidP="008A0F61">
      <w:pPr>
        <w:pStyle w:val="A40"/>
      </w:pPr>
      <w:r w:rsidRPr="0032709A">
        <w:rPr>
          <w:rFonts w:hint="eastAsia"/>
        </w:rPr>
        <w:t>周りには撮影の準備をしているスタッフがいる。</w:t>
      </w:r>
    </w:p>
    <w:p w:rsidR="00F75AE3" w:rsidRPr="0032709A" w:rsidRDefault="00F75AE3" w:rsidP="008A0F61">
      <w:pPr>
        <w:pStyle w:val="A40"/>
      </w:pPr>
      <w:r w:rsidRPr="0032709A">
        <w:rPr>
          <w:rFonts w:hint="eastAsia"/>
        </w:rPr>
        <w:t>無数の傷口から血が噴き出したメイクをした</w:t>
      </w:r>
      <w:r w:rsidR="00C47CB2">
        <w:rPr>
          <w:rFonts w:hint="eastAsia"/>
        </w:rPr>
        <w:t>中</w:t>
      </w:r>
      <w:r w:rsidR="001339D9">
        <w:rPr>
          <w:rFonts w:hint="eastAsia"/>
        </w:rPr>
        <w:t>川</w:t>
      </w:r>
      <w:r w:rsidRPr="0032709A">
        <w:rPr>
          <w:rFonts w:hint="eastAsia"/>
        </w:rPr>
        <w:t>が遠藤のもとへやってくる。</w:t>
      </w:r>
    </w:p>
    <w:p w:rsidR="00F75AE3" w:rsidRPr="0032709A" w:rsidRDefault="001339D9" w:rsidP="00622F3F">
      <w:pPr>
        <w:pStyle w:val="A41"/>
      </w:pPr>
      <w:r>
        <w:rPr>
          <w:rFonts w:hint="eastAsia"/>
        </w:rPr>
        <w:t>中　川</w:t>
      </w:r>
      <w:r w:rsidR="00F75AE3" w:rsidRPr="0032709A">
        <w:rPr>
          <w:rFonts w:hint="eastAsia"/>
        </w:rPr>
        <w:t>「え、どうしたの」</w:t>
      </w:r>
    </w:p>
    <w:p w:rsidR="00F75AE3" w:rsidRPr="0032709A" w:rsidRDefault="00F75AE3" w:rsidP="008A0F61">
      <w:pPr>
        <w:pStyle w:val="A40"/>
      </w:pPr>
      <w:r w:rsidRPr="0032709A">
        <w:rPr>
          <w:rFonts w:hint="eastAsia"/>
        </w:rPr>
        <w:t>笑いながら遠藤に絡む。</w:t>
      </w:r>
    </w:p>
    <w:p w:rsidR="00F75AE3" w:rsidRPr="0032709A" w:rsidRDefault="001339D9" w:rsidP="008A0F61">
      <w:pPr>
        <w:pStyle w:val="A41"/>
      </w:pPr>
      <w:r>
        <w:rPr>
          <w:rFonts w:hint="eastAsia"/>
        </w:rPr>
        <w:t>中　川</w:t>
      </w:r>
      <w:r w:rsidR="005376A0">
        <w:rPr>
          <w:rFonts w:hint="eastAsia"/>
        </w:rPr>
        <w:t>「テンション低くない？</w:t>
      </w:r>
      <w:r w:rsidR="00F75AE3" w:rsidRPr="0032709A">
        <w:rPr>
          <w:rFonts w:hint="eastAsia"/>
        </w:rPr>
        <w:t>」</w:t>
      </w:r>
    </w:p>
    <w:p w:rsidR="00F75AE3" w:rsidRPr="0032709A" w:rsidRDefault="005376A0" w:rsidP="008A0F61">
      <w:pPr>
        <w:pStyle w:val="A41"/>
      </w:pPr>
      <w:r>
        <w:rPr>
          <w:rFonts w:hint="eastAsia"/>
        </w:rPr>
        <w:t xml:space="preserve">　　　　　　</w:t>
      </w:r>
      <w:r w:rsidR="00DA6487">
        <w:rPr>
          <w:rFonts w:hint="eastAsia"/>
        </w:rPr>
        <w:t>遠</w:t>
      </w:r>
      <w:r>
        <w:rPr>
          <w:rFonts w:hint="eastAsia"/>
        </w:rPr>
        <w:t>藤は無視する。</w:t>
      </w:r>
    </w:p>
    <w:p w:rsidR="00F75AE3" w:rsidRPr="0032709A" w:rsidRDefault="00F75AE3" w:rsidP="008A0F61">
      <w:pPr>
        <w:pStyle w:val="A40"/>
      </w:pPr>
      <w:r w:rsidRPr="0032709A">
        <w:rPr>
          <w:rFonts w:hint="eastAsia"/>
        </w:rPr>
        <w:t>遠藤、顔を伏せる</w:t>
      </w:r>
    </w:p>
    <w:p w:rsidR="005376A0" w:rsidRDefault="001339D9" w:rsidP="008A0F61">
      <w:pPr>
        <w:pStyle w:val="A41"/>
      </w:pPr>
      <w:r>
        <w:rPr>
          <w:rFonts w:hint="eastAsia"/>
        </w:rPr>
        <w:t>中　川</w:t>
      </w:r>
      <w:r w:rsidR="005376A0">
        <w:rPr>
          <w:rFonts w:hint="eastAsia"/>
        </w:rPr>
        <w:t>「え、泣いてる</w:t>
      </w:r>
      <w:r w:rsidR="00F75AE3" w:rsidRPr="0032709A">
        <w:rPr>
          <w:rFonts w:hint="eastAsia"/>
        </w:rPr>
        <w:t>？</w:t>
      </w:r>
      <w:r w:rsidR="005376A0">
        <w:rPr>
          <w:rFonts w:hint="eastAsia"/>
        </w:rPr>
        <w:t>ドッキリ？</w:t>
      </w:r>
      <w:r w:rsidR="00F75AE3" w:rsidRPr="0032709A">
        <w:rPr>
          <w:rFonts w:hint="eastAsia"/>
        </w:rPr>
        <w:t>」</w:t>
      </w:r>
    </w:p>
    <w:p w:rsidR="00F75AE3" w:rsidRPr="0032709A" w:rsidRDefault="005376A0" w:rsidP="008A0F61">
      <w:pPr>
        <w:pStyle w:val="A41"/>
      </w:pPr>
      <w:r>
        <w:rPr>
          <w:rFonts w:hint="eastAsia"/>
        </w:rPr>
        <w:t>遠　藤「しつこい」</w:t>
      </w:r>
    </w:p>
    <w:p w:rsidR="00F75AE3" w:rsidRPr="0032709A" w:rsidRDefault="007D7979" w:rsidP="008A0F61">
      <w:pPr>
        <w:pStyle w:val="A40"/>
      </w:pPr>
      <w:r>
        <w:rPr>
          <w:rFonts w:hint="eastAsia"/>
        </w:rPr>
        <w:t>中</w:t>
      </w:r>
      <w:r w:rsidR="001339D9">
        <w:rPr>
          <w:rFonts w:hint="eastAsia"/>
        </w:rPr>
        <w:t>川</w:t>
      </w:r>
      <w:r w:rsidR="00F75AE3" w:rsidRPr="0032709A">
        <w:rPr>
          <w:rFonts w:hint="eastAsia"/>
        </w:rPr>
        <w:t>、遠藤の手に手を乗せる。</w:t>
      </w:r>
    </w:p>
    <w:p w:rsidR="00F75AE3" w:rsidRPr="0032709A" w:rsidRDefault="007D7979" w:rsidP="008A0F61">
      <w:pPr>
        <w:pStyle w:val="A40"/>
      </w:pPr>
      <w:r>
        <w:rPr>
          <w:rFonts w:hint="eastAsia"/>
        </w:rPr>
        <w:t>中</w:t>
      </w:r>
      <w:r w:rsidR="001339D9">
        <w:rPr>
          <w:rFonts w:hint="eastAsia"/>
        </w:rPr>
        <w:t>川</w:t>
      </w:r>
      <w:r w:rsidR="00F75AE3" w:rsidRPr="0032709A">
        <w:rPr>
          <w:rFonts w:hint="eastAsia"/>
        </w:rPr>
        <w:t>の親指と人差し指の間をやさしくこする。</w:t>
      </w:r>
    </w:p>
    <w:p w:rsidR="004204DC" w:rsidRDefault="004204DC" w:rsidP="004204DC">
      <w:pPr>
        <w:pStyle w:val="A40"/>
      </w:pPr>
      <w:r>
        <w:rPr>
          <w:rFonts w:hint="eastAsia"/>
        </w:rPr>
        <w:t>かすかに痛みを感じる</w:t>
      </w:r>
      <w:r w:rsidR="00F75AE3" w:rsidRPr="0032709A">
        <w:rPr>
          <w:rFonts w:hint="eastAsia"/>
        </w:rPr>
        <w:t>遠藤。</w:t>
      </w:r>
    </w:p>
    <w:p w:rsidR="00F75AE3" w:rsidRPr="0032709A" w:rsidRDefault="004204DC" w:rsidP="004204DC">
      <w:pPr>
        <w:pStyle w:val="A40"/>
      </w:pPr>
      <w:r>
        <w:rPr>
          <w:rFonts w:hint="eastAsia"/>
        </w:rPr>
        <w:t>しかし痛みより温もりのほうが上回っている。</w:t>
      </w:r>
    </w:p>
    <w:p w:rsidR="00F75AE3" w:rsidRPr="0032709A" w:rsidRDefault="001339D9" w:rsidP="008A0F61">
      <w:pPr>
        <w:pStyle w:val="A41"/>
      </w:pPr>
      <w:r>
        <w:rPr>
          <w:rFonts w:hint="eastAsia"/>
        </w:rPr>
        <w:t>中　川</w:t>
      </w:r>
      <w:r w:rsidR="00F75AE3" w:rsidRPr="0032709A">
        <w:rPr>
          <w:rFonts w:hint="eastAsia"/>
        </w:rPr>
        <w:t>「てか、</w:t>
      </w:r>
      <w:r w:rsidR="005376A0">
        <w:rPr>
          <w:rFonts w:hint="eastAsia"/>
        </w:rPr>
        <w:t>もっと血の量増やした方がよくない？</w:t>
      </w:r>
      <w:r w:rsidR="00F75AE3" w:rsidRPr="0032709A">
        <w:rPr>
          <w:rFonts w:hint="eastAsia"/>
        </w:rPr>
        <w:t>」</w:t>
      </w:r>
    </w:p>
    <w:p w:rsidR="00F75AE3" w:rsidRPr="0032709A" w:rsidRDefault="00F75AE3" w:rsidP="008A0F61">
      <w:pPr>
        <w:pStyle w:val="A40"/>
      </w:pPr>
      <w:r w:rsidRPr="0032709A">
        <w:rPr>
          <w:rFonts w:hint="eastAsia"/>
        </w:rPr>
        <w:t>ゆっくり手を引く遠藤。</w:t>
      </w:r>
    </w:p>
    <w:p w:rsidR="00F75AE3" w:rsidRPr="0032709A" w:rsidRDefault="00DA6487" w:rsidP="008A0F61">
      <w:pPr>
        <w:pStyle w:val="A41"/>
      </w:pPr>
      <w:r>
        <w:rPr>
          <w:rFonts w:hint="eastAsia"/>
        </w:rPr>
        <w:t>遠</w:t>
      </w:r>
      <w:r w:rsidR="00D00FC1">
        <w:rPr>
          <w:rFonts w:hint="eastAsia"/>
        </w:rPr>
        <w:t xml:space="preserve">　</w:t>
      </w:r>
      <w:r w:rsidR="005376A0">
        <w:rPr>
          <w:rFonts w:hint="eastAsia"/>
        </w:rPr>
        <w:t>藤「うるさいなー</w:t>
      </w:r>
      <w:r w:rsidR="00F75AE3" w:rsidRPr="0032709A">
        <w:rPr>
          <w:rFonts w:hint="eastAsia"/>
        </w:rPr>
        <w:t>」</w:t>
      </w:r>
    </w:p>
    <w:p w:rsidR="00F75AE3" w:rsidRPr="0032709A" w:rsidRDefault="00F75AE3" w:rsidP="008A0F61">
      <w:pPr>
        <w:pStyle w:val="A40"/>
      </w:pPr>
      <w:r w:rsidRPr="0032709A">
        <w:rPr>
          <w:rFonts w:hint="eastAsia"/>
        </w:rPr>
        <w:t>語気を強める遠藤。</w:t>
      </w:r>
    </w:p>
    <w:p w:rsidR="00F75AE3" w:rsidRPr="0032709A" w:rsidRDefault="001339D9" w:rsidP="008A0F61">
      <w:pPr>
        <w:pStyle w:val="A41"/>
      </w:pPr>
      <w:r>
        <w:rPr>
          <w:rFonts w:hint="eastAsia"/>
        </w:rPr>
        <w:t>中　川</w:t>
      </w:r>
      <w:r w:rsidR="005376A0">
        <w:rPr>
          <w:rFonts w:hint="eastAsia"/>
        </w:rPr>
        <w:t>「なによ</w:t>
      </w:r>
      <w:r w:rsidR="00F75AE3" w:rsidRPr="0032709A">
        <w:rPr>
          <w:rFonts w:hint="eastAsia"/>
        </w:rPr>
        <w:t>」</w:t>
      </w:r>
    </w:p>
    <w:p w:rsidR="00F75AE3" w:rsidRPr="0032709A" w:rsidRDefault="00F75AE3" w:rsidP="008A0F61">
      <w:pPr>
        <w:pStyle w:val="A40"/>
      </w:pPr>
      <w:r w:rsidRPr="0032709A">
        <w:rPr>
          <w:rFonts w:hint="eastAsia"/>
        </w:rPr>
        <w:t>遠藤、顔をあげる</w:t>
      </w:r>
    </w:p>
    <w:p w:rsidR="00F75AE3" w:rsidRPr="0032709A" w:rsidRDefault="00DA6487" w:rsidP="008A0F61">
      <w:pPr>
        <w:pStyle w:val="A41"/>
      </w:pPr>
      <w:r>
        <w:rPr>
          <w:rFonts w:hint="eastAsia"/>
        </w:rPr>
        <w:t>遠</w:t>
      </w:r>
      <w:r w:rsidR="00D00FC1">
        <w:rPr>
          <w:rFonts w:hint="eastAsia"/>
        </w:rPr>
        <w:t xml:space="preserve">　</w:t>
      </w:r>
      <w:r w:rsidR="005376A0">
        <w:rPr>
          <w:rFonts w:hint="eastAsia"/>
        </w:rPr>
        <w:t>藤「だから、余計なお世話だから</w:t>
      </w:r>
      <w:r w:rsidR="00F75AE3" w:rsidRPr="0032709A">
        <w:rPr>
          <w:rFonts w:hint="eastAsia"/>
        </w:rPr>
        <w:t>」</w:t>
      </w:r>
    </w:p>
    <w:p w:rsidR="00F75AE3" w:rsidRPr="0032709A" w:rsidRDefault="001339D9" w:rsidP="008A0F61">
      <w:pPr>
        <w:pStyle w:val="A41"/>
      </w:pPr>
      <w:r>
        <w:rPr>
          <w:rFonts w:hint="eastAsia"/>
        </w:rPr>
        <w:t>中　川</w:t>
      </w:r>
      <w:r w:rsidR="00F75AE3" w:rsidRPr="0032709A">
        <w:rPr>
          <w:rFonts w:hint="eastAsia"/>
        </w:rPr>
        <w:t>「えー、なにいきなり」</w:t>
      </w:r>
    </w:p>
    <w:p w:rsidR="00F75AE3" w:rsidRPr="0032709A" w:rsidRDefault="00DA6487" w:rsidP="008A0F61">
      <w:pPr>
        <w:pStyle w:val="A41"/>
      </w:pPr>
      <w:r>
        <w:rPr>
          <w:rFonts w:hint="eastAsia"/>
        </w:rPr>
        <w:t>遠</w:t>
      </w:r>
      <w:r w:rsidR="00D00FC1">
        <w:rPr>
          <w:rFonts w:hint="eastAsia"/>
        </w:rPr>
        <w:t xml:space="preserve">　</w:t>
      </w:r>
      <w:r w:rsidR="00234FC4">
        <w:rPr>
          <w:rFonts w:hint="eastAsia"/>
        </w:rPr>
        <w:t>藤「</w:t>
      </w:r>
      <w:r w:rsidR="00F75AE3" w:rsidRPr="0032709A">
        <w:rPr>
          <w:rFonts w:hint="eastAsia"/>
        </w:rPr>
        <w:t>八方美人すぎるんだよ</w:t>
      </w:r>
      <w:r w:rsidR="00234FC4">
        <w:rPr>
          <w:rFonts w:hint="eastAsia"/>
        </w:rPr>
        <w:t>、お前</w:t>
      </w:r>
      <w:r w:rsidR="00F75AE3" w:rsidRPr="0032709A">
        <w:rPr>
          <w:rFonts w:hint="eastAsia"/>
        </w:rPr>
        <w:t>」</w:t>
      </w:r>
    </w:p>
    <w:p w:rsidR="00F75AE3" w:rsidRPr="0032709A" w:rsidRDefault="001339D9" w:rsidP="008A0F61">
      <w:pPr>
        <w:pStyle w:val="A41"/>
      </w:pPr>
      <w:r>
        <w:rPr>
          <w:rFonts w:hint="eastAsia"/>
        </w:rPr>
        <w:t>中　川</w:t>
      </w:r>
      <w:r w:rsidR="0080415C">
        <w:rPr>
          <w:rFonts w:hint="eastAsia"/>
        </w:rPr>
        <w:t>「そう</w:t>
      </w:r>
      <w:r w:rsidR="00F75AE3" w:rsidRPr="0032709A">
        <w:rPr>
          <w:rFonts w:hint="eastAsia"/>
        </w:rPr>
        <w:t>かあ？」</w:t>
      </w:r>
    </w:p>
    <w:p w:rsidR="00234FC4" w:rsidRDefault="00DA6487" w:rsidP="008A0F61">
      <w:pPr>
        <w:pStyle w:val="A41"/>
      </w:pPr>
      <w:r>
        <w:rPr>
          <w:rFonts w:hint="eastAsia"/>
        </w:rPr>
        <w:t>遠</w:t>
      </w:r>
      <w:r w:rsidR="00D00FC1">
        <w:rPr>
          <w:rFonts w:hint="eastAsia"/>
        </w:rPr>
        <w:t xml:space="preserve">　</w:t>
      </w:r>
      <w:r w:rsidR="00234FC4">
        <w:rPr>
          <w:rFonts w:hint="eastAsia"/>
        </w:rPr>
        <w:t>藤「チャラいんだよ</w:t>
      </w:r>
      <w:r w:rsidR="00F75AE3" w:rsidRPr="0032709A">
        <w:rPr>
          <w:rFonts w:hint="eastAsia"/>
        </w:rPr>
        <w:t>」</w:t>
      </w:r>
    </w:p>
    <w:p w:rsidR="00234FC4" w:rsidRDefault="00234FC4" w:rsidP="008A0F61">
      <w:pPr>
        <w:pStyle w:val="A41"/>
      </w:pPr>
      <w:r>
        <w:rPr>
          <w:rFonts w:hint="eastAsia"/>
        </w:rPr>
        <w:t>中　川「え、どこが？」</w:t>
      </w:r>
    </w:p>
    <w:p w:rsidR="00F75AE3" w:rsidRPr="0032709A" w:rsidRDefault="00234FC4" w:rsidP="008A0F61">
      <w:pPr>
        <w:pStyle w:val="A41"/>
      </w:pPr>
      <w:r>
        <w:rPr>
          <w:rFonts w:hint="eastAsia"/>
        </w:rPr>
        <w:t>遠　藤「</w:t>
      </w:r>
      <w:r w:rsidR="00EF60D7">
        <w:rPr>
          <w:rFonts w:hint="eastAsia"/>
        </w:rPr>
        <w:t>自分に都合良く人を</w:t>
      </w:r>
      <w:r w:rsidR="005B4512">
        <w:rPr>
          <w:rFonts w:hint="eastAsia"/>
        </w:rPr>
        <w:t>弄んでる</w:t>
      </w:r>
      <w:r>
        <w:rPr>
          <w:rFonts w:hint="eastAsia"/>
        </w:rPr>
        <w:t>」</w:t>
      </w:r>
    </w:p>
    <w:p w:rsidR="00F75AE3" w:rsidRPr="0032709A" w:rsidRDefault="001339D9" w:rsidP="008A0F61">
      <w:pPr>
        <w:pStyle w:val="A41"/>
      </w:pPr>
      <w:r>
        <w:rPr>
          <w:rFonts w:hint="eastAsia"/>
        </w:rPr>
        <w:t>中　川</w:t>
      </w:r>
      <w:r w:rsidR="005B4512">
        <w:rPr>
          <w:rFonts w:hint="eastAsia"/>
        </w:rPr>
        <w:t>「え？みんな好きだし</w:t>
      </w:r>
      <w:r w:rsidR="00F75AE3" w:rsidRPr="0032709A">
        <w:rPr>
          <w:rFonts w:hint="eastAsia"/>
        </w:rPr>
        <w:t>」</w:t>
      </w:r>
    </w:p>
    <w:p w:rsidR="00F75AE3" w:rsidRPr="0032709A" w:rsidRDefault="00A075E5" w:rsidP="008A0F61">
      <w:pPr>
        <w:pStyle w:val="A41"/>
      </w:pPr>
      <w:r>
        <w:rPr>
          <w:rFonts w:hint="eastAsia"/>
        </w:rPr>
        <w:t>遠</w:t>
      </w:r>
      <w:r w:rsidR="00D00FC1">
        <w:rPr>
          <w:rFonts w:hint="eastAsia"/>
        </w:rPr>
        <w:t xml:space="preserve">　</w:t>
      </w:r>
      <w:r w:rsidR="00F75AE3" w:rsidRPr="0032709A">
        <w:rPr>
          <w:rFonts w:hint="eastAsia"/>
        </w:rPr>
        <w:t>藤「よく言うよ</w:t>
      </w:r>
      <w:r w:rsidR="005B4512">
        <w:rPr>
          <w:rFonts w:hint="eastAsia"/>
        </w:rPr>
        <w:t>、何様だよ、神様かよ</w:t>
      </w:r>
      <w:r w:rsidR="00F75AE3" w:rsidRPr="0032709A">
        <w:rPr>
          <w:rFonts w:hint="eastAsia"/>
        </w:rPr>
        <w:t>」</w:t>
      </w:r>
    </w:p>
    <w:p w:rsidR="005B4512" w:rsidRDefault="001339D9" w:rsidP="008A0F61">
      <w:pPr>
        <w:pStyle w:val="A41"/>
      </w:pPr>
      <w:r>
        <w:rPr>
          <w:rFonts w:hint="eastAsia"/>
        </w:rPr>
        <w:t>中　川</w:t>
      </w:r>
      <w:r w:rsidR="00A075E5">
        <w:rPr>
          <w:rFonts w:hint="eastAsia"/>
        </w:rPr>
        <w:t>「</w:t>
      </w:r>
      <w:r w:rsidR="00F75AE3" w:rsidRPr="0032709A">
        <w:rPr>
          <w:rFonts w:hint="eastAsia"/>
        </w:rPr>
        <w:t>そりゃ</w:t>
      </w:r>
      <w:r w:rsidR="005B4512">
        <w:rPr>
          <w:rFonts w:hint="eastAsia"/>
        </w:rPr>
        <w:t>、神様じゃないけど」</w:t>
      </w:r>
    </w:p>
    <w:p w:rsidR="005B4512" w:rsidRDefault="005B4512" w:rsidP="008A0F61">
      <w:pPr>
        <w:pStyle w:val="A41"/>
      </w:pPr>
      <w:r>
        <w:rPr>
          <w:rFonts w:hint="eastAsia"/>
        </w:rPr>
        <w:t>遠　藤「果歩ちゃんともその性格じゃすぐ別れるよ」</w:t>
      </w:r>
    </w:p>
    <w:p w:rsidR="00F75AE3" w:rsidRPr="0032709A" w:rsidRDefault="005B4512" w:rsidP="008A0F61">
      <w:pPr>
        <w:pStyle w:val="A41"/>
      </w:pPr>
      <w:r>
        <w:rPr>
          <w:rFonts w:hint="eastAsia"/>
        </w:rPr>
        <w:t>中　川「んー、人のこと分かったかのようなこと言わないでくれる？何が言いたいわけ、</w:t>
      </w:r>
      <w:r w:rsidR="00DA6487">
        <w:rPr>
          <w:rFonts w:hint="eastAsia"/>
        </w:rPr>
        <w:t>果歩</w:t>
      </w:r>
      <w:r w:rsidR="001D5DCE">
        <w:rPr>
          <w:rFonts w:hint="eastAsia"/>
        </w:rPr>
        <w:t>ちゃんと付き合ってたらみんな愛してないってこと</w:t>
      </w:r>
      <w:r w:rsidR="00F75AE3" w:rsidRPr="0032709A">
        <w:rPr>
          <w:rFonts w:hint="eastAsia"/>
        </w:rPr>
        <w:t>？」</w:t>
      </w:r>
    </w:p>
    <w:p w:rsidR="00F75AE3" w:rsidRPr="0032709A" w:rsidRDefault="00A075E5" w:rsidP="008A0F61">
      <w:pPr>
        <w:pStyle w:val="A41"/>
      </w:pPr>
      <w:r>
        <w:rPr>
          <w:rFonts w:hint="eastAsia"/>
        </w:rPr>
        <w:t>遠</w:t>
      </w:r>
      <w:r w:rsidR="00D00FC1">
        <w:rPr>
          <w:rFonts w:hint="eastAsia"/>
        </w:rPr>
        <w:t xml:space="preserve">　</w:t>
      </w:r>
      <w:r w:rsidR="005B4512">
        <w:rPr>
          <w:rFonts w:hint="eastAsia"/>
        </w:rPr>
        <w:t>藤「んなこと言ってないけど、八方美人やめろっつうの</w:t>
      </w:r>
      <w:r w:rsidR="00F75AE3" w:rsidRPr="0032709A">
        <w:rPr>
          <w:rFonts w:hint="eastAsia"/>
        </w:rPr>
        <w:t>」</w:t>
      </w:r>
    </w:p>
    <w:p w:rsidR="00F75AE3" w:rsidRPr="0032709A" w:rsidRDefault="001339D9" w:rsidP="008A0F61">
      <w:pPr>
        <w:pStyle w:val="A41"/>
      </w:pPr>
      <w:r>
        <w:rPr>
          <w:rFonts w:hint="eastAsia"/>
        </w:rPr>
        <w:t>中　川</w:t>
      </w:r>
      <w:r w:rsidR="001D5DCE">
        <w:rPr>
          <w:rFonts w:hint="eastAsia"/>
        </w:rPr>
        <w:t>「だからみんな好きだもん、さっきも言ったけど</w:t>
      </w:r>
      <w:r w:rsidR="00F75AE3" w:rsidRPr="0032709A">
        <w:rPr>
          <w:rFonts w:hint="eastAsia"/>
        </w:rPr>
        <w:t>」</w:t>
      </w:r>
    </w:p>
    <w:p w:rsidR="00F75AE3" w:rsidRPr="0032709A" w:rsidRDefault="00A075E5" w:rsidP="008A0F61">
      <w:pPr>
        <w:pStyle w:val="A41"/>
      </w:pPr>
      <w:r>
        <w:rPr>
          <w:rFonts w:hint="eastAsia"/>
        </w:rPr>
        <w:t>遠</w:t>
      </w:r>
      <w:r w:rsidR="00D00FC1">
        <w:rPr>
          <w:rFonts w:hint="eastAsia"/>
        </w:rPr>
        <w:t xml:space="preserve">　</w:t>
      </w:r>
      <w:r w:rsidR="00F75AE3" w:rsidRPr="0032709A">
        <w:rPr>
          <w:rFonts w:hint="eastAsia"/>
        </w:rPr>
        <w:t>藤「でも、優先順位はあるんだよ！」</w:t>
      </w:r>
    </w:p>
    <w:p w:rsidR="00A075E5" w:rsidRDefault="001339D9" w:rsidP="008A0F61">
      <w:pPr>
        <w:pStyle w:val="A41"/>
      </w:pPr>
      <w:r>
        <w:rPr>
          <w:rFonts w:hint="eastAsia"/>
        </w:rPr>
        <w:t>中　川</w:t>
      </w:r>
      <w:r w:rsidR="00F75AE3" w:rsidRPr="0032709A">
        <w:rPr>
          <w:rFonts w:hint="eastAsia"/>
        </w:rPr>
        <w:t>「え、そう言う話？</w:t>
      </w:r>
      <w:r w:rsidR="00A075E5">
        <w:rPr>
          <w:rFonts w:hint="eastAsia"/>
        </w:rPr>
        <w:t>じゃあ、なに</w:t>
      </w:r>
      <w:r w:rsidR="00F75AE3" w:rsidRPr="0032709A">
        <w:rPr>
          <w:rFonts w:hint="eastAsia"/>
        </w:rPr>
        <w:t>」</w:t>
      </w:r>
    </w:p>
    <w:p w:rsidR="00A075E5" w:rsidRPr="00A21009" w:rsidRDefault="007D7979" w:rsidP="00A21009">
      <w:pPr>
        <w:pStyle w:val="A40"/>
      </w:pPr>
      <w:r w:rsidRPr="00A21009">
        <w:rPr>
          <w:rFonts w:hint="eastAsia"/>
        </w:rPr>
        <w:t>中</w:t>
      </w:r>
      <w:r w:rsidR="001339D9" w:rsidRPr="00A21009">
        <w:rPr>
          <w:rFonts w:hint="eastAsia"/>
        </w:rPr>
        <w:t>川</w:t>
      </w:r>
      <w:r w:rsidR="00A075E5" w:rsidRPr="00A21009">
        <w:rPr>
          <w:rFonts w:hint="eastAsia"/>
        </w:rPr>
        <w:t>はいきなり遠藤にキスをする。</w:t>
      </w:r>
    </w:p>
    <w:p w:rsidR="00A075E5" w:rsidRPr="00A21009" w:rsidRDefault="00A075E5" w:rsidP="00A21009">
      <w:pPr>
        <w:pStyle w:val="A40"/>
      </w:pPr>
      <w:r w:rsidRPr="00A21009">
        <w:rPr>
          <w:rFonts w:hint="eastAsia"/>
        </w:rPr>
        <w:t>驚く遠藤。</w:t>
      </w:r>
    </w:p>
    <w:p w:rsidR="00A075E5" w:rsidRPr="00A21009" w:rsidRDefault="00A075E5" w:rsidP="00A21009">
      <w:pPr>
        <w:pStyle w:val="A40"/>
      </w:pPr>
      <w:r w:rsidRPr="00A21009">
        <w:rPr>
          <w:rFonts w:hint="eastAsia"/>
        </w:rPr>
        <w:t>少しのキスをして、遠藤が突き飛ばす</w:t>
      </w:r>
    </w:p>
    <w:p w:rsidR="006A0A31" w:rsidRDefault="006A0A31" w:rsidP="008A0F61">
      <w:pPr>
        <w:pStyle w:val="A41"/>
      </w:pPr>
      <w:r>
        <w:rPr>
          <w:rFonts w:hint="eastAsia"/>
        </w:rPr>
        <w:t>遠</w:t>
      </w:r>
      <w:r w:rsidR="00D00FC1">
        <w:rPr>
          <w:rFonts w:hint="eastAsia"/>
        </w:rPr>
        <w:t xml:space="preserve">　</w:t>
      </w:r>
      <w:r w:rsidR="001D5DCE">
        <w:rPr>
          <w:rFonts w:hint="eastAsia"/>
        </w:rPr>
        <w:t>藤「えっ</w:t>
      </w:r>
      <w:r w:rsidR="00A075E5">
        <w:rPr>
          <w:rFonts w:hint="eastAsia"/>
        </w:rPr>
        <w:t>」</w:t>
      </w:r>
    </w:p>
    <w:p w:rsidR="006A0A31" w:rsidRDefault="001339D9" w:rsidP="008A0F61">
      <w:pPr>
        <w:pStyle w:val="A41"/>
      </w:pPr>
      <w:r>
        <w:rPr>
          <w:rFonts w:hint="eastAsia"/>
        </w:rPr>
        <w:t>中　川</w:t>
      </w:r>
      <w:r w:rsidR="006A0A31">
        <w:rPr>
          <w:rFonts w:hint="eastAsia"/>
        </w:rPr>
        <w:t>「これで想い伝わるの？」</w:t>
      </w:r>
    </w:p>
    <w:p w:rsidR="006A0A31" w:rsidRDefault="006A0A31" w:rsidP="006A0A31">
      <w:pPr>
        <w:pStyle w:val="A41"/>
      </w:pPr>
      <w:r>
        <w:rPr>
          <w:rFonts w:hint="eastAsia"/>
        </w:rPr>
        <w:t>遠</w:t>
      </w:r>
      <w:r w:rsidR="00D00FC1">
        <w:rPr>
          <w:rFonts w:hint="eastAsia"/>
        </w:rPr>
        <w:t xml:space="preserve">　</w:t>
      </w:r>
      <w:r>
        <w:rPr>
          <w:rFonts w:hint="eastAsia"/>
        </w:rPr>
        <w:t>藤「いや・・・そうじゃないって」</w:t>
      </w:r>
    </w:p>
    <w:p w:rsidR="00F75AE3" w:rsidRPr="0032709A" w:rsidRDefault="007D7979" w:rsidP="00A114DA">
      <w:pPr>
        <w:pStyle w:val="A40"/>
      </w:pPr>
      <w:r>
        <w:rPr>
          <w:rFonts w:hint="eastAsia"/>
        </w:rPr>
        <w:t>中</w:t>
      </w:r>
      <w:r w:rsidR="001339D9">
        <w:rPr>
          <w:rFonts w:hint="eastAsia"/>
        </w:rPr>
        <w:t>川</w:t>
      </w:r>
      <w:r w:rsidR="006A0A31">
        <w:rPr>
          <w:rFonts w:hint="eastAsia"/>
        </w:rPr>
        <w:t>、遠藤を見つめる。</w:t>
      </w:r>
    </w:p>
    <w:p w:rsidR="00F75AE3" w:rsidRPr="0032709A" w:rsidRDefault="00A075E5" w:rsidP="008A0F61">
      <w:pPr>
        <w:pStyle w:val="A41"/>
      </w:pPr>
      <w:r>
        <w:rPr>
          <w:rFonts w:hint="eastAsia"/>
        </w:rPr>
        <w:t>遠</w:t>
      </w:r>
      <w:r w:rsidR="00D00FC1">
        <w:rPr>
          <w:rFonts w:hint="eastAsia"/>
        </w:rPr>
        <w:t xml:space="preserve">　</w:t>
      </w:r>
      <w:r w:rsidR="00F75AE3" w:rsidRPr="0032709A">
        <w:rPr>
          <w:rFonts w:hint="eastAsia"/>
        </w:rPr>
        <w:t>藤「</w:t>
      </w:r>
      <w:r w:rsidR="006A0A31">
        <w:rPr>
          <w:rFonts w:hint="eastAsia"/>
        </w:rPr>
        <w:t>・・・</w:t>
      </w:r>
      <w:r w:rsidR="00F75AE3" w:rsidRPr="0032709A">
        <w:rPr>
          <w:rFonts w:hint="eastAsia"/>
        </w:rPr>
        <w:t>みんながいるところに殺人鬼とかモンスター来たら分かるよ」</w:t>
      </w:r>
    </w:p>
    <w:p w:rsidR="00F75AE3" w:rsidRPr="0032709A" w:rsidRDefault="001339D9" w:rsidP="008A0F61">
      <w:pPr>
        <w:pStyle w:val="A41"/>
      </w:pPr>
      <w:r>
        <w:rPr>
          <w:rFonts w:hint="eastAsia"/>
        </w:rPr>
        <w:t>中　川</w:t>
      </w:r>
      <w:r w:rsidR="00F75AE3" w:rsidRPr="0032709A">
        <w:rPr>
          <w:rFonts w:hint="eastAsia"/>
        </w:rPr>
        <w:t>「なにそれ。そりゃ一度にみんな救えないし、</w:t>
      </w:r>
      <w:r w:rsidR="00DA6487">
        <w:rPr>
          <w:rFonts w:hint="eastAsia"/>
        </w:rPr>
        <w:t>最初に果歩</w:t>
      </w:r>
      <w:r w:rsidR="00F75AE3" w:rsidRPr="0032709A">
        <w:rPr>
          <w:rFonts w:hint="eastAsia"/>
        </w:rPr>
        <w:t>ちゃん救ったらダメなわけ？</w:t>
      </w:r>
      <w:r w:rsidR="006A0A31">
        <w:rPr>
          <w:rFonts w:hint="eastAsia"/>
        </w:rPr>
        <w:t>えんちゃん最初に救えって？</w:t>
      </w:r>
      <w:r w:rsidR="00F75AE3" w:rsidRPr="0032709A">
        <w:rPr>
          <w:rFonts w:hint="eastAsia"/>
        </w:rPr>
        <w:t>」</w:t>
      </w:r>
    </w:p>
    <w:p w:rsidR="00F75AE3" w:rsidRPr="0032709A" w:rsidRDefault="00A075E5" w:rsidP="008A0F61">
      <w:pPr>
        <w:pStyle w:val="A41"/>
      </w:pPr>
      <w:r>
        <w:rPr>
          <w:rFonts w:hint="eastAsia"/>
        </w:rPr>
        <w:t>遠</w:t>
      </w:r>
      <w:r w:rsidR="00D00FC1">
        <w:rPr>
          <w:rFonts w:hint="eastAsia"/>
        </w:rPr>
        <w:t xml:space="preserve">　</w:t>
      </w:r>
      <w:r w:rsidR="00F75AE3" w:rsidRPr="0032709A">
        <w:rPr>
          <w:rFonts w:hint="eastAsia"/>
        </w:rPr>
        <w:t>藤「みんな愛してるって言うなら、自分がおとりになってみんな救えよ！」</w:t>
      </w:r>
    </w:p>
    <w:p w:rsidR="00F75AE3" w:rsidRPr="0032709A" w:rsidRDefault="001339D9" w:rsidP="008A0F61">
      <w:pPr>
        <w:pStyle w:val="A41"/>
      </w:pPr>
      <w:r>
        <w:rPr>
          <w:rFonts w:hint="eastAsia"/>
        </w:rPr>
        <w:t>中　川</w:t>
      </w:r>
      <w:r w:rsidR="00F75AE3" w:rsidRPr="0032709A">
        <w:rPr>
          <w:rFonts w:hint="eastAsia"/>
        </w:rPr>
        <w:t>「はあ？」</w:t>
      </w:r>
    </w:p>
    <w:p w:rsidR="00061AA7" w:rsidRDefault="00A075E5" w:rsidP="008A0F61">
      <w:pPr>
        <w:pStyle w:val="A41"/>
      </w:pPr>
      <w:r>
        <w:rPr>
          <w:rFonts w:hint="eastAsia"/>
        </w:rPr>
        <w:t>遠</w:t>
      </w:r>
      <w:r w:rsidR="00D00FC1">
        <w:rPr>
          <w:rFonts w:hint="eastAsia"/>
        </w:rPr>
        <w:t xml:space="preserve">　</w:t>
      </w:r>
      <w:r w:rsidR="00DA6487">
        <w:rPr>
          <w:rFonts w:hint="eastAsia"/>
        </w:rPr>
        <w:t>藤「僕なんて映画でい</w:t>
      </w:r>
      <w:r w:rsidR="00F75AE3" w:rsidRPr="0032709A">
        <w:rPr>
          <w:rFonts w:hint="eastAsia"/>
        </w:rPr>
        <w:t>ったら</w:t>
      </w:r>
      <w:r w:rsidR="00061AA7">
        <w:rPr>
          <w:rFonts w:hint="eastAsia"/>
        </w:rPr>
        <w:t>途中で死ぬキャラだよ。主人公の友人キャラでしかないからね。だからまず</w:t>
      </w:r>
      <w:r w:rsidR="00061AA7" w:rsidRPr="0032709A">
        <w:rPr>
          <w:rFonts w:hint="eastAsia"/>
        </w:rPr>
        <w:t>観客のサプライズのためにもお前が</w:t>
      </w:r>
      <w:r w:rsidR="00F65892">
        <w:rPr>
          <w:rFonts w:hint="eastAsia"/>
        </w:rPr>
        <w:t>真っ</w:t>
      </w:r>
      <w:r w:rsidR="00061AA7" w:rsidRPr="0032709A">
        <w:rPr>
          <w:rFonts w:hint="eastAsia"/>
        </w:rPr>
        <w:t>先に死ね</w:t>
      </w:r>
      <w:r w:rsidR="00F65892">
        <w:rPr>
          <w:rFonts w:hint="eastAsia"/>
        </w:rPr>
        <w:t>よ</w:t>
      </w:r>
      <w:r w:rsidR="00061AA7">
        <w:rPr>
          <w:rFonts w:hint="eastAsia"/>
        </w:rPr>
        <w:t>」</w:t>
      </w:r>
    </w:p>
    <w:p w:rsidR="00061AA7" w:rsidRDefault="00061AA7" w:rsidP="008A0F61">
      <w:pPr>
        <w:pStyle w:val="A41"/>
      </w:pPr>
      <w:r>
        <w:rPr>
          <w:rFonts w:hint="eastAsia"/>
        </w:rPr>
        <w:t>中　川「</w:t>
      </w:r>
      <w:r w:rsidR="00F65892">
        <w:rPr>
          <w:rFonts w:hint="eastAsia"/>
        </w:rPr>
        <w:t>（笑いながら）ねえ、これ何だと思ってるの？はやく気づきなよ</w:t>
      </w:r>
      <w:r>
        <w:rPr>
          <w:rFonts w:hint="eastAsia"/>
        </w:rPr>
        <w:t>」</w:t>
      </w:r>
    </w:p>
    <w:p w:rsidR="00F75AE3" w:rsidRDefault="00061AA7" w:rsidP="008A0F61">
      <w:pPr>
        <w:pStyle w:val="A41"/>
      </w:pPr>
      <w:r>
        <w:rPr>
          <w:rFonts w:hint="eastAsia"/>
        </w:rPr>
        <w:t>遠　藤「</w:t>
      </w:r>
      <w:r w:rsidR="00F65892">
        <w:rPr>
          <w:rFonts w:hint="eastAsia"/>
        </w:rPr>
        <w:t>黙れ、うるさい。とっくに気づいてるわ！</w:t>
      </w:r>
      <w:r w:rsidR="00F75AE3" w:rsidRPr="0032709A">
        <w:rPr>
          <w:rFonts w:hint="eastAsia"/>
        </w:rPr>
        <w:t>」</w:t>
      </w:r>
    </w:p>
    <w:p w:rsidR="00073477" w:rsidRPr="0032709A" w:rsidRDefault="00073477" w:rsidP="008A0F61">
      <w:pPr>
        <w:pStyle w:val="A41"/>
      </w:pPr>
    </w:p>
    <w:p w:rsidR="00F75AE3" w:rsidRPr="0032709A" w:rsidRDefault="00F75AE3" w:rsidP="008A0F61">
      <w:pPr>
        <w:pStyle w:val="A4"/>
      </w:pPr>
      <w:r w:rsidRPr="0032709A">
        <w:rPr>
          <w:rFonts w:hint="eastAsia"/>
        </w:rPr>
        <w:t>遠藤の家（真夜中）</w:t>
      </w:r>
    </w:p>
    <w:p w:rsidR="00F75AE3" w:rsidRPr="0032709A" w:rsidRDefault="005F3A67" w:rsidP="005F3A67">
      <w:pPr>
        <w:pStyle w:val="A40"/>
      </w:pPr>
      <w:r>
        <w:rPr>
          <w:rFonts w:hint="eastAsia"/>
        </w:rPr>
        <w:t>ラインの通知音で目が覚める遠藤。</w:t>
      </w:r>
    </w:p>
    <w:p w:rsidR="00F75AE3" w:rsidRPr="0032709A" w:rsidRDefault="00F75AE3" w:rsidP="00F65892">
      <w:pPr>
        <w:pStyle w:val="A40"/>
      </w:pPr>
      <w:r w:rsidRPr="0032709A">
        <w:rPr>
          <w:rFonts w:hint="eastAsia"/>
        </w:rPr>
        <w:t>映画撮影現場での出来事はコタツで寝ていた遠藤が見ていたただの夢だった。</w:t>
      </w:r>
    </w:p>
    <w:p w:rsidR="005F3A67" w:rsidRDefault="00F65892" w:rsidP="001D5DCE">
      <w:pPr>
        <w:pStyle w:val="A40"/>
      </w:pPr>
      <w:r>
        <w:rPr>
          <w:rFonts w:hint="eastAsia"/>
        </w:rPr>
        <w:t>少しホッとしながら、</w:t>
      </w:r>
      <w:r w:rsidR="00F75AE3" w:rsidRPr="0032709A">
        <w:rPr>
          <w:rFonts w:hint="eastAsia"/>
        </w:rPr>
        <w:t>目をこする。</w:t>
      </w:r>
    </w:p>
    <w:p w:rsidR="00073477" w:rsidRDefault="005F3A67" w:rsidP="001D5DCE">
      <w:pPr>
        <w:pStyle w:val="A40"/>
      </w:pPr>
      <w:r>
        <w:rPr>
          <w:rFonts w:hint="eastAsia"/>
        </w:rPr>
        <w:t>スマホを見ると中川からのラインスタンプが沢山送られている。</w:t>
      </w:r>
    </w:p>
    <w:p w:rsidR="009138E6" w:rsidRPr="0032709A" w:rsidRDefault="009138E6" w:rsidP="001D5DCE">
      <w:pPr>
        <w:pStyle w:val="A40"/>
      </w:pPr>
    </w:p>
    <w:p w:rsidR="00F75AE3" w:rsidRPr="0032709A" w:rsidRDefault="00B36388" w:rsidP="008A0F61">
      <w:pPr>
        <w:pStyle w:val="A4"/>
      </w:pPr>
      <w:r>
        <w:rPr>
          <w:rFonts w:hint="eastAsia"/>
        </w:rPr>
        <w:t>道</w:t>
      </w:r>
      <w:r w:rsidR="00F75AE3" w:rsidRPr="0032709A">
        <w:rPr>
          <w:rFonts w:hint="eastAsia"/>
        </w:rPr>
        <w:t>（真夜中）</w:t>
      </w:r>
    </w:p>
    <w:p w:rsidR="00F75AE3" w:rsidRPr="0032709A" w:rsidRDefault="00F75AE3" w:rsidP="008A0F61">
      <w:pPr>
        <w:pStyle w:val="A40"/>
      </w:pPr>
      <w:r w:rsidRPr="0032709A">
        <w:rPr>
          <w:rFonts w:hint="eastAsia"/>
        </w:rPr>
        <w:t>真夜中にもかかわらず遠藤は自転車に乗って再び散策する。</w:t>
      </w:r>
    </w:p>
    <w:p w:rsidR="00073477" w:rsidRDefault="00F75AE3" w:rsidP="00F65892">
      <w:pPr>
        <w:pStyle w:val="A40"/>
      </w:pPr>
      <w:r w:rsidRPr="0032709A">
        <w:rPr>
          <w:rFonts w:hint="eastAsia"/>
        </w:rPr>
        <w:t>夜の井の頭自然文化園などを通り過ぎる。</w:t>
      </w:r>
    </w:p>
    <w:p w:rsidR="009138E6" w:rsidRPr="0032709A" w:rsidRDefault="009138E6" w:rsidP="00F65892">
      <w:pPr>
        <w:pStyle w:val="A40"/>
      </w:pPr>
    </w:p>
    <w:p w:rsidR="00F75AE3" w:rsidRPr="0032709A" w:rsidRDefault="00F75AE3" w:rsidP="008A0F61">
      <w:pPr>
        <w:pStyle w:val="A4"/>
      </w:pPr>
      <w:r w:rsidRPr="0032709A">
        <w:rPr>
          <w:rFonts w:hint="eastAsia"/>
        </w:rPr>
        <w:t>コンビニ（真夜中）</w:t>
      </w:r>
    </w:p>
    <w:p w:rsidR="00F75AE3" w:rsidRPr="0032709A" w:rsidRDefault="00F75AE3" w:rsidP="008A0F61">
      <w:pPr>
        <w:pStyle w:val="A40"/>
      </w:pPr>
      <w:r w:rsidRPr="0032709A">
        <w:rPr>
          <w:rFonts w:hint="eastAsia"/>
        </w:rPr>
        <w:t>途中コンビニに寄って、飲み物を買う。</w:t>
      </w:r>
    </w:p>
    <w:p w:rsidR="00F75AE3" w:rsidRPr="0032709A" w:rsidRDefault="00F75AE3" w:rsidP="008A0F61">
      <w:pPr>
        <w:pStyle w:val="A40"/>
      </w:pPr>
      <w:r w:rsidRPr="0032709A">
        <w:rPr>
          <w:rFonts w:hint="eastAsia"/>
        </w:rPr>
        <w:t>店員が顔をじろじろ見ている。</w:t>
      </w:r>
    </w:p>
    <w:p w:rsidR="00F75AE3" w:rsidRPr="0032709A" w:rsidRDefault="001D5DCE" w:rsidP="008A0F61">
      <w:pPr>
        <w:pStyle w:val="A40"/>
      </w:pPr>
      <w:r>
        <w:rPr>
          <w:rFonts w:hint="eastAsia"/>
        </w:rPr>
        <w:t>遠藤の顔には印がたくさん押されている</w:t>
      </w:r>
      <w:r w:rsidR="00F75AE3" w:rsidRPr="0032709A">
        <w:rPr>
          <w:rFonts w:hint="eastAsia"/>
        </w:rPr>
        <w:t>。</w:t>
      </w:r>
    </w:p>
    <w:p w:rsidR="00073477" w:rsidRPr="0032709A" w:rsidRDefault="00F75AE3" w:rsidP="00F65892">
      <w:pPr>
        <w:pStyle w:val="A40"/>
      </w:pPr>
      <w:r w:rsidRPr="0032709A">
        <w:rPr>
          <w:rFonts w:hint="eastAsia"/>
        </w:rPr>
        <w:t>しかし自分で押したことなどすっかり忘れていた遠藤は何事もなかったかのようにコンビニを出て、自転車を走らせる。</w:t>
      </w:r>
    </w:p>
    <w:p w:rsidR="00F75AE3" w:rsidRPr="0032709A" w:rsidRDefault="0007247C" w:rsidP="00F75AE3">
      <w:pPr>
        <w:pStyle w:val="A4"/>
      </w:pPr>
      <w:r>
        <w:rPr>
          <w:rFonts w:hint="eastAsia"/>
        </w:rPr>
        <w:t>野川〜</w:t>
      </w:r>
      <w:r w:rsidR="00B36388">
        <w:rPr>
          <w:rFonts w:hint="eastAsia"/>
        </w:rPr>
        <w:t>道</w:t>
      </w:r>
      <w:r w:rsidR="00F75AE3" w:rsidRPr="0032709A">
        <w:rPr>
          <w:rFonts w:hint="eastAsia"/>
        </w:rPr>
        <w:t>（真夜中</w:t>
      </w:r>
      <w:r w:rsidR="003176DC">
        <w:rPr>
          <w:rFonts w:hint="eastAsia"/>
        </w:rPr>
        <w:t>〜明け方</w:t>
      </w:r>
      <w:r w:rsidR="00F75AE3" w:rsidRPr="0032709A">
        <w:rPr>
          <w:rFonts w:hint="eastAsia"/>
        </w:rPr>
        <w:t>）</w:t>
      </w:r>
    </w:p>
    <w:p w:rsidR="00F75AE3" w:rsidRPr="00A21009" w:rsidRDefault="00F75AE3" w:rsidP="00A21009">
      <w:pPr>
        <w:pStyle w:val="A40"/>
      </w:pPr>
      <w:r w:rsidRPr="00A21009">
        <w:rPr>
          <w:rFonts w:hint="eastAsia"/>
        </w:rPr>
        <w:t>夜のサイクリング。冷たい風に当たりながらゆっくりとペダル漕ぐ。</w:t>
      </w:r>
    </w:p>
    <w:p w:rsidR="00F75AE3" w:rsidRPr="00A21009" w:rsidRDefault="00F75AE3" w:rsidP="00A21009">
      <w:pPr>
        <w:pStyle w:val="A40"/>
      </w:pPr>
      <w:r w:rsidRPr="00A21009">
        <w:rPr>
          <w:rFonts w:hint="eastAsia"/>
        </w:rPr>
        <w:t>歩道と車道を交互に進む。</w:t>
      </w:r>
    </w:p>
    <w:p w:rsidR="00F75AE3" w:rsidRPr="00A21009" w:rsidRDefault="00F75AE3" w:rsidP="00A21009">
      <w:pPr>
        <w:pStyle w:val="A40"/>
      </w:pPr>
      <w:r w:rsidRPr="00A21009">
        <w:rPr>
          <w:rFonts w:hint="eastAsia"/>
        </w:rPr>
        <w:t>真夜中の車道は車の通りも少なく、ふらふらとチャリを走らせる。</w:t>
      </w:r>
    </w:p>
    <w:p w:rsidR="00F75AE3" w:rsidRPr="00A21009" w:rsidRDefault="00F75AE3" w:rsidP="00A21009">
      <w:pPr>
        <w:pStyle w:val="A40"/>
      </w:pPr>
      <w:r w:rsidRPr="00A21009">
        <w:rPr>
          <w:rFonts w:hint="eastAsia"/>
        </w:rPr>
        <w:t>野川の近くを通るとウシガエルが鳴いている。</w:t>
      </w:r>
    </w:p>
    <w:p w:rsidR="006A2000" w:rsidRPr="00A21009" w:rsidRDefault="00F75AE3" w:rsidP="00A21009">
      <w:pPr>
        <w:pStyle w:val="A40"/>
      </w:pPr>
      <w:r w:rsidRPr="00A21009">
        <w:rPr>
          <w:rFonts w:hint="eastAsia"/>
        </w:rPr>
        <w:t>少し明るくなってきた空を見ながら坂を颯爽とくだる。誰もいない坂。</w:t>
      </w:r>
    </w:p>
    <w:p w:rsidR="006A2000" w:rsidRPr="00A21009" w:rsidRDefault="006A2000" w:rsidP="00A21009">
      <w:pPr>
        <w:pStyle w:val="A40"/>
      </w:pPr>
      <w:r w:rsidRPr="00A21009">
        <w:rPr>
          <w:rFonts w:hint="eastAsia"/>
        </w:rPr>
        <w:t>少し先の信号がチカチカしている。</w:t>
      </w:r>
    </w:p>
    <w:p w:rsidR="00F75AE3" w:rsidRPr="00A21009" w:rsidRDefault="006A2000" w:rsidP="00A21009">
      <w:pPr>
        <w:pStyle w:val="A40"/>
      </w:pPr>
      <w:r w:rsidRPr="00A21009">
        <w:rPr>
          <w:rFonts w:hint="eastAsia"/>
        </w:rPr>
        <w:t>スピードをあげる遠藤。</w:t>
      </w:r>
    </w:p>
    <w:p w:rsidR="00B36388" w:rsidRPr="00A21009" w:rsidRDefault="000F0AFB" w:rsidP="00A21009">
      <w:pPr>
        <w:pStyle w:val="A40"/>
      </w:pPr>
      <w:r w:rsidRPr="00A21009">
        <w:rPr>
          <w:rFonts w:hint="eastAsia"/>
        </w:rPr>
        <w:t>しかし、突然</w:t>
      </w:r>
      <w:r w:rsidR="002B25C3" w:rsidRPr="00A21009">
        <w:rPr>
          <w:rFonts w:hint="eastAsia"/>
        </w:rPr>
        <w:t>何かにぶつかり、自転車ごと半回転して地面に叩き付けられる。</w:t>
      </w:r>
    </w:p>
    <w:p w:rsidR="00B36388" w:rsidRPr="00A21009" w:rsidRDefault="00215684" w:rsidP="00A21009">
      <w:pPr>
        <w:pStyle w:val="A40"/>
      </w:pPr>
      <w:r w:rsidRPr="00A21009">
        <w:rPr>
          <w:rFonts w:hint="eastAsia"/>
        </w:rPr>
        <w:t>明け方</w:t>
      </w:r>
      <w:r w:rsidR="00B36388" w:rsidRPr="00A21009">
        <w:rPr>
          <w:rFonts w:hint="eastAsia"/>
        </w:rPr>
        <w:t>のため</w:t>
      </w:r>
      <w:r w:rsidRPr="00A21009">
        <w:rPr>
          <w:rFonts w:hint="eastAsia"/>
        </w:rPr>
        <w:t>、</w:t>
      </w:r>
      <w:r w:rsidR="00B36388" w:rsidRPr="00A21009">
        <w:rPr>
          <w:rFonts w:hint="eastAsia"/>
        </w:rPr>
        <w:t>まわりに人が誰もいない。</w:t>
      </w:r>
    </w:p>
    <w:p w:rsidR="00F85399" w:rsidRDefault="00B36388" w:rsidP="00A21009">
      <w:pPr>
        <w:pStyle w:val="A40"/>
      </w:pPr>
      <w:r w:rsidRPr="00A21009">
        <w:rPr>
          <w:rFonts w:hint="eastAsia"/>
        </w:rPr>
        <w:t>右腕が折れているためか動かせず、左手でスマホをポケットから取り出す。</w:t>
      </w:r>
    </w:p>
    <w:p w:rsidR="00533A6A" w:rsidRPr="00A21009" w:rsidRDefault="00F85399" w:rsidP="00A21009">
      <w:pPr>
        <w:pStyle w:val="A40"/>
      </w:pPr>
      <w:r>
        <w:rPr>
          <w:rFonts w:hint="eastAsia"/>
        </w:rPr>
        <w:t>痛くて涙が出ている。</w:t>
      </w:r>
    </w:p>
    <w:p w:rsidR="00533A6A" w:rsidRPr="00A21009" w:rsidRDefault="00215684" w:rsidP="00A21009">
      <w:pPr>
        <w:pStyle w:val="A40"/>
      </w:pPr>
      <w:r w:rsidRPr="00A21009">
        <w:rPr>
          <w:rFonts w:hint="eastAsia"/>
        </w:rPr>
        <w:t>そして</w:t>
      </w:r>
      <w:r w:rsidR="00533A6A" w:rsidRPr="00A21009">
        <w:rPr>
          <w:rFonts w:hint="eastAsia"/>
        </w:rPr>
        <w:t>、</w:t>
      </w:r>
      <w:r w:rsidR="007D7979" w:rsidRPr="00A21009">
        <w:rPr>
          <w:rFonts w:hint="eastAsia"/>
        </w:rPr>
        <w:t>中</w:t>
      </w:r>
      <w:r w:rsidR="001339D9" w:rsidRPr="00A21009">
        <w:rPr>
          <w:rFonts w:hint="eastAsia"/>
        </w:rPr>
        <w:t>川</w:t>
      </w:r>
      <w:r w:rsidR="00533A6A" w:rsidRPr="00A21009">
        <w:rPr>
          <w:rFonts w:hint="eastAsia"/>
        </w:rPr>
        <w:t>に電話をする。</w:t>
      </w:r>
    </w:p>
    <w:p w:rsidR="00DA6487" w:rsidRDefault="00533A6A" w:rsidP="00533A6A">
      <w:pPr>
        <w:pStyle w:val="A40"/>
        <w:ind w:left="0"/>
      </w:pPr>
      <w:r>
        <w:rPr>
          <w:rFonts w:hint="eastAsia"/>
        </w:rPr>
        <w:t>遠</w:t>
      </w:r>
      <w:r w:rsidR="00D00FC1">
        <w:rPr>
          <w:rFonts w:hint="eastAsia"/>
        </w:rPr>
        <w:t xml:space="preserve">　</w:t>
      </w:r>
      <w:r>
        <w:rPr>
          <w:rFonts w:hint="eastAsia"/>
        </w:rPr>
        <w:t>藤「もしもし？」</w:t>
      </w:r>
    </w:p>
    <w:p w:rsidR="00533A6A" w:rsidRDefault="00DA6487" w:rsidP="00533A6A">
      <w:pPr>
        <w:pStyle w:val="A40"/>
        <w:ind w:left="0"/>
      </w:pPr>
      <w:r>
        <w:rPr>
          <w:rFonts w:hint="eastAsia"/>
        </w:rPr>
        <w:t xml:space="preserve">　　　　　　</w:t>
      </w:r>
      <w:r w:rsidR="007D7979">
        <w:rPr>
          <w:rFonts w:hint="eastAsia"/>
        </w:rPr>
        <w:t>中</w:t>
      </w:r>
      <w:r w:rsidR="001339D9">
        <w:rPr>
          <w:rFonts w:hint="eastAsia"/>
        </w:rPr>
        <w:t>川</w:t>
      </w:r>
      <w:r>
        <w:rPr>
          <w:rFonts w:hint="eastAsia"/>
        </w:rPr>
        <w:t>が「もしもし、どうした</w:t>
      </w:r>
      <w:r w:rsidR="003E03BE">
        <w:rPr>
          <w:rFonts w:hint="eastAsia"/>
        </w:rPr>
        <w:t>のー</w:t>
      </w:r>
      <w:r>
        <w:rPr>
          <w:rFonts w:hint="eastAsia"/>
        </w:rPr>
        <w:t>」などと聞く。</w:t>
      </w:r>
    </w:p>
    <w:p w:rsidR="00533A6A" w:rsidRDefault="00533A6A" w:rsidP="00C939A8">
      <w:pPr>
        <w:pStyle w:val="A41"/>
      </w:pPr>
      <w:r>
        <w:rPr>
          <w:rFonts w:hint="eastAsia"/>
        </w:rPr>
        <w:t>遠</w:t>
      </w:r>
      <w:r w:rsidR="00D00FC1">
        <w:rPr>
          <w:rFonts w:hint="eastAsia"/>
        </w:rPr>
        <w:t xml:space="preserve">　</w:t>
      </w:r>
      <w:r w:rsidR="003E03BE">
        <w:rPr>
          <w:rFonts w:hint="eastAsia"/>
        </w:rPr>
        <w:t>藤「あ、ごめん、間違えた。勝手にかかっちゃってた</w:t>
      </w:r>
      <w:r>
        <w:rPr>
          <w:rFonts w:hint="eastAsia"/>
        </w:rPr>
        <w:t>」</w:t>
      </w:r>
    </w:p>
    <w:p w:rsidR="00B36388" w:rsidRDefault="00533A6A" w:rsidP="00533A6A">
      <w:pPr>
        <w:pStyle w:val="A40"/>
        <w:ind w:left="0"/>
      </w:pPr>
      <w:r>
        <w:rPr>
          <w:rFonts w:hint="eastAsia"/>
        </w:rPr>
        <w:t xml:space="preserve">　　　　　　電話を切る</w:t>
      </w:r>
      <w:r w:rsidR="00DA6487">
        <w:rPr>
          <w:rFonts w:hint="eastAsia"/>
        </w:rPr>
        <w:t>遠藤</w:t>
      </w:r>
      <w:r>
        <w:rPr>
          <w:rFonts w:hint="eastAsia"/>
        </w:rPr>
        <w:t>。</w:t>
      </w:r>
    </w:p>
    <w:p w:rsidR="002B25C3" w:rsidRDefault="00B36388" w:rsidP="00533A6A">
      <w:pPr>
        <w:pStyle w:val="A40"/>
        <w:ind w:left="0"/>
      </w:pPr>
      <w:r>
        <w:rPr>
          <w:rFonts w:hint="eastAsia"/>
        </w:rPr>
        <w:t xml:space="preserve">　　　　　　そして１１９番に電話をする。</w:t>
      </w:r>
    </w:p>
    <w:p w:rsidR="00F75AE3" w:rsidRDefault="00B36388" w:rsidP="008A0F61">
      <w:pPr>
        <w:pStyle w:val="A40"/>
      </w:pPr>
      <w:r>
        <w:rPr>
          <w:rFonts w:hint="eastAsia"/>
        </w:rPr>
        <w:t>指についた血がスマホの画面についている。</w:t>
      </w:r>
    </w:p>
    <w:p w:rsidR="00073477" w:rsidRDefault="00F85399" w:rsidP="00F85399">
      <w:pPr>
        <w:pStyle w:val="A40"/>
        <w:ind w:left="0"/>
      </w:pPr>
      <w:r>
        <w:rPr>
          <w:rFonts w:hint="eastAsia"/>
        </w:rPr>
        <w:t>遠　藤「あ、すいません、骨が折れちゃったんですけど」</w:t>
      </w:r>
    </w:p>
    <w:p w:rsidR="009138E6" w:rsidRPr="0032709A" w:rsidRDefault="009138E6" w:rsidP="00F85399">
      <w:pPr>
        <w:pStyle w:val="A40"/>
        <w:ind w:left="0"/>
      </w:pPr>
    </w:p>
    <w:p w:rsidR="00F75AE3" w:rsidRPr="0032709A" w:rsidRDefault="00864C0B" w:rsidP="008A0F61">
      <w:pPr>
        <w:pStyle w:val="A4"/>
      </w:pPr>
      <w:r>
        <w:rPr>
          <w:rFonts w:hint="eastAsia"/>
        </w:rPr>
        <w:t>遠藤の家</w:t>
      </w:r>
      <w:r w:rsidR="00430EA9">
        <w:rPr>
          <w:rFonts w:hint="eastAsia"/>
        </w:rPr>
        <w:t>（日中）</w:t>
      </w:r>
    </w:p>
    <w:p w:rsidR="00EA0405" w:rsidRDefault="00EA0405" w:rsidP="00864C0B">
      <w:pPr>
        <w:pStyle w:val="A40"/>
      </w:pPr>
      <w:r>
        <w:rPr>
          <w:rFonts w:hint="eastAsia"/>
        </w:rPr>
        <w:t>頭に包帯を巻き、右腕にはギプスをはめた遠藤。</w:t>
      </w:r>
      <w:r w:rsidR="00864C0B">
        <w:rPr>
          <w:rFonts w:hint="eastAsia"/>
        </w:rPr>
        <w:t>ライスクリスピー（</w:t>
      </w:r>
      <w:r>
        <w:rPr>
          <w:rFonts w:hint="eastAsia"/>
        </w:rPr>
        <w:t>米パフ）</w:t>
      </w:r>
      <w:r w:rsidR="00864C0B">
        <w:rPr>
          <w:rFonts w:hint="eastAsia"/>
        </w:rPr>
        <w:t>を</w:t>
      </w:r>
      <w:r w:rsidR="00AA7DDF">
        <w:rPr>
          <w:rFonts w:hint="eastAsia"/>
        </w:rPr>
        <w:t>袋からコタツの上にこぼす</w:t>
      </w:r>
      <w:r>
        <w:rPr>
          <w:rFonts w:hint="eastAsia"/>
        </w:rPr>
        <w:t>。</w:t>
      </w:r>
    </w:p>
    <w:p w:rsidR="00EA0405" w:rsidRDefault="00EA0405" w:rsidP="00864C0B">
      <w:pPr>
        <w:pStyle w:val="A40"/>
      </w:pPr>
      <w:r>
        <w:rPr>
          <w:rFonts w:hint="eastAsia"/>
        </w:rPr>
        <w:t>テーブルに顔を近づけ、舌でライスクリスピーを取って食べる。</w:t>
      </w:r>
    </w:p>
    <w:p w:rsidR="00864C0B" w:rsidRDefault="00EA0405" w:rsidP="00864C0B">
      <w:pPr>
        <w:pStyle w:val="A40"/>
      </w:pPr>
      <w:r>
        <w:rPr>
          <w:rFonts w:hint="eastAsia"/>
        </w:rPr>
        <w:t>テレビでは海外の研究船が日本海近郊で座礁し、ウイルスを保菌した状態の実験動物が脱走したことがきっかけでウイルス感染が拡大したというニュースをやっている。</w:t>
      </w:r>
    </w:p>
    <w:p w:rsidR="00EA0405" w:rsidRPr="0062375D" w:rsidRDefault="00AA7DDF" w:rsidP="0062375D">
      <w:pPr>
        <w:pStyle w:val="A40"/>
      </w:pPr>
      <w:r>
        <w:rPr>
          <w:rFonts w:hint="eastAsia"/>
        </w:rPr>
        <w:t>脱走した動物のうち</w:t>
      </w:r>
      <w:r w:rsidR="00EA0405">
        <w:rPr>
          <w:rFonts w:hint="eastAsia"/>
        </w:rPr>
        <w:t>２頭は捕獲されたが、残る一</w:t>
      </w:r>
      <w:r w:rsidR="00EA0405" w:rsidRPr="0062375D">
        <w:rPr>
          <w:rFonts w:hint="eastAsia"/>
        </w:rPr>
        <w:t>頭が見つかってないという。</w:t>
      </w:r>
    </w:p>
    <w:p w:rsidR="003E03BE" w:rsidRDefault="00EA0405" w:rsidP="0062375D">
      <w:pPr>
        <w:pStyle w:val="A40"/>
      </w:pPr>
      <w:r w:rsidRPr="0062375D">
        <w:rPr>
          <w:rFonts w:hint="eastAsia"/>
        </w:rPr>
        <w:t>致死率は低いが、重症化すると心臓がバラの花びらのようにひび割れ、心臓が壊死するという。</w:t>
      </w:r>
    </w:p>
    <w:p w:rsidR="009138E6" w:rsidRPr="0062375D" w:rsidRDefault="009138E6" w:rsidP="0062375D">
      <w:pPr>
        <w:pStyle w:val="A40"/>
      </w:pPr>
    </w:p>
    <w:p w:rsidR="003E03BE" w:rsidRPr="0032709A" w:rsidRDefault="00AD76FF" w:rsidP="003E03BE">
      <w:pPr>
        <w:pStyle w:val="A4"/>
      </w:pPr>
      <w:r>
        <w:rPr>
          <w:rFonts w:hint="eastAsia"/>
        </w:rPr>
        <w:t>中川の車</w:t>
      </w:r>
      <w:r w:rsidR="003E03BE">
        <w:rPr>
          <w:rFonts w:hint="eastAsia"/>
        </w:rPr>
        <w:t>（夜）</w:t>
      </w:r>
      <w:r>
        <w:rPr>
          <w:rFonts w:hint="eastAsia"/>
        </w:rPr>
        <w:t xml:space="preserve">　夜のドライブ</w:t>
      </w:r>
    </w:p>
    <w:p w:rsidR="00243E94" w:rsidRDefault="00864C0B" w:rsidP="0062375D">
      <w:pPr>
        <w:pStyle w:val="A40"/>
        <w:rPr>
          <w:rFonts w:hint="eastAsia"/>
        </w:rPr>
      </w:pPr>
      <w:r w:rsidRPr="0062375D">
        <w:rPr>
          <w:rFonts w:hint="eastAsia"/>
        </w:rPr>
        <w:t>中川</w:t>
      </w:r>
      <w:r w:rsidR="009138E6">
        <w:rPr>
          <w:rFonts w:hint="eastAsia"/>
        </w:rPr>
        <w:t>が</w:t>
      </w:r>
      <w:r w:rsidRPr="0062375D">
        <w:rPr>
          <w:rFonts w:hint="eastAsia"/>
        </w:rPr>
        <w:t>運転する車に</w:t>
      </w:r>
      <w:r w:rsidR="009138E6">
        <w:rPr>
          <w:rFonts w:hint="eastAsia"/>
        </w:rPr>
        <w:t>、</w:t>
      </w:r>
      <w:r w:rsidRPr="0062375D">
        <w:rPr>
          <w:rFonts w:hint="eastAsia"/>
        </w:rPr>
        <w:t>遠藤</w:t>
      </w:r>
      <w:r w:rsidR="00AC1D4E" w:rsidRPr="0062375D">
        <w:rPr>
          <w:rFonts w:hint="eastAsia"/>
        </w:rPr>
        <w:t>が乗っている。</w:t>
      </w:r>
    </w:p>
    <w:p w:rsidR="00B0764D" w:rsidRPr="0062375D" w:rsidRDefault="00243E94" w:rsidP="0062375D">
      <w:pPr>
        <w:pStyle w:val="A40"/>
      </w:pPr>
      <w:r>
        <w:rPr>
          <w:rFonts w:hint="eastAsia"/>
        </w:rPr>
        <w:t>ダッシュボードの上にはファービー人形が置いてある。</w:t>
      </w:r>
    </w:p>
    <w:p w:rsidR="00590D40" w:rsidRDefault="00B0764D" w:rsidP="00AD76FF">
      <w:pPr>
        <w:pStyle w:val="A40"/>
        <w:ind w:left="0"/>
      </w:pPr>
      <w:r>
        <w:rPr>
          <w:rFonts w:hint="eastAsia"/>
        </w:rPr>
        <w:t>遠　藤「</w:t>
      </w:r>
      <w:r w:rsidR="00EA0405">
        <w:rPr>
          <w:rFonts w:hint="eastAsia"/>
        </w:rPr>
        <w:t>いいの？</w:t>
      </w:r>
      <w:r>
        <w:rPr>
          <w:rFonts w:hint="eastAsia"/>
        </w:rPr>
        <w:t>」</w:t>
      </w:r>
    </w:p>
    <w:p w:rsidR="00CF01BC" w:rsidRDefault="00EA0405" w:rsidP="00CF01BC">
      <w:pPr>
        <w:pStyle w:val="A40"/>
        <w:ind w:left="0"/>
      </w:pPr>
      <w:r>
        <w:rPr>
          <w:rFonts w:hint="eastAsia"/>
        </w:rPr>
        <w:t>中　川「ドライブならいいでしょ</w:t>
      </w:r>
      <w:r w:rsidR="00CF01BC">
        <w:rPr>
          <w:rFonts w:hint="eastAsia"/>
        </w:rPr>
        <w:t>」</w:t>
      </w:r>
    </w:p>
    <w:p w:rsidR="00CF01BC" w:rsidRDefault="00B0764D" w:rsidP="00CF01BC">
      <w:pPr>
        <w:pStyle w:val="A40"/>
        <w:ind w:left="0"/>
      </w:pPr>
      <w:r>
        <w:rPr>
          <w:rFonts w:hint="eastAsia"/>
        </w:rPr>
        <w:t>遠　藤「</w:t>
      </w:r>
      <w:r w:rsidR="00EA0405">
        <w:rPr>
          <w:rFonts w:hint="eastAsia"/>
        </w:rPr>
        <w:t>果歩ちゃんは？</w:t>
      </w:r>
      <w:r w:rsidR="00CF01BC">
        <w:rPr>
          <w:rFonts w:hint="eastAsia"/>
        </w:rPr>
        <w:t>」</w:t>
      </w:r>
    </w:p>
    <w:p w:rsidR="00B0764D" w:rsidRDefault="00EA0405" w:rsidP="00CF01BC">
      <w:pPr>
        <w:pStyle w:val="A40"/>
        <w:ind w:left="0"/>
      </w:pPr>
      <w:r>
        <w:rPr>
          <w:rFonts w:hint="eastAsia"/>
        </w:rPr>
        <w:t>中　川「しばらく実家戻ってる、来月帰るって</w:t>
      </w:r>
      <w:r w:rsidR="00CF01BC">
        <w:rPr>
          <w:rFonts w:hint="eastAsia"/>
        </w:rPr>
        <w:t>」</w:t>
      </w:r>
    </w:p>
    <w:p w:rsidR="00EA0405" w:rsidRDefault="00EA0405" w:rsidP="00CF01BC">
      <w:pPr>
        <w:pStyle w:val="A40"/>
        <w:ind w:left="0"/>
      </w:pPr>
      <w:r>
        <w:rPr>
          <w:rFonts w:hint="eastAsia"/>
        </w:rPr>
        <w:t>遠　藤「そうなんだ</w:t>
      </w:r>
      <w:r w:rsidR="00B0764D">
        <w:rPr>
          <w:rFonts w:hint="eastAsia"/>
        </w:rPr>
        <w:t>」</w:t>
      </w:r>
    </w:p>
    <w:p w:rsidR="00B0764D" w:rsidRDefault="00EA0405" w:rsidP="0062375D">
      <w:pPr>
        <w:pStyle w:val="A41"/>
      </w:pPr>
      <w:r>
        <w:rPr>
          <w:rFonts w:hint="eastAsia"/>
        </w:rPr>
        <w:t>中　川「バレーで骨折して、治ったと思ったら、自転車で横転とはね。悪運の持ち主」</w:t>
      </w:r>
    </w:p>
    <w:p w:rsidR="002355FA" w:rsidRDefault="00EA0405" w:rsidP="00AD76FF">
      <w:pPr>
        <w:pStyle w:val="A40"/>
        <w:ind w:left="0"/>
      </w:pPr>
      <w:r>
        <w:rPr>
          <w:rFonts w:hint="eastAsia"/>
        </w:rPr>
        <w:t>遠　藤「</w:t>
      </w:r>
      <w:r w:rsidR="002355FA">
        <w:rPr>
          <w:rFonts w:hint="eastAsia"/>
        </w:rPr>
        <w:t>でも生きてるし、運いいのかも</w:t>
      </w:r>
      <w:r w:rsidR="00AD76FF">
        <w:rPr>
          <w:rFonts w:hint="eastAsia"/>
        </w:rPr>
        <w:t>」</w:t>
      </w:r>
    </w:p>
    <w:p w:rsidR="002355FA" w:rsidRDefault="002355FA" w:rsidP="00AD76FF">
      <w:pPr>
        <w:pStyle w:val="A40"/>
        <w:ind w:left="0"/>
      </w:pPr>
      <w:r>
        <w:rPr>
          <w:rFonts w:hint="eastAsia"/>
        </w:rPr>
        <w:t>中　川「俺も実はさ」</w:t>
      </w:r>
    </w:p>
    <w:p w:rsidR="00AD76FF" w:rsidRDefault="002355FA" w:rsidP="00AD76FF">
      <w:pPr>
        <w:pStyle w:val="A40"/>
        <w:ind w:left="0"/>
      </w:pPr>
      <w:r>
        <w:rPr>
          <w:rFonts w:hint="eastAsia"/>
        </w:rPr>
        <w:t>遠　藤「どしたの」</w:t>
      </w:r>
    </w:p>
    <w:p w:rsidR="00AD76FF" w:rsidRDefault="00AD76FF" w:rsidP="00AD76FF">
      <w:pPr>
        <w:pStyle w:val="A40"/>
        <w:ind w:left="0"/>
      </w:pPr>
      <w:r>
        <w:rPr>
          <w:rFonts w:hint="eastAsia"/>
        </w:rPr>
        <w:t>中　川「ヒビ入ってた」</w:t>
      </w:r>
    </w:p>
    <w:p w:rsidR="00AD76FF" w:rsidRDefault="00AD76FF" w:rsidP="00AD76FF">
      <w:pPr>
        <w:pStyle w:val="A40"/>
        <w:ind w:left="0"/>
      </w:pPr>
      <w:r>
        <w:rPr>
          <w:rFonts w:hint="eastAsia"/>
        </w:rPr>
        <w:t>遠　藤「えっ、いつ」</w:t>
      </w:r>
    </w:p>
    <w:p w:rsidR="003D4774" w:rsidRDefault="00AD76FF" w:rsidP="00AD76FF">
      <w:pPr>
        <w:pStyle w:val="A40"/>
        <w:ind w:left="0"/>
      </w:pPr>
      <w:r>
        <w:rPr>
          <w:rFonts w:hint="eastAsia"/>
        </w:rPr>
        <w:t>中　川「</w:t>
      </w:r>
      <w:r w:rsidR="003D4774">
        <w:rPr>
          <w:rFonts w:hint="eastAsia"/>
        </w:rPr>
        <w:t>この前</w:t>
      </w:r>
      <w:r w:rsidR="002355FA">
        <w:rPr>
          <w:rFonts w:hint="eastAsia"/>
        </w:rPr>
        <w:t>階段で</w:t>
      </w:r>
      <w:r w:rsidR="003D4774">
        <w:rPr>
          <w:rFonts w:hint="eastAsia"/>
        </w:rPr>
        <w:t>こけた時</w:t>
      </w:r>
      <w:r>
        <w:rPr>
          <w:rFonts w:hint="eastAsia"/>
        </w:rPr>
        <w:t>」</w:t>
      </w:r>
    </w:p>
    <w:p w:rsidR="003D4774" w:rsidRDefault="003D4774" w:rsidP="00AD76FF">
      <w:pPr>
        <w:pStyle w:val="A40"/>
        <w:ind w:left="0"/>
      </w:pPr>
      <w:r>
        <w:rPr>
          <w:rFonts w:hint="eastAsia"/>
        </w:rPr>
        <w:t>遠　藤「うそー」</w:t>
      </w:r>
    </w:p>
    <w:p w:rsidR="00AD76FF" w:rsidRDefault="003D4774" w:rsidP="002355FA">
      <w:pPr>
        <w:pStyle w:val="A40"/>
        <w:ind w:left="0"/>
      </w:pPr>
      <w:r>
        <w:rPr>
          <w:rFonts w:hint="eastAsia"/>
        </w:rPr>
        <w:t>中　川「びっくりだよね」</w:t>
      </w:r>
    </w:p>
    <w:p w:rsidR="00C73AEB" w:rsidRDefault="00C73AEB" w:rsidP="00A21009">
      <w:pPr>
        <w:pStyle w:val="A40"/>
      </w:pPr>
      <w:r>
        <w:rPr>
          <w:rFonts w:hint="eastAsia"/>
        </w:rPr>
        <w:t>笑いながら外を見る遠藤。</w:t>
      </w:r>
    </w:p>
    <w:p w:rsidR="00EC7AF2" w:rsidRDefault="00C73AEB" w:rsidP="00C73AEB">
      <w:pPr>
        <w:pStyle w:val="A40"/>
        <w:ind w:left="0"/>
        <w:rPr>
          <w:rFonts w:hint="eastAsia"/>
        </w:rPr>
      </w:pPr>
      <w:r>
        <w:rPr>
          <w:rFonts w:hint="eastAsia"/>
        </w:rPr>
        <w:t>中　川「</w:t>
      </w:r>
      <w:r w:rsidR="002355FA">
        <w:rPr>
          <w:rFonts w:hint="eastAsia"/>
        </w:rPr>
        <w:t>まあ</w:t>
      </w:r>
      <w:r>
        <w:rPr>
          <w:rFonts w:hint="eastAsia"/>
        </w:rPr>
        <w:t>そっちに比べたらこんなの余裕</w:t>
      </w:r>
      <w:r w:rsidR="002355FA">
        <w:rPr>
          <w:rFonts w:hint="eastAsia"/>
        </w:rPr>
        <w:t>だけどね</w:t>
      </w:r>
      <w:r>
        <w:rPr>
          <w:rFonts w:hint="eastAsia"/>
        </w:rPr>
        <w:t>」</w:t>
      </w:r>
    </w:p>
    <w:p w:rsidR="00EC7AF2" w:rsidRDefault="00EC7AF2" w:rsidP="00C73AEB">
      <w:pPr>
        <w:pStyle w:val="A40"/>
        <w:ind w:left="0"/>
        <w:rPr>
          <w:rFonts w:hint="eastAsia"/>
        </w:rPr>
      </w:pPr>
      <w:r>
        <w:rPr>
          <w:rFonts w:hint="eastAsia"/>
        </w:rPr>
        <w:t xml:space="preserve">　　　　　　外には</w:t>
      </w:r>
      <w:r w:rsidR="00C52CA8">
        <w:rPr>
          <w:rFonts w:hint="eastAsia"/>
        </w:rPr>
        <w:t>マスク姿の</w:t>
      </w:r>
      <w:r>
        <w:rPr>
          <w:rFonts w:hint="eastAsia"/>
        </w:rPr>
        <w:t>女性客に頭を下げる薬局の男性店員がいる。</w:t>
      </w:r>
    </w:p>
    <w:p w:rsidR="00EC7AF2" w:rsidRDefault="00EC7AF2" w:rsidP="00C73AEB">
      <w:pPr>
        <w:pStyle w:val="A40"/>
        <w:ind w:left="0"/>
        <w:rPr>
          <w:rFonts w:hint="eastAsia"/>
        </w:rPr>
      </w:pPr>
      <w:r>
        <w:rPr>
          <w:rFonts w:hint="eastAsia"/>
        </w:rPr>
        <w:t xml:space="preserve">　　　　　　中川がそれに脳内アテレコをする。</w:t>
      </w:r>
    </w:p>
    <w:p w:rsidR="00EC7AF2" w:rsidRDefault="00EC7AF2" w:rsidP="00C73AEB">
      <w:pPr>
        <w:pStyle w:val="A40"/>
        <w:ind w:left="0"/>
        <w:rPr>
          <w:rFonts w:hint="eastAsia"/>
        </w:rPr>
      </w:pPr>
      <w:r>
        <w:rPr>
          <w:rFonts w:hint="eastAsia"/>
        </w:rPr>
        <w:t>店員「好きです、付き合ってください」</w:t>
      </w:r>
    </w:p>
    <w:p w:rsidR="00C52CA8" w:rsidRDefault="00100546" w:rsidP="00C73AEB">
      <w:pPr>
        <w:pStyle w:val="A40"/>
        <w:ind w:left="0"/>
        <w:rPr>
          <w:rFonts w:hint="eastAsia"/>
        </w:rPr>
      </w:pPr>
      <w:r>
        <w:rPr>
          <w:rFonts w:hint="eastAsia"/>
        </w:rPr>
        <w:t>客「は？いきなり何言ってんの</w:t>
      </w:r>
      <w:r w:rsidR="00EC7AF2">
        <w:rPr>
          <w:rFonts w:hint="eastAsia"/>
        </w:rPr>
        <w:t>」</w:t>
      </w:r>
    </w:p>
    <w:p w:rsidR="00C52CA8" w:rsidRDefault="00100546" w:rsidP="00C73AEB">
      <w:pPr>
        <w:pStyle w:val="A40"/>
        <w:ind w:left="0"/>
        <w:rPr>
          <w:rFonts w:hint="eastAsia"/>
        </w:rPr>
      </w:pPr>
      <w:r>
        <w:rPr>
          <w:rFonts w:hint="eastAsia"/>
        </w:rPr>
        <w:t>店員「あ、独り言言ってました</w:t>
      </w:r>
      <w:r w:rsidR="00C52CA8">
        <w:rPr>
          <w:rFonts w:hint="eastAsia"/>
        </w:rPr>
        <w:t>」</w:t>
      </w:r>
    </w:p>
    <w:p w:rsidR="00C52CA8" w:rsidRDefault="00076892" w:rsidP="00C73AEB">
      <w:pPr>
        <w:pStyle w:val="A40"/>
        <w:ind w:left="0"/>
        <w:rPr>
          <w:rFonts w:hint="eastAsia"/>
        </w:rPr>
      </w:pPr>
      <w:r>
        <w:rPr>
          <w:rFonts w:hint="eastAsia"/>
        </w:rPr>
        <w:t>客「ん？</w:t>
      </w:r>
      <w:r w:rsidR="00C52CA8">
        <w:rPr>
          <w:rFonts w:hint="eastAsia"/>
        </w:rPr>
        <w:t>」</w:t>
      </w:r>
    </w:p>
    <w:p w:rsidR="00C52CA8" w:rsidRDefault="00100546" w:rsidP="00C73AEB">
      <w:pPr>
        <w:pStyle w:val="A40"/>
        <w:ind w:left="0"/>
        <w:rPr>
          <w:rFonts w:hint="eastAsia"/>
        </w:rPr>
      </w:pPr>
      <w:r>
        <w:rPr>
          <w:rFonts w:hint="eastAsia"/>
        </w:rPr>
        <w:t>店員「すいません、鏡かと思って</w:t>
      </w:r>
      <w:r w:rsidR="00C52CA8">
        <w:rPr>
          <w:rFonts w:hint="eastAsia"/>
        </w:rPr>
        <w:t>」</w:t>
      </w:r>
    </w:p>
    <w:p w:rsidR="00100546" w:rsidRDefault="00100546" w:rsidP="00C73AEB">
      <w:pPr>
        <w:pStyle w:val="A40"/>
        <w:ind w:left="0"/>
        <w:rPr>
          <w:rFonts w:hint="eastAsia"/>
        </w:rPr>
      </w:pPr>
      <w:r>
        <w:rPr>
          <w:rFonts w:hint="eastAsia"/>
        </w:rPr>
        <w:t>客「えっ</w:t>
      </w:r>
      <w:r w:rsidR="00C52CA8">
        <w:rPr>
          <w:rFonts w:hint="eastAsia"/>
        </w:rPr>
        <w:t>」</w:t>
      </w:r>
    </w:p>
    <w:p w:rsidR="00100546" w:rsidRDefault="00100546" w:rsidP="00C73AEB">
      <w:pPr>
        <w:pStyle w:val="A40"/>
        <w:ind w:left="0"/>
        <w:rPr>
          <w:rFonts w:hint="eastAsia"/>
        </w:rPr>
      </w:pPr>
      <w:r>
        <w:rPr>
          <w:rFonts w:hint="eastAsia"/>
        </w:rPr>
        <w:t>店員「あなたは僕ですよ</w:t>
      </w:r>
      <w:r w:rsidR="00076892">
        <w:rPr>
          <w:rFonts w:hint="eastAsia"/>
        </w:rPr>
        <w:t>。僕はあなたです</w:t>
      </w:r>
      <w:r>
        <w:rPr>
          <w:rFonts w:hint="eastAsia"/>
        </w:rPr>
        <w:t>」</w:t>
      </w:r>
    </w:p>
    <w:p w:rsidR="00076892" w:rsidRDefault="00076892" w:rsidP="00C73AEB">
      <w:pPr>
        <w:pStyle w:val="A40"/>
        <w:ind w:left="0"/>
        <w:rPr>
          <w:rFonts w:hint="eastAsia"/>
        </w:rPr>
      </w:pPr>
      <w:r>
        <w:rPr>
          <w:rFonts w:hint="eastAsia"/>
        </w:rPr>
        <w:t>客「ちょっと待って、そういう告白？</w:t>
      </w:r>
      <w:r w:rsidR="00100546">
        <w:rPr>
          <w:rFonts w:hint="eastAsia"/>
        </w:rPr>
        <w:t>」</w:t>
      </w:r>
    </w:p>
    <w:p w:rsidR="00076892" w:rsidRDefault="00076892" w:rsidP="00C73AEB">
      <w:pPr>
        <w:pStyle w:val="A40"/>
        <w:ind w:left="0"/>
        <w:rPr>
          <w:rFonts w:hint="eastAsia"/>
        </w:rPr>
      </w:pPr>
      <w:r>
        <w:rPr>
          <w:rFonts w:hint="eastAsia"/>
        </w:rPr>
        <w:t>店員「でゅへへへ、バレました？」</w:t>
      </w:r>
    </w:p>
    <w:p w:rsidR="00C52CA8" w:rsidRDefault="00076892" w:rsidP="00C73AEB">
      <w:pPr>
        <w:pStyle w:val="A40"/>
        <w:ind w:left="0"/>
        <w:rPr>
          <w:rFonts w:hint="eastAsia"/>
        </w:rPr>
      </w:pPr>
      <w:r>
        <w:rPr>
          <w:rFonts w:hint="eastAsia"/>
        </w:rPr>
        <w:t>客「消えて。私の寿命縮まっていいから、お願い。消えて」</w:t>
      </w:r>
    </w:p>
    <w:p w:rsidR="00C52CA8" w:rsidRDefault="00C52CA8" w:rsidP="00C73AEB">
      <w:pPr>
        <w:pStyle w:val="A40"/>
        <w:ind w:left="0"/>
        <w:rPr>
          <w:rFonts w:hint="eastAsia"/>
        </w:rPr>
      </w:pPr>
      <w:r>
        <w:rPr>
          <w:rFonts w:hint="eastAsia"/>
        </w:rPr>
        <w:t xml:space="preserve">　　　　　　遠藤も街行く人に</w:t>
      </w:r>
      <w:r w:rsidR="00100546">
        <w:rPr>
          <w:rFonts w:hint="eastAsia"/>
        </w:rPr>
        <w:t>脳内</w:t>
      </w:r>
      <w:r>
        <w:rPr>
          <w:rFonts w:hint="eastAsia"/>
        </w:rPr>
        <w:t>アテレコをする。</w:t>
      </w:r>
    </w:p>
    <w:p w:rsidR="00076892" w:rsidRDefault="00C52CA8" w:rsidP="00C73AEB">
      <w:pPr>
        <w:pStyle w:val="A40"/>
        <w:ind w:left="0"/>
        <w:rPr>
          <w:rFonts w:hint="eastAsia"/>
        </w:rPr>
      </w:pPr>
      <w:r>
        <w:rPr>
          <w:rFonts w:hint="eastAsia"/>
        </w:rPr>
        <w:t>通行人「今日は</w:t>
      </w:r>
      <w:r w:rsidR="00076892">
        <w:rPr>
          <w:rFonts w:hint="eastAsia"/>
        </w:rPr>
        <w:t>遠足、遠足。たのしいなー</w:t>
      </w:r>
      <w:r>
        <w:rPr>
          <w:rFonts w:hint="eastAsia"/>
        </w:rPr>
        <w:t>」</w:t>
      </w:r>
    </w:p>
    <w:p w:rsidR="00076892" w:rsidRDefault="00076892" w:rsidP="00C73AEB">
      <w:pPr>
        <w:pStyle w:val="A40"/>
        <w:ind w:left="0"/>
        <w:rPr>
          <w:rFonts w:hint="eastAsia"/>
        </w:rPr>
      </w:pPr>
      <w:r>
        <w:rPr>
          <w:rFonts w:hint="eastAsia"/>
        </w:rPr>
        <w:t xml:space="preserve">　　　　　　神妙な顔で歩く通行人。</w:t>
      </w:r>
    </w:p>
    <w:p w:rsidR="00C73AEB" w:rsidRDefault="00076892" w:rsidP="00C73AEB">
      <w:pPr>
        <w:pStyle w:val="A40"/>
        <w:ind w:left="0"/>
      </w:pPr>
      <w:r>
        <w:rPr>
          <w:rFonts w:hint="eastAsia"/>
        </w:rPr>
        <w:t>通行人「お弁当持って、水筒持って、おやつも持って、父の亡骸持</w:t>
      </w:r>
      <w:r w:rsidR="003B746C">
        <w:rPr>
          <w:rFonts w:hint="eastAsia"/>
        </w:rPr>
        <w:t>って、祖父母の位牌も持って・・行き先忘れちゃった。導いて、誰か</w:t>
      </w:r>
      <w:r>
        <w:rPr>
          <w:rFonts w:hint="eastAsia"/>
        </w:rPr>
        <w:t>」</w:t>
      </w:r>
    </w:p>
    <w:p w:rsidR="00C73AEB" w:rsidRDefault="00C73AEB" w:rsidP="00C73AEB">
      <w:pPr>
        <w:pStyle w:val="A40"/>
        <w:ind w:left="0"/>
      </w:pPr>
      <w:r>
        <w:rPr>
          <w:rFonts w:hint="eastAsia"/>
        </w:rPr>
        <w:t xml:space="preserve">　　　　　　遠藤、何かに気づく。</w:t>
      </w:r>
    </w:p>
    <w:p w:rsidR="00C73AEB" w:rsidRDefault="00C73AEB" w:rsidP="00C73AEB">
      <w:pPr>
        <w:pStyle w:val="A40"/>
        <w:ind w:left="0"/>
      </w:pPr>
      <w:r>
        <w:rPr>
          <w:rFonts w:hint="eastAsia"/>
        </w:rPr>
        <w:t>遠　藤「あ、佐野っち」</w:t>
      </w:r>
    </w:p>
    <w:p w:rsidR="00C73AEB" w:rsidRDefault="00C73AEB" w:rsidP="00C73AEB">
      <w:pPr>
        <w:pStyle w:val="A40"/>
        <w:ind w:left="0"/>
      </w:pPr>
      <w:r>
        <w:rPr>
          <w:rFonts w:hint="eastAsia"/>
        </w:rPr>
        <w:t>中　川「えっ」</w:t>
      </w:r>
    </w:p>
    <w:p w:rsidR="00C73AEB" w:rsidRDefault="00C73AEB" w:rsidP="00C73AEB">
      <w:pPr>
        <w:pStyle w:val="A40"/>
        <w:ind w:left="0"/>
      </w:pPr>
      <w:r>
        <w:rPr>
          <w:rFonts w:hint="eastAsia"/>
        </w:rPr>
        <w:t xml:space="preserve">　　　　　中川も外を見る。</w:t>
      </w:r>
    </w:p>
    <w:p w:rsidR="00C73AEB" w:rsidRDefault="00C73AEB" w:rsidP="00C73AEB">
      <w:pPr>
        <w:pStyle w:val="A40"/>
        <w:ind w:left="0"/>
      </w:pPr>
      <w:r>
        <w:rPr>
          <w:rFonts w:hint="eastAsia"/>
        </w:rPr>
        <w:t xml:space="preserve">　　　　　佐野は買い物袋をぶら下げて歩いている。</w:t>
      </w:r>
    </w:p>
    <w:p w:rsidR="00CE6958" w:rsidRDefault="00C73AEB" w:rsidP="00C73AEB">
      <w:pPr>
        <w:pStyle w:val="A40"/>
        <w:ind w:left="0"/>
      </w:pPr>
      <w:r>
        <w:rPr>
          <w:rFonts w:hint="eastAsia"/>
        </w:rPr>
        <w:t>中　川「あ、本当だ」</w:t>
      </w:r>
    </w:p>
    <w:p w:rsidR="00CE6958" w:rsidRDefault="00CE6958" w:rsidP="00C73AEB">
      <w:pPr>
        <w:pStyle w:val="A40"/>
        <w:ind w:left="0"/>
      </w:pPr>
      <w:r>
        <w:rPr>
          <w:rFonts w:hint="eastAsia"/>
        </w:rPr>
        <w:t xml:space="preserve">　　　　　中川は窓を開け、佐野に声をかける。</w:t>
      </w:r>
    </w:p>
    <w:p w:rsidR="00CE6958" w:rsidRDefault="00CE6958" w:rsidP="00C73AEB">
      <w:pPr>
        <w:pStyle w:val="A40"/>
        <w:ind w:left="0"/>
      </w:pPr>
      <w:r>
        <w:rPr>
          <w:rFonts w:hint="eastAsia"/>
        </w:rPr>
        <w:t>中　川「佐野っちー」</w:t>
      </w:r>
    </w:p>
    <w:p w:rsidR="00CE6958" w:rsidRDefault="00CE6958" w:rsidP="00C73AEB">
      <w:pPr>
        <w:pStyle w:val="A40"/>
        <w:ind w:left="0"/>
      </w:pPr>
      <w:r>
        <w:rPr>
          <w:rFonts w:hint="eastAsia"/>
        </w:rPr>
        <w:t>佐　野「わ！びっくりした。何してんの」</w:t>
      </w:r>
    </w:p>
    <w:p w:rsidR="00CE6958" w:rsidRDefault="002355FA" w:rsidP="00C73AEB">
      <w:pPr>
        <w:pStyle w:val="A40"/>
        <w:ind w:left="0"/>
      </w:pPr>
      <w:r>
        <w:rPr>
          <w:rFonts w:hint="eastAsia"/>
        </w:rPr>
        <w:t>中　川「こっちの台詞だよ、何買ったの</w:t>
      </w:r>
      <w:r w:rsidR="00CE6958">
        <w:rPr>
          <w:rFonts w:hint="eastAsia"/>
        </w:rPr>
        <w:t>」</w:t>
      </w:r>
    </w:p>
    <w:p w:rsidR="00CE6958" w:rsidRDefault="002355FA" w:rsidP="00C73AEB">
      <w:pPr>
        <w:pStyle w:val="A40"/>
        <w:ind w:left="0"/>
      </w:pPr>
      <w:r>
        <w:rPr>
          <w:rFonts w:hint="eastAsia"/>
        </w:rPr>
        <w:t>佐　野「おやつ</w:t>
      </w:r>
      <w:r w:rsidR="00CE6958">
        <w:rPr>
          <w:rFonts w:hint="eastAsia"/>
        </w:rPr>
        <w:t>」</w:t>
      </w:r>
    </w:p>
    <w:p w:rsidR="00CE6958" w:rsidRDefault="002355FA" w:rsidP="00C73AEB">
      <w:pPr>
        <w:pStyle w:val="A40"/>
        <w:ind w:left="0"/>
      </w:pPr>
      <w:r>
        <w:rPr>
          <w:rFonts w:hint="eastAsia"/>
        </w:rPr>
        <w:t>遠　藤「甘いのばっか食べちゃダメだよ」</w:t>
      </w:r>
    </w:p>
    <w:p w:rsidR="00CE6958" w:rsidRDefault="002355FA" w:rsidP="00C73AEB">
      <w:pPr>
        <w:pStyle w:val="A40"/>
        <w:ind w:left="0"/>
      </w:pPr>
      <w:r>
        <w:rPr>
          <w:rFonts w:hint="eastAsia"/>
        </w:rPr>
        <w:t>佐　野「あんた</w:t>
      </w:r>
      <w:r w:rsidR="00CE6958">
        <w:rPr>
          <w:rFonts w:hint="eastAsia"/>
        </w:rPr>
        <w:t>には言われたくないよ」</w:t>
      </w:r>
    </w:p>
    <w:p w:rsidR="00CE6958" w:rsidRDefault="00CE6958" w:rsidP="00C73AEB">
      <w:pPr>
        <w:pStyle w:val="A40"/>
        <w:ind w:left="0"/>
      </w:pPr>
      <w:r>
        <w:rPr>
          <w:rFonts w:hint="eastAsia"/>
        </w:rPr>
        <w:t>中　川「ドライブしようよ」</w:t>
      </w:r>
    </w:p>
    <w:p w:rsidR="00CE6958" w:rsidRDefault="002355FA" w:rsidP="00C73AEB">
      <w:pPr>
        <w:pStyle w:val="A40"/>
        <w:ind w:left="0"/>
      </w:pPr>
      <w:r>
        <w:rPr>
          <w:rFonts w:hint="eastAsia"/>
        </w:rPr>
        <w:t>佐　野「え、いやだよ</w:t>
      </w:r>
      <w:r w:rsidR="00CE6958">
        <w:rPr>
          <w:rFonts w:hint="eastAsia"/>
        </w:rPr>
        <w:t>」</w:t>
      </w:r>
    </w:p>
    <w:p w:rsidR="00AD76FF" w:rsidRDefault="002355FA" w:rsidP="0062375D">
      <w:pPr>
        <w:pStyle w:val="A41"/>
      </w:pPr>
      <w:r>
        <w:rPr>
          <w:rFonts w:hint="eastAsia"/>
        </w:rPr>
        <w:t>中　川「どうせ帰るだけでしょ、いいじゃんちょっとくらい。家まで送るし</w:t>
      </w:r>
      <w:r w:rsidR="00CE6958">
        <w:rPr>
          <w:rFonts w:hint="eastAsia"/>
        </w:rPr>
        <w:t>」</w:t>
      </w:r>
    </w:p>
    <w:p w:rsidR="00AC1D4E" w:rsidRDefault="00CE6958" w:rsidP="00CE6958">
      <w:pPr>
        <w:pStyle w:val="A40"/>
        <w:ind w:left="0"/>
      </w:pPr>
      <w:r>
        <w:rPr>
          <w:rFonts w:hint="eastAsia"/>
        </w:rPr>
        <w:t>佐　野「てか、その顔どうした</w:t>
      </w:r>
      <w:r w:rsidR="00AC1D4E">
        <w:rPr>
          <w:rFonts w:hint="eastAsia"/>
        </w:rPr>
        <w:t>。返事もよこさないし</w:t>
      </w:r>
      <w:r>
        <w:rPr>
          <w:rFonts w:hint="eastAsia"/>
        </w:rPr>
        <w:t>」</w:t>
      </w:r>
    </w:p>
    <w:p w:rsidR="00CE6958" w:rsidRDefault="00AC1D4E" w:rsidP="00CE6958">
      <w:pPr>
        <w:pStyle w:val="A40"/>
        <w:ind w:left="0"/>
      </w:pPr>
      <w:r>
        <w:rPr>
          <w:rFonts w:hint="eastAsia"/>
        </w:rPr>
        <w:t>遠　藤「ごめん、ごめん。ま、乗ってよ」</w:t>
      </w:r>
    </w:p>
    <w:p w:rsidR="00CE6958" w:rsidRPr="0062375D" w:rsidRDefault="00CE6958" w:rsidP="0062375D">
      <w:pPr>
        <w:pStyle w:val="A40"/>
      </w:pPr>
      <w:r w:rsidRPr="0062375D">
        <w:rPr>
          <w:rFonts w:hint="eastAsia"/>
        </w:rPr>
        <w:t>×　×　×</w:t>
      </w:r>
    </w:p>
    <w:p w:rsidR="00CE6958" w:rsidRPr="0062375D" w:rsidRDefault="00CE6958" w:rsidP="0062375D">
      <w:pPr>
        <w:pStyle w:val="A40"/>
      </w:pPr>
      <w:r w:rsidRPr="0062375D">
        <w:rPr>
          <w:rFonts w:hint="eastAsia"/>
        </w:rPr>
        <w:t>夜のドライブ</w:t>
      </w:r>
    </w:p>
    <w:p w:rsidR="00CE6958" w:rsidRPr="0062375D" w:rsidRDefault="00CE6958" w:rsidP="0062375D">
      <w:pPr>
        <w:pStyle w:val="A40"/>
      </w:pPr>
      <w:r w:rsidRPr="0062375D">
        <w:rPr>
          <w:rFonts w:hint="eastAsia"/>
        </w:rPr>
        <w:t>どんどん人気のないところに進んで行く。</w:t>
      </w:r>
    </w:p>
    <w:p w:rsidR="00CE6958" w:rsidRDefault="002355FA" w:rsidP="0062375D">
      <w:pPr>
        <w:pStyle w:val="A40"/>
      </w:pPr>
      <w:r w:rsidRPr="0062375D">
        <w:rPr>
          <w:rFonts w:hint="eastAsia"/>
        </w:rPr>
        <w:t>佐</w:t>
      </w:r>
      <w:r>
        <w:rPr>
          <w:rFonts w:hint="eastAsia"/>
        </w:rPr>
        <w:t>野が後部座席</w:t>
      </w:r>
      <w:r w:rsidR="00CE6958">
        <w:rPr>
          <w:rFonts w:hint="eastAsia"/>
        </w:rPr>
        <w:t>に座っている</w:t>
      </w:r>
    </w:p>
    <w:p w:rsidR="00CE6958" w:rsidRDefault="00CE6958" w:rsidP="00CE6958">
      <w:pPr>
        <w:pStyle w:val="A40"/>
        <w:ind w:left="0"/>
      </w:pPr>
      <w:r>
        <w:rPr>
          <w:rFonts w:hint="eastAsia"/>
        </w:rPr>
        <w:t>佐　野「ここどこよ」</w:t>
      </w:r>
    </w:p>
    <w:p w:rsidR="00CE6958" w:rsidRDefault="00CE6958" w:rsidP="00CE6958">
      <w:pPr>
        <w:pStyle w:val="A40"/>
        <w:ind w:left="0"/>
      </w:pPr>
      <w:r>
        <w:rPr>
          <w:rFonts w:hint="eastAsia"/>
        </w:rPr>
        <w:t>中　川「わかんない。ナビ見てないもん」</w:t>
      </w:r>
    </w:p>
    <w:p w:rsidR="00C674D1" w:rsidRDefault="00CE6958" w:rsidP="00CE6958">
      <w:pPr>
        <w:pStyle w:val="A40"/>
        <w:ind w:left="0"/>
      </w:pPr>
      <w:r>
        <w:rPr>
          <w:rFonts w:hint="eastAsia"/>
        </w:rPr>
        <w:t>佐　野「え、バカじゃないの」</w:t>
      </w:r>
    </w:p>
    <w:p w:rsidR="00AC1D4E" w:rsidRDefault="00C674D1" w:rsidP="00CE6958">
      <w:pPr>
        <w:pStyle w:val="A40"/>
        <w:ind w:left="0"/>
      </w:pPr>
      <w:r>
        <w:rPr>
          <w:rFonts w:hint="eastAsia"/>
        </w:rPr>
        <w:t>中　川「いいじゃん、ドライブなんだし</w:t>
      </w:r>
      <w:r w:rsidR="00AC1D4E">
        <w:rPr>
          <w:rFonts w:hint="eastAsia"/>
        </w:rPr>
        <w:t>。適当が楽しいよ</w:t>
      </w:r>
      <w:r>
        <w:rPr>
          <w:rFonts w:hint="eastAsia"/>
        </w:rPr>
        <w:t>」</w:t>
      </w:r>
    </w:p>
    <w:p w:rsidR="00CE6958" w:rsidRDefault="00AC1D4E" w:rsidP="00CE6958">
      <w:pPr>
        <w:pStyle w:val="A40"/>
        <w:ind w:left="0"/>
      </w:pPr>
      <w:r>
        <w:rPr>
          <w:rFonts w:hint="eastAsia"/>
        </w:rPr>
        <w:t>佐　野「</w:t>
      </w:r>
      <w:r w:rsidR="00F32AE0">
        <w:rPr>
          <w:rFonts w:hint="eastAsia"/>
        </w:rPr>
        <w:t>いやだ、道連れにしないでよ</w:t>
      </w:r>
      <w:r>
        <w:rPr>
          <w:rFonts w:hint="eastAsia"/>
        </w:rPr>
        <w:t>」</w:t>
      </w:r>
    </w:p>
    <w:p w:rsidR="00CE6958" w:rsidRPr="0062375D" w:rsidRDefault="00CE6958" w:rsidP="0062375D">
      <w:pPr>
        <w:pStyle w:val="A40"/>
      </w:pPr>
      <w:r w:rsidRPr="0062375D">
        <w:rPr>
          <w:rFonts w:hint="eastAsia"/>
        </w:rPr>
        <w:t>遠藤が窓の外を見ていると何かを見つける。</w:t>
      </w:r>
    </w:p>
    <w:p w:rsidR="00CE6958" w:rsidRPr="0062375D" w:rsidRDefault="00CE6958" w:rsidP="0062375D">
      <w:pPr>
        <w:pStyle w:val="A40"/>
      </w:pPr>
      <w:r w:rsidRPr="0062375D">
        <w:rPr>
          <w:rFonts w:hint="eastAsia"/>
        </w:rPr>
        <w:t>しかし暗くてそれはよく見えない。</w:t>
      </w:r>
    </w:p>
    <w:p w:rsidR="00CE6958" w:rsidRDefault="00CE6958" w:rsidP="00CE6958">
      <w:pPr>
        <w:pStyle w:val="A40"/>
        <w:ind w:left="0"/>
      </w:pPr>
      <w:r>
        <w:rPr>
          <w:rFonts w:hint="eastAsia"/>
        </w:rPr>
        <w:t>遠　藤「あ、なんかいた」</w:t>
      </w:r>
    </w:p>
    <w:p w:rsidR="00F32AE0" w:rsidRDefault="00CE6958" w:rsidP="00CE6958">
      <w:pPr>
        <w:pStyle w:val="A40"/>
        <w:ind w:left="0"/>
      </w:pPr>
      <w:r>
        <w:rPr>
          <w:rFonts w:hint="eastAsia"/>
        </w:rPr>
        <w:t>中　川「えっ？」</w:t>
      </w:r>
    </w:p>
    <w:p w:rsidR="00CE6958" w:rsidRDefault="00F32AE0" w:rsidP="00CE6958">
      <w:pPr>
        <w:pStyle w:val="A40"/>
        <w:ind w:left="0"/>
      </w:pPr>
      <w:r>
        <w:rPr>
          <w:rFonts w:hint="eastAsia"/>
        </w:rPr>
        <w:t xml:space="preserve">　　　　車を止める中川。</w:t>
      </w:r>
    </w:p>
    <w:p w:rsidR="00AC1D4E" w:rsidRDefault="00CE6958" w:rsidP="00CE6958">
      <w:pPr>
        <w:pStyle w:val="A40"/>
        <w:ind w:left="0"/>
      </w:pPr>
      <w:r>
        <w:rPr>
          <w:rFonts w:hint="eastAsia"/>
        </w:rPr>
        <w:t>遠　藤「あれ、あれ、動いてる！」</w:t>
      </w:r>
    </w:p>
    <w:p w:rsidR="00F32AE0" w:rsidRDefault="00AC1D4E" w:rsidP="00CE6958">
      <w:pPr>
        <w:pStyle w:val="A40"/>
        <w:ind w:left="0"/>
      </w:pPr>
      <w:r>
        <w:rPr>
          <w:rFonts w:hint="eastAsia"/>
        </w:rPr>
        <w:t>佐　野「全然見えないんだけど</w:t>
      </w:r>
      <w:r w:rsidR="00CE6958">
        <w:rPr>
          <w:rFonts w:hint="eastAsia"/>
        </w:rPr>
        <w:t>」</w:t>
      </w:r>
    </w:p>
    <w:p w:rsidR="00F32AE0" w:rsidRPr="0062375D" w:rsidRDefault="00F32AE0" w:rsidP="0062375D">
      <w:pPr>
        <w:pStyle w:val="A40"/>
      </w:pPr>
      <w:r w:rsidRPr="0062375D">
        <w:rPr>
          <w:rFonts w:hint="eastAsia"/>
        </w:rPr>
        <w:t>佐野はカバンから手回しでライトがつく懐中電灯を取り出す。</w:t>
      </w:r>
    </w:p>
    <w:p w:rsidR="00F32AE0" w:rsidRPr="0062375D" w:rsidRDefault="00F32AE0" w:rsidP="0062375D">
      <w:pPr>
        <w:pStyle w:val="A40"/>
      </w:pPr>
      <w:r w:rsidRPr="0062375D">
        <w:rPr>
          <w:rFonts w:hint="eastAsia"/>
        </w:rPr>
        <w:t>ライトで外を照らすが何も見えない。</w:t>
      </w:r>
    </w:p>
    <w:p w:rsidR="00CE6958" w:rsidRDefault="00F32AE0" w:rsidP="00CE6958">
      <w:pPr>
        <w:pStyle w:val="A40"/>
        <w:ind w:left="0"/>
      </w:pPr>
      <w:r>
        <w:rPr>
          <w:rFonts w:hint="eastAsia"/>
        </w:rPr>
        <w:t>佐　野「これめんどい」</w:t>
      </w:r>
    </w:p>
    <w:p w:rsidR="00CE6958" w:rsidRDefault="00CE6958" w:rsidP="00CE6958">
      <w:pPr>
        <w:pStyle w:val="A40"/>
        <w:ind w:left="0"/>
      </w:pPr>
      <w:r>
        <w:rPr>
          <w:rFonts w:hint="eastAsia"/>
        </w:rPr>
        <w:t>中　川「</w:t>
      </w:r>
      <w:r w:rsidR="00F32AE0">
        <w:rPr>
          <w:rFonts w:hint="eastAsia"/>
        </w:rPr>
        <w:t>ねえ、いる？</w:t>
      </w:r>
      <w:r>
        <w:rPr>
          <w:rFonts w:hint="eastAsia"/>
        </w:rPr>
        <w:t>タヌキとかじゃない</w:t>
      </w:r>
      <w:r w:rsidR="00F32AE0">
        <w:rPr>
          <w:rFonts w:hint="eastAsia"/>
        </w:rPr>
        <w:t>の</w:t>
      </w:r>
      <w:r>
        <w:rPr>
          <w:rFonts w:hint="eastAsia"/>
        </w:rPr>
        <w:t>？」</w:t>
      </w:r>
    </w:p>
    <w:p w:rsidR="00F32AE0" w:rsidRDefault="00CE6958" w:rsidP="00CE6958">
      <w:pPr>
        <w:pStyle w:val="A40"/>
        <w:ind w:left="0"/>
      </w:pPr>
      <w:r>
        <w:rPr>
          <w:rFonts w:hint="eastAsia"/>
        </w:rPr>
        <w:t>遠　藤「絶対違う、タヌキならわかるもん」</w:t>
      </w:r>
    </w:p>
    <w:p w:rsidR="00CE6958" w:rsidRPr="0062375D" w:rsidRDefault="002355FA" w:rsidP="0062375D">
      <w:pPr>
        <w:pStyle w:val="A40"/>
      </w:pPr>
      <w:r>
        <w:rPr>
          <w:rFonts w:hint="eastAsia"/>
        </w:rPr>
        <w:t xml:space="preserve">　</w:t>
      </w:r>
      <w:r w:rsidR="00F32AE0">
        <w:rPr>
          <w:rFonts w:hint="eastAsia"/>
        </w:rPr>
        <w:t>何か目のようなものが２つ光っているように見え</w:t>
      </w:r>
      <w:r w:rsidR="00F32AE0" w:rsidRPr="0062375D">
        <w:rPr>
          <w:rFonts w:hint="eastAsia"/>
        </w:rPr>
        <w:t>る。</w:t>
      </w:r>
    </w:p>
    <w:p w:rsidR="00CE6958" w:rsidRPr="0062375D" w:rsidRDefault="00CE6958" w:rsidP="0062375D">
      <w:pPr>
        <w:pStyle w:val="A40"/>
      </w:pPr>
      <w:r w:rsidRPr="0062375D">
        <w:rPr>
          <w:rFonts w:hint="eastAsia"/>
        </w:rPr>
        <w:t>遠藤だけそれに気づいている。</w:t>
      </w:r>
    </w:p>
    <w:p w:rsidR="00CD5CFA" w:rsidRDefault="00AA7DDF" w:rsidP="0062375D">
      <w:pPr>
        <w:pStyle w:val="A40"/>
        <w:rPr>
          <w:rFonts w:hint="eastAsia"/>
        </w:rPr>
      </w:pPr>
      <w:r w:rsidRPr="0062375D">
        <w:rPr>
          <w:rFonts w:hint="eastAsia"/>
        </w:rPr>
        <w:t>２</w:t>
      </w:r>
      <w:r w:rsidR="00F32AE0" w:rsidRPr="0062375D">
        <w:rPr>
          <w:rFonts w:hint="eastAsia"/>
        </w:rPr>
        <w:t>人には何も見えないまま。</w:t>
      </w:r>
    </w:p>
    <w:p w:rsidR="00CD5CFA" w:rsidRDefault="00CD5CFA" w:rsidP="0062375D">
      <w:pPr>
        <w:pStyle w:val="A40"/>
        <w:rPr>
          <w:rFonts w:hint="eastAsia"/>
        </w:rPr>
      </w:pPr>
      <w:r>
        <w:rPr>
          <w:rFonts w:hint="eastAsia"/>
        </w:rPr>
        <w:t>遠藤がダッシュボードの上のファービーを見る。</w:t>
      </w:r>
    </w:p>
    <w:p w:rsidR="00CD5CFA" w:rsidRDefault="00CD5CFA" w:rsidP="0062375D">
      <w:pPr>
        <w:pStyle w:val="A40"/>
        <w:rPr>
          <w:rFonts w:hint="eastAsia"/>
        </w:rPr>
      </w:pPr>
      <w:r>
        <w:rPr>
          <w:rFonts w:hint="eastAsia"/>
        </w:rPr>
        <w:t>中川がファービーにアテレコをする。</w:t>
      </w:r>
    </w:p>
    <w:p w:rsidR="00CA6549" w:rsidRDefault="00CD5CFA" w:rsidP="00CD5CFA">
      <w:pPr>
        <w:pStyle w:val="A40"/>
        <w:ind w:left="0"/>
        <w:rPr>
          <w:rFonts w:hint="eastAsia"/>
        </w:rPr>
      </w:pPr>
      <w:r>
        <w:rPr>
          <w:rFonts w:hint="eastAsia"/>
        </w:rPr>
        <w:t>ファービー「</w:t>
      </w:r>
      <w:r w:rsidR="003B746C">
        <w:rPr>
          <w:rFonts w:hint="eastAsia"/>
        </w:rPr>
        <w:t>右足のふくらはぎ、一口かじらせて。歩ける程度にはしとくから</w:t>
      </w:r>
      <w:r>
        <w:rPr>
          <w:rFonts w:hint="eastAsia"/>
        </w:rPr>
        <w:t>」</w:t>
      </w:r>
    </w:p>
    <w:p w:rsidR="003B746C" w:rsidRDefault="00CA6549" w:rsidP="00CD5CFA">
      <w:pPr>
        <w:pStyle w:val="A40"/>
        <w:ind w:left="0"/>
        <w:rPr>
          <w:rFonts w:hint="eastAsia"/>
        </w:rPr>
      </w:pPr>
      <w:r>
        <w:rPr>
          <w:rFonts w:hint="eastAsia"/>
        </w:rPr>
        <w:t xml:space="preserve">　　　　　　中川の方を見る遠藤。</w:t>
      </w:r>
    </w:p>
    <w:p w:rsidR="003B746C" w:rsidRDefault="003B746C" w:rsidP="00CD5CFA">
      <w:pPr>
        <w:pStyle w:val="A40"/>
        <w:ind w:left="0"/>
        <w:rPr>
          <w:rFonts w:hint="eastAsia"/>
        </w:rPr>
      </w:pPr>
      <w:r>
        <w:rPr>
          <w:rFonts w:hint="eastAsia"/>
        </w:rPr>
        <w:t xml:space="preserve">　　　　　　笑みを浮かべる遠藤。</w:t>
      </w:r>
    </w:p>
    <w:p w:rsidR="003B746C" w:rsidRDefault="003B746C" w:rsidP="00CD5CFA">
      <w:pPr>
        <w:pStyle w:val="A40"/>
        <w:ind w:left="0"/>
        <w:rPr>
          <w:rFonts w:hint="eastAsia"/>
        </w:rPr>
      </w:pPr>
      <w:r>
        <w:rPr>
          <w:rFonts w:hint="eastAsia"/>
        </w:rPr>
        <w:t xml:space="preserve">　　　　　　中川も少しにやけている。</w:t>
      </w:r>
    </w:p>
    <w:p w:rsidR="00CA6549" w:rsidRDefault="003B746C" w:rsidP="00CD5CFA">
      <w:pPr>
        <w:pStyle w:val="A40"/>
        <w:ind w:left="0"/>
        <w:rPr>
          <w:rFonts w:hint="eastAsia"/>
        </w:rPr>
      </w:pPr>
      <w:r>
        <w:rPr>
          <w:rFonts w:hint="eastAsia"/>
        </w:rPr>
        <w:t xml:space="preserve">　　　　　　遠藤もファービーにアテレコをする。</w:t>
      </w:r>
    </w:p>
    <w:p w:rsidR="00CE6958" w:rsidRPr="0062375D" w:rsidRDefault="003B746C" w:rsidP="00CD5CFA">
      <w:pPr>
        <w:pStyle w:val="A40"/>
        <w:ind w:left="0"/>
        <w:rPr>
          <w:rFonts w:hint="eastAsia"/>
        </w:rPr>
      </w:pPr>
      <w:r>
        <w:rPr>
          <w:rFonts w:hint="eastAsia"/>
        </w:rPr>
        <w:t>ファービー</w:t>
      </w:r>
      <w:r w:rsidR="006C0319">
        <w:rPr>
          <w:rFonts w:hint="eastAsia"/>
        </w:rPr>
        <w:t>「</w:t>
      </w:r>
      <w:r w:rsidR="00EA3765">
        <w:rPr>
          <w:rFonts w:hint="eastAsia"/>
        </w:rPr>
        <w:t>ガソリンがつきるまで進もうなー。</w:t>
      </w:r>
      <w:r w:rsidR="00197B7A">
        <w:rPr>
          <w:rFonts w:hint="eastAsia"/>
        </w:rPr>
        <w:t>行きは天国、帰りは地獄ってかー、地獄を散歩するのもありだよなあ</w:t>
      </w:r>
      <w:r w:rsidR="006C0319">
        <w:rPr>
          <w:rFonts w:hint="eastAsia"/>
        </w:rPr>
        <w:t>」</w:t>
      </w:r>
    </w:p>
    <w:p w:rsidR="00544520" w:rsidRDefault="00F32AE0" w:rsidP="00CD5CFA">
      <w:pPr>
        <w:pStyle w:val="A40"/>
        <w:rPr>
          <w:rFonts w:hint="eastAsia"/>
        </w:rPr>
      </w:pPr>
      <w:r w:rsidRPr="0062375D">
        <w:rPr>
          <w:rFonts w:hint="eastAsia"/>
        </w:rPr>
        <w:t>車はまた走り出す。</w:t>
      </w:r>
    </w:p>
    <w:p w:rsidR="0062375D" w:rsidRPr="0062375D" w:rsidRDefault="0062375D" w:rsidP="0062375D">
      <w:pPr>
        <w:pStyle w:val="A40"/>
        <w:rPr>
          <w:rFonts w:hint="eastAsia"/>
        </w:rPr>
      </w:pPr>
    </w:p>
    <w:p w:rsidR="006902E1" w:rsidRPr="00A21009" w:rsidRDefault="00F75AE3" w:rsidP="00A21009">
      <w:pPr>
        <w:pStyle w:val="A40"/>
      </w:pPr>
      <w:r w:rsidRPr="00A21009">
        <w:rPr>
          <w:rFonts w:hint="eastAsia"/>
        </w:rPr>
        <w:t>（終わり）</w:t>
      </w:r>
    </w:p>
    <w:sectPr w:rsidR="006902E1" w:rsidRPr="00A21009" w:rsidSect="00066981">
      <w:headerReference w:type="even" r:id="rId14"/>
      <w:headerReference w:type="default" r:id="rId15"/>
      <w:footerReference w:type="even" r:id="rId16"/>
      <w:footerReference w:type="default" r:id="rId17"/>
      <w:headerReference w:type="first" r:id="rId18"/>
      <w:footerReference w:type="first" r:id="rId19"/>
      <w:pgSz w:w="16834" w:h="11901" w:orient="landscape"/>
      <w:pgMar w:top="4423" w:right="1247" w:bottom="1077" w:left="1247" w:header="851" w:footer="340" w:gutter="0"/>
      <w:pgNumType w:start="1"/>
      <w:cols w:space="425"/>
      <w:textDirection w:val="tbRl"/>
      <w:docGrid w:type="linesAndChars" w:linePitch="418" w:charSpace="4244"/>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424C" w:rsidRDefault="0043424C">
      <w:r>
        <w:separator/>
      </w:r>
    </w:p>
  </w:endnote>
  <w:endnote w:type="continuationSeparator" w:id="0">
    <w:p w:rsidR="0043424C" w:rsidRDefault="0043424C">
      <w:r>
        <w:continuationSeparator/>
      </w:r>
    </w:p>
  </w:endnote>
</w:endnotes>
</file>

<file path=word/fontTable.xml><?xml version="1.0" encoding="utf-8"?>
<w:fonts xmlns:r="http://schemas.openxmlformats.org/officeDocument/2006/relationships" xmlns:w="http://schemas.openxmlformats.org/wordprocessingml/2006/main">
  <w:font w:name="ＭＳ 明朝">
    <w:panose1 w:val="02020609040205080304"/>
    <w:charset w:val="4E"/>
    <w:family w:val="auto"/>
    <w:pitch w:val="variable"/>
    <w:sig w:usb0="00000001" w:usb1="00000000" w:usb2="01000407" w:usb3="00000000" w:csb0="00020000" w:csb1="00000000"/>
  </w:font>
  <w:font w:name="Times New Roman">
    <w:panose1 w:val="020206030504050203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ヒラギノ明朝 Pro W3">
    <w:altName w:val="ヒラギノ明朝 Pro W3"/>
    <w:panose1 w:val="02020300000000000000"/>
    <w:charset w:val="4E"/>
    <w:family w:val="auto"/>
    <w:pitch w:val="variable"/>
    <w:sig w:usb0="00000001" w:usb1="00000000" w:usb2="01000407" w:usb3="00000000" w:csb0="00020000" w:csb1="00000000"/>
  </w:font>
  <w:font w:name="游明朝">
    <w:altName w:val="ＭＳ 明朝"/>
    <w:charset w:val="80"/>
    <w:family w:val="roman"/>
    <w:pitch w:val="variable"/>
    <w:sig w:usb0="800002E7" w:usb1="2AC7FCFF" w:usb2="00000012" w:usb3="00000000" w:csb0="0002009F" w:csb1="00000000"/>
  </w:font>
  <w:font w:name="Times">
    <w:panose1 w:val="02000500000000000000"/>
    <w:charset w:val="00"/>
    <w:family w:val="auto"/>
    <w:pitch w:val="variable"/>
    <w:sig w:usb0="00000003" w:usb1="00000000" w:usb2="00000000" w:usb3="00000000" w:csb0="00000001" w:csb1="00000000"/>
  </w:font>
  <w:font w:name="游ゴシック Light">
    <w:charset w:val="80"/>
    <w:family w:val="swiss"/>
    <w:pitch w:val="variable"/>
    <w:sig w:usb0="E00002FF" w:usb1="2AC7FDFF" w:usb2="00000016" w:usb3="00000000" w:csb0="0002009F" w:csb1="00000000"/>
  </w:font>
  <w:font w:name="Century">
    <w:panose1 w:val="02040604050505020304"/>
    <w:charset w:val="00"/>
    <w:family w:val="auto"/>
    <w:pitch w:val="variable"/>
    <w:sig w:usb0="00000003" w:usb1="00000000" w:usb2="00000000" w:usb3="00000000" w:csb0="00000001" w:csb1="00000000"/>
  </w:font>
  <w:font w:name="ＭＳ ゴシック">
    <w:panose1 w:val="020B0609070205080204"/>
    <w:charset w:val="4E"/>
    <w:family w:val="auto"/>
    <w:pitch w:val="variable"/>
    <w:sig w:usb0="00000001" w:usb1="00000000" w:usb2="01000407" w:usb3="00000000" w:csb0="00020000" w:csb1="00000000"/>
  </w:font>
  <w:font w:name="Courier New">
    <w:panose1 w:val="02070309020205020404"/>
    <w:charset w:val="00"/>
    <w:family w:val="auto"/>
    <w:pitch w:val="variable"/>
    <w:sig w:usb0="00000003" w:usb1="00000000" w:usb2="00000000" w:usb3="00000000" w:csb0="00000001" w:csb1="00000000"/>
  </w:font>
  <w:font w:name="Hiragino Mincho ProN W3">
    <w:charset w:val="80"/>
    <w:family w:val="roman"/>
    <w:pitch w:val="variable"/>
    <w:sig w:usb0="E00002FF" w:usb1="7AC7FFFF" w:usb2="00000012" w:usb3="00000000" w:csb0="0002000D" w:csb1="00000000"/>
  </w:font>
  <w:font w:name="Palatino">
    <w:panose1 w:val="02000500000000000000"/>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24C" w:rsidRDefault="0043424C" w:rsidP="00312308">
    <w:pPr>
      <w:pStyle w:val="a6"/>
      <w:framePr w:wrap="none" w:vAnchor="text" w:hAnchor="margin" w:xAlign="center" w:y="1"/>
      <w:rPr>
        <w:rStyle w:val="a8"/>
      </w:rPr>
    </w:pPr>
    <w:r>
      <w:rPr>
        <w:rStyle w:val="a8"/>
      </w:rPr>
      <w:fldChar w:fldCharType="begin"/>
    </w:r>
    <w:r>
      <w:rPr>
        <w:rStyle w:val="a8"/>
      </w:rPr>
      <w:instrText xml:space="preserve">PAGE  </w:instrText>
    </w:r>
    <w:r>
      <w:rPr>
        <w:rStyle w:val="a8"/>
      </w:rPr>
      <w:fldChar w:fldCharType="end"/>
    </w:r>
  </w:p>
  <w:p w:rsidR="0043424C" w:rsidRDefault="0043424C">
    <w:pPr>
      <w:pStyle w:val="a6"/>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a8"/>
      </w:rPr>
      <w:id w:val="27749889"/>
      <w:docPartObj>
        <w:docPartGallery w:val="Page Numbers (Bottom of Page)"/>
        <w:docPartUnique/>
      </w:docPartObj>
    </w:sdtPr>
    <w:sdtContent>
      <w:p w:rsidR="0043424C" w:rsidRDefault="0043424C" w:rsidP="0005589D">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Pr>
            <w:rStyle w:val="a8"/>
            <w:noProof/>
          </w:rPr>
          <w:t>2</w:t>
        </w:r>
        <w:r>
          <w:rPr>
            <w:rStyle w:val="a8"/>
          </w:rPr>
          <w:fldChar w:fldCharType="end"/>
        </w:r>
      </w:p>
    </w:sdtContent>
  </w:sdt>
  <w:p w:rsidR="0043424C" w:rsidRDefault="0043424C">
    <w:pPr>
      <w:pStyle w:val="a6"/>
    </w:pPr>
  </w:p>
  <w:p w:rsidR="0043424C" w:rsidRDefault="0043424C">
    <w:pPr>
      <w:pStyle w:val="a6"/>
      <w:jc w:val="center"/>
    </w:pP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24C" w:rsidRDefault="0043424C">
    <w:pPr>
      <w:pStyle w:val="a6"/>
      <w:jc w:val="center"/>
    </w:pPr>
  </w:p>
</w:ftr>
</file>

<file path=word/footer4.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24C" w:rsidRDefault="0043424C" w:rsidP="00312308">
    <w:pPr>
      <w:pStyle w:val="a6"/>
      <w:framePr w:wrap="none" w:vAnchor="text" w:hAnchor="margin" w:xAlign="center" w:y="1"/>
      <w:rPr>
        <w:rStyle w:val="a8"/>
      </w:rPr>
    </w:pPr>
    <w:r>
      <w:rPr>
        <w:rStyle w:val="a8"/>
      </w:rPr>
      <w:fldChar w:fldCharType="begin"/>
    </w:r>
    <w:r>
      <w:rPr>
        <w:rStyle w:val="a8"/>
      </w:rPr>
      <w:instrText xml:space="preserve">PAGE  </w:instrText>
    </w:r>
    <w:r>
      <w:rPr>
        <w:rStyle w:val="a8"/>
      </w:rPr>
      <w:fldChar w:fldCharType="end"/>
    </w:r>
  </w:p>
  <w:p w:rsidR="0043424C" w:rsidRDefault="0043424C">
    <w:pPr>
      <w:pStyle w:val="a6"/>
      <w:ind w:right="360"/>
    </w:pPr>
  </w:p>
</w:ftr>
</file>

<file path=word/footer5.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a8"/>
      </w:rPr>
      <w:id w:val="178949350"/>
      <w:docPartObj>
        <w:docPartGallery w:val="Page Numbers (Bottom of Page)"/>
        <w:docPartUnique/>
      </w:docPartObj>
    </w:sdtPr>
    <w:sdtContent>
      <w:p w:rsidR="0043424C" w:rsidRDefault="0043424C" w:rsidP="0005589D">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69704B">
          <w:rPr>
            <w:rStyle w:val="a8"/>
            <w:noProof/>
          </w:rPr>
          <w:t>58</w:t>
        </w:r>
        <w:r>
          <w:rPr>
            <w:rStyle w:val="a8"/>
          </w:rPr>
          <w:fldChar w:fldCharType="end"/>
        </w:r>
      </w:p>
    </w:sdtContent>
  </w:sdt>
  <w:p w:rsidR="0043424C" w:rsidRDefault="0043424C">
    <w:pPr>
      <w:pStyle w:val="a6"/>
    </w:pPr>
  </w:p>
  <w:p w:rsidR="0043424C" w:rsidRDefault="0043424C">
    <w:pPr>
      <w:pStyle w:val="a6"/>
      <w:jc w:val="center"/>
    </w:pPr>
  </w:p>
</w:ftr>
</file>

<file path=word/footer6.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24C" w:rsidRDefault="0043424C">
    <w:pPr>
      <w:pStyle w:val="a6"/>
      <w:jc w:val="cente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424C" w:rsidRDefault="0043424C">
      <w:r>
        <w:separator/>
      </w:r>
    </w:p>
  </w:footnote>
  <w:footnote w:type="continuationSeparator" w:id="0">
    <w:p w:rsidR="0043424C" w:rsidRDefault="0043424C">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24C" w:rsidRDefault="0043424C">
    <w:pPr>
      <w:pStyle w:val="a3"/>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24C" w:rsidRDefault="0043424C">
    <w:pPr>
      <w:pStyle w:val="a3"/>
    </w:pP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24C" w:rsidRPr="00D810A5" w:rsidRDefault="0043424C">
    <w:pPr>
      <w:pStyle w:val="a3"/>
      <w:rPr>
        <w:sz w:val="18"/>
      </w:rPr>
    </w:pPr>
    <w:r>
      <w:rPr>
        <w:rFonts w:hint="eastAsia"/>
        <w:sz w:val="18"/>
      </w:rPr>
      <w:t>＜スタンプラリー＞</w:t>
    </w:r>
  </w:p>
</w:hdr>
</file>

<file path=word/header4.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24C" w:rsidRDefault="0043424C">
    <w:pPr>
      <w:pStyle w:val="a3"/>
    </w:pPr>
  </w:p>
</w:hdr>
</file>

<file path=word/header5.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24C" w:rsidRDefault="0043424C">
    <w:pPr>
      <w:pStyle w:val="a3"/>
    </w:pPr>
  </w:p>
</w:hdr>
</file>

<file path=word/header6.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424C" w:rsidRPr="00D810A5" w:rsidRDefault="0043424C">
    <w:pPr>
      <w:pStyle w:val="a3"/>
      <w:rPr>
        <w:sz w:val="18"/>
      </w:rPr>
    </w:pPr>
    <w:r>
      <w:rPr>
        <w:rFonts w:hint="eastAsia"/>
        <w:sz w:val="18"/>
      </w:rPr>
      <w:t>＜スタンプラリー＞</w: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E3760"/>
    <w:multiLevelType w:val="hybridMultilevel"/>
    <w:tmpl w:val="CE342DBE"/>
    <w:lvl w:ilvl="0" w:tplc="420A958A">
      <w:numFmt w:val="bullet"/>
      <w:suff w:val="space"/>
      <w:lvlText w:val="※"/>
      <w:lvlJc w:val="left"/>
      <w:pPr>
        <w:ind w:left="1581" w:hanging="220"/>
      </w:pPr>
      <w:rPr>
        <w:rFonts w:ascii="ＭＳ 明朝" w:eastAsia="ＭＳ 明朝" w:hAnsi="ＭＳ 明朝" w:hint="eastAsia"/>
      </w:rPr>
    </w:lvl>
    <w:lvl w:ilvl="1" w:tplc="000B0409" w:tentative="1">
      <w:start w:val="1"/>
      <w:numFmt w:val="bullet"/>
      <w:lvlText w:val=""/>
      <w:lvlJc w:val="left"/>
      <w:pPr>
        <w:tabs>
          <w:tab w:val="num" w:pos="2321"/>
        </w:tabs>
        <w:ind w:left="2321" w:hanging="480"/>
      </w:pPr>
      <w:rPr>
        <w:rFonts w:ascii="Wingdings" w:hAnsi="Wingdings" w:hint="default"/>
      </w:rPr>
    </w:lvl>
    <w:lvl w:ilvl="2" w:tplc="000D0409" w:tentative="1">
      <w:start w:val="1"/>
      <w:numFmt w:val="bullet"/>
      <w:lvlText w:val=""/>
      <w:lvlJc w:val="left"/>
      <w:pPr>
        <w:tabs>
          <w:tab w:val="num" w:pos="2801"/>
        </w:tabs>
        <w:ind w:left="2801" w:hanging="480"/>
      </w:pPr>
      <w:rPr>
        <w:rFonts w:ascii="Wingdings" w:hAnsi="Wingdings" w:hint="default"/>
      </w:rPr>
    </w:lvl>
    <w:lvl w:ilvl="3" w:tplc="00010409" w:tentative="1">
      <w:start w:val="1"/>
      <w:numFmt w:val="bullet"/>
      <w:lvlText w:val=""/>
      <w:lvlJc w:val="left"/>
      <w:pPr>
        <w:tabs>
          <w:tab w:val="num" w:pos="3281"/>
        </w:tabs>
        <w:ind w:left="3281" w:hanging="480"/>
      </w:pPr>
      <w:rPr>
        <w:rFonts w:ascii="Wingdings" w:hAnsi="Wingdings" w:hint="default"/>
      </w:rPr>
    </w:lvl>
    <w:lvl w:ilvl="4" w:tplc="000B0409" w:tentative="1">
      <w:start w:val="1"/>
      <w:numFmt w:val="bullet"/>
      <w:lvlText w:val=""/>
      <w:lvlJc w:val="left"/>
      <w:pPr>
        <w:tabs>
          <w:tab w:val="num" w:pos="3761"/>
        </w:tabs>
        <w:ind w:left="3761" w:hanging="480"/>
      </w:pPr>
      <w:rPr>
        <w:rFonts w:ascii="Wingdings" w:hAnsi="Wingdings" w:hint="default"/>
      </w:rPr>
    </w:lvl>
    <w:lvl w:ilvl="5" w:tplc="000D0409" w:tentative="1">
      <w:start w:val="1"/>
      <w:numFmt w:val="bullet"/>
      <w:lvlText w:val=""/>
      <w:lvlJc w:val="left"/>
      <w:pPr>
        <w:tabs>
          <w:tab w:val="num" w:pos="4241"/>
        </w:tabs>
        <w:ind w:left="4241" w:hanging="480"/>
      </w:pPr>
      <w:rPr>
        <w:rFonts w:ascii="Wingdings" w:hAnsi="Wingdings" w:hint="default"/>
      </w:rPr>
    </w:lvl>
    <w:lvl w:ilvl="6" w:tplc="00010409" w:tentative="1">
      <w:start w:val="1"/>
      <w:numFmt w:val="bullet"/>
      <w:lvlText w:val=""/>
      <w:lvlJc w:val="left"/>
      <w:pPr>
        <w:tabs>
          <w:tab w:val="num" w:pos="4721"/>
        </w:tabs>
        <w:ind w:left="4721" w:hanging="480"/>
      </w:pPr>
      <w:rPr>
        <w:rFonts w:ascii="Wingdings" w:hAnsi="Wingdings" w:hint="default"/>
      </w:rPr>
    </w:lvl>
    <w:lvl w:ilvl="7" w:tplc="000B0409" w:tentative="1">
      <w:start w:val="1"/>
      <w:numFmt w:val="bullet"/>
      <w:lvlText w:val=""/>
      <w:lvlJc w:val="left"/>
      <w:pPr>
        <w:tabs>
          <w:tab w:val="num" w:pos="5201"/>
        </w:tabs>
        <w:ind w:left="5201" w:hanging="480"/>
      </w:pPr>
      <w:rPr>
        <w:rFonts w:ascii="Wingdings" w:hAnsi="Wingdings" w:hint="default"/>
      </w:rPr>
    </w:lvl>
    <w:lvl w:ilvl="8" w:tplc="000D0409" w:tentative="1">
      <w:start w:val="1"/>
      <w:numFmt w:val="bullet"/>
      <w:lvlText w:val=""/>
      <w:lvlJc w:val="left"/>
      <w:pPr>
        <w:tabs>
          <w:tab w:val="num" w:pos="5681"/>
        </w:tabs>
        <w:ind w:left="5681" w:hanging="480"/>
      </w:pPr>
      <w:rPr>
        <w:rFonts w:ascii="Wingdings" w:hAnsi="Wingdings" w:hint="default"/>
      </w:rPr>
    </w:lvl>
  </w:abstractNum>
  <w:abstractNum w:abstractNumId="1">
    <w:nsid w:val="04B53747"/>
    <w:multiLevelType w:val="hybridMultilevel"/>
    <w:tmpl w:val="D2382FAA"/>
    <w:lvl w:ilvl="0" w:tplc="7436C62A">
      <w:start w:val="9"/>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2">
    <w:nsid w:val="0627430D"/>
    <w:multiLevelType w:val="hybridMultilevel"/>
    <w:tmpl w:val="3DA697C0"/>
    <w:lvl w:ilvl="0" w:tplc="DD6E7022">
      <w:numFmt w:val="bullet"/>
      <w:lvlText w:val="☆"/>
      <w:lvlJc w:val="left"/>
      <w:pPr>
        <w:ind w:left="1880" w:hanging="360"/>
      </w:pPr>
      <w:rPr>
        <w:rFonts w:ascii="ＭＳ 明朝" w:eastAsia="ＭＳ 明朝" w:hAnsi="ＭＳ 明朝" w:cs="Times New Roman" w:hint="eastAsia"/>
      </w:rPr>
    </w:lvl>
    <w:lvl w:ilvl="1" w:tplc="0409000B" w:tentative="1">
      <w:start w:val="1"/>
      <w:numFmt w:val="bullet"/>
      <w:lvlText w:val=""/>
      <w:lvlJc w:val="left"/>
      <w:pPr>
        <w:ind w:left="2480" w:hanging="480"/>
      </w:pPr>
      <w:rPr>
        <w:rFonts w:ascii="Wingdings" w:hAnsi="Wingdings" w:hint="default"/>
      </w:rPr>
    </w:lvl>
    <w:lvl w:ilvl="2" w:tplc="0409000D" w:tentative="1">
      <w:start w:val="1"/>
      <w:numFmt w:val="bullet"/>
      <w:lvlText w:val=""/>
      <w:lvlJc w:val="left"/>
      <w:pPr>
        <w:ind w:left="2960" w:hanging="480"/>
      </w:pPr>
      <w:rPr>
        <w:rFonts w:ascii="Wingdings" w:hAnsi="Wingdings" w:hint="default"/>
      </w:rPr>
    </w:lvl>
    <w:lvl w:ilvl="3" w:tplc="04090001" w:tentative="1">
      <w:start w:val="1"/>
      <w:numFmt w:val="bullet"/>
      <w:lvlText w:val=""/>
      <w:lvlJc w:val="left"/>
      <w:pPr>
        <w:ind w:left="3440" w:hanging="480"/>
      </w:pPr>
      <w:rPr>
        <w:rFonts w:ascii="Wingdings" w:hAnsi="Wingdings" w:hint="default"/>
      </w:rPr>
    </w:lvl>
    <w:lvl w:ilvl="4" w:tplc="0409000B" w:tentative="1">
      <w:start w:val="1"/>
      <w:numFmt w:val="bullet"/>
      <w:lvlText w:val=""/>
      <w:lvlJc w:val="left"/>
      <w:pPr>
        <w:ind w:left="3920" w:hanging="480"/>
      </w:pPr>
      <w:rPr>
        <w:rFonts w:ascii="Wingdings" w:hAnsi="Wingdings" w:hint="default"/>
      </w:rPr>
    </w:lvl>
    <w:lvl w:ilvl="5" w:tplc="0409000D" w:tentative="1">
      <w:start w:val="1"/>
      <w:numFmt w:val="bullet"/>
      <w:lvlText w:val=""/>
      <w:lvlJc w:val="left"/>
      <w:pPr>
        <w:ind w:left="4400" w:hanging="480"/>
      </w:pPr>
      <w:rPr>
        <w:rFonts w:ascii="Wingdings" w:hAnsi="Wingdings" w:hint="default"/>
      </w:rPr>
    </w:lvl>
    <w:lvl w:ilvl="6" w:tplc="04090001" w:tentative="1">
      <w:start w:val="1"/>
      <w:numFmt w:val="bullet"/>
      <w:lvlText w:val=""/>
      <w:lvlJc w:val="left"/>
      <w:pPr>
        <w:ind w:left="4880" w:hanging="480"/>
      </w:pPr>
      <w:rPr>
        <w:rFonts w:ascii="Wingdings" w:hAnsi="Wingdings" w:hint="default"/>
      </w:rPr>
    </w:lvl>
    <w:lvl w:ilvl="7" w:tplc="0409000B" w:tentative="1">
      <w:start w:val="1"/>
      <w:numFmt w:val="bullet"/>
      <w:lvlText w:val=""/>
      <w:lvlJc w:val="left"/>
      <w:pPr>
        <w:ind w:left="5360" w:hanging="480"/>
      </w:pPr>
      <w:rPr>
        <w:rFonts w:ascii="Wingdings" w:hAnsi="Wingdings" w:hint="default"/>
      </w:rPr>
    </w:lvl>
    <w:lvl w:ilvl="8" w:tplc="0409000D" w:tentative="1">
      <w:start w:val="1"/>
      <w:numFmt w:val="bullet"/>
      <w:lvlText w:val=""/>
      <w:lvlJc w:val="left"/>
      <w:pPr>
        <w:ind w:left="5840" w:hanging="480"/>
      </w:pPr>
      <w:rPr>
        <w:rFonts w:ascii="Wingdings" w:hAnsi="Wingdings" w:hint="default"/>
      </w:rPr>
    </w:lvl>
  </w:abstractNum>
  <w:abstractNum w:abstractNumId="3">
    <w:nsid w:val="08D46E49"/>
    <w:multiLevelType w:val="hybridMultilevel"/>
    <w:tmpl w:val="E586089C"/>
    <w:lvl w:ilvl="0" w:tplc="E95AE52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4">
    <w:nsid w:val="0CA1232C"/>
    <w:multiLevelType w:val="hybridMultilevel"/>
    <w:tmpl w:val="B52853AA"/>
    <w:lvl w:ilvl="0" w:tplc="5A42EDBA">
      <w:numFmt w:val="bullet"/>
      <w:lvlText w:val="※"/>
      <w:lvlJc w:val="left"/>
      <w:pPr>
        <w:ind w:left="1080" w:hanging="360"/>
      </w:pPr>
      <w:rPr>
        <w:rFonts w:ascii="ＭＳ 明朝" w:eastAsia="ＭＳ 明朝" w:hAnsi="ＭＳ 明朝" w:cs="Times New Roman" w:hint="eastAsia"/>
      </w:rPr>
    </w:lvl>
    <w:lvl w:ilvl="1" w:tplc="0409000B" w:tentative="1">
      <w:start w:val="1"/>
      <w:numFmt w:val="bullet"/>
      <w:lvlText w:val=""/>
      <w:lvlJc w:val="left"/>
      <w:pPr>
        <w:ind w:left="1680" w:hanging="480"/>
      </w:pPr>
      <w:rPr>
        <w:rFonts w:ascii="Wingdings" w:hAnsi="Wingdings" w:hint="default"/>
      </w:rPr>
    </w:lvl>
    <w:lvl w:ilvl="2" w:tplc="0409000D"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B" w:tentative="1">
      <w:start w:val="1"/>
      <w:numFmt w:val="bullet"/>
      <w:lvlText w:val=""/>
      <w:lvlJc w:val="left"/>
      <w:pPr>
        <w:ind w:left="3120" w:hanging="480"/>
      </w:pPr>
      <w:rPr>
        <w:rFonts w:ascii="Wingdings" w:hAnsi="Wingdings" w:hint="default"/>
      </w:rPr>
    </w:lvl>
    <w:lvl w:ilvl="5" w:tplc="0409000D"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B" w:tentative="1">
      <w:start w:val="1"/>
      <w:numFmt w:val="bullet"/>
      <w:lvlText w:val=""/>
      <w:lvlJc w:val="left"/>
      <w:pPr>
        <w:ind w:left="4560" w:hanging="480"/>
      </w:pPr>
      <w:rPr>
        <w:rFonts w:ascii="Wingdings" w:hAnsi="Wingdings" w:hint="default"/>
      </w:rPr>
    </w:lvl>
    <w:lvl w:ilvl="8" w:tplc="0409000D" w:tentative="1">
      <w:start w:val="1"/>
      <w:numFmt w:val="bullet"/>
      <w:lvlText w:val=""/>
      <w:lvlJc w:val="left"/>
      <w:pPr>
        <w:ind w:left="5040" w:hanging="480"/>
      </w:pPr>
      <w:rPr>
        <w:rFonts w:ascii="Wingdings" w:hAnsi="Wingdings" w:hint="default"/>
      </w:rPr>
    </w:lvl>
  </w:abstractNum>
  <w:abstractNum w:abstractNumId="5">
    <w:nsid w:val="14BA61EC"/>
    <w:multiLevelType w:val="hybridMultilevel"/>
    <w:tmpl w:val="4EEC4612"/>
    <w:lvl w:ilvl="0" w:tplc="99387894">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6">
    <w:nsid w:val="14C73C4D"/>
    <w:multiLevelType w:val="hybridMultilevel"/>
    <w:tmpl w:val="9E6C2DE8"/>
    <w:lvl w:ilvl="0" w:tplc="AD505776">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nsid w:val="14FC431D"/>
    <w:multiLevelType w:val="hybridMultilevel"/>
    <w:tmpl w:val="13D07D18"/>
    <w:lvl w:ilvl="0" w:tplc="767A8C3A">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8">
    <w:nsid w:val="167E261E"/>
    <w:multiLevelType w:val="hybridMultilevel"/>
    <w:tmpl w:val="0C5201AC"/>
    <w:lvl w:ilvl="0" w:tplc="5E0EB778">
      <w:start w:val="1"/>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9">
    <w:nsid w:val="16AA2FB3"/>
    <w:multiLevelType w:val="hybridMultilevel"/>
    <w:tmpl w:val="B1F0CEE6"/>
    <w:lvl w:ilvl="0" w:tplc="977286CC">
      <w:start w:val="9"/>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0">
    <w:nsid w:val="1A585CC4"/>
    <w:multiLevelType w:val="hybridMultilevel"/>
    <w:tmpl w:val="400C59EC"/>
    <w:lvl w:ilvl="0" w:tplc="2F16AAE2">
      <w:numFmt w:val="bullet"/>
      <w:lvlText w:val="◎"/>
      <w:lvlJc w:val="left"/>
      <w:pPr>
        <w:ind w:left="360" w:hanging="360"/>
      </w:pPr>
      <w:rPr>
        <w:rFonts w:ascii="ＭＳ 明朝" w:eastAsia="ＭＳ 明朝" w:hAnsi="ＭＳ 明朝" w:cs="Times New Roman" w:hint="eastAsia"/>
        <w:u w:val="single"/>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1">
    <w:nsid w:val="203435B3"/>
    <w:multiLevelType w:val="hybridMultilevel"/>
    <w:tmpl w:val="F2B4A84E"/>
    <w:lvl w:ilvl="0" w:tplc="FC52594A">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2">
    <w:nsid w:val="20E06067"/>
    <w:multiLevelType w:val="hybridMultilevel"/>
    <w:tmpl w:val="FDC63426"/>
    <w:lvl w:ilvl="0" w:tplc="F9B40960">
      <w:numFmt w:val="bullet"/>
      <w:lvlText w:val="◎"/>
      <w:lvlJc w:val="left"/>
      <w:pPr>
        <w:ind w:left="360" w:hanging="360"/>
      </w:pPr>
      <w:rPr>
        <w:rFonts w:ascii="ＭＳ 明朝" w:eastAsia="ＭＳ 明朝" w:hAnsi="ＭＳ 明朝" w:cs="Times New Roman" w:hint="eastAsia"/>
        <w:u w:val="single"/>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3">
    <w:nsid w:val="22A833F5"/>
    <w:multiLevelType w:val="hybridMultilevel"/>
    <w:tmpl w:val="55646520"/>
    <w:lvl w:ilvl="0" w:tplc="E490F986">
      <w:start w:val="1"/>
      <w:numFmt w:val="ideographZodiac"/>
      <w:lvlText w:val="%1、"/>
      <w:lvlJc w:val="left"/>
      <w:pPr>
        <w:ind w:left="1892" w:hanging="720"/>
      </w:pPr>
      <w:rPr>
        <w:rFonts w:hint="default"/>
      </w:rPr>
    </w:lvl>
    <w:lvl w:ilvl="1" w:tplc="04090017" w:tentative="1">
      <w:start w:val="1"/>
      <w:numFmt w:val="aiueoFullWidth"/>
      <w:lvlText w:val="(%2)"/>
      <w:lvlJc w:val="left"/>
      <w:pPr>
        <w:ind w:left="2012" w:hanging="420"/>
      </w:pPr>
    </w:lvl>
    <w:lvl w:ilvl="2" w:tplc="04090011" w:tentative="1">
      <w:start w:val="1"/>
      <w:numFmt w:val="decimalEnclosedCircle"/>
      <w:lvlText w:val="%3"/>
      <w:lvlJc w:val="left"/>
      <w:pPr>
        <w:ind w:left="2432" w:hanging="420"/>
      </w:pPr>
    </w:lvl>
    <w:lvl w:ilvl="3" w:tplc="0409000F" w:tentative="1">
      <w:start w:val="1"/>
      <w:numFmt w:val="decimal"/>
      <w:lvlText w:val="%4."/>
      <w:lvlJc w:val="left"/>
      <w:pPr>
        <w:ind w:left="2852" w:hanging="420"/>
      </w:pPr>
    </w:lvl>
    <w:lvl w:ilvl="4" w:tplc="04090017" w:tentative="1">
      <w:start w:val="1"/>
      <w:numFmt w:val="aiueoFullWidth"/>
      <w:lvlText w:val="(%5)"/>
      <w:lvlJc w:val="left"/>
      <w:pPr>
        <w:ind w:left="3272" w:hanging="420"/>
      </w:pPr>
    </w:lvl>
    <w:lvl w:ilvl="5" w:tplc="04090011" w:tentative="1">
      <w:start w:val="1"/>
      <w:numFmt w:val="decimalEnclosedCircle"/>
      <w:lvlText w:val="%6"/>
      <w:lvlJc w:val="left"/>
      <w:pPr>
        <w:ind w:left="3692" w:hanging="420"/>
      </w:pPr>
    </w:lvl>
    <w:lvl w:ilvl="6" w:tplc="0409000F" w:tentative="1">
      <w:start w:val="1"/>
      <w:numFmt w:val="decimal"/>
      <w:lvlText w:val="%7."/>
      <w:lvlJc w:val="left"/>
      <w:pPr>
        <w:ind w:left="4112" w:hanging="420"/>
      </w:pPr>
    </w:lvl>
    <w:lvl w:ilvl="7" w:tplc="04090017" w:tentative="1">
      <w:start w:val="1"/>
      <w:numFmt w:val="aiueoFullWidth"/>
      <w:lvlText w:val="(%8)"/>
      <w:lvlJc w:val="left"/>
      <w:pPr>
        <w:ind w:left="4532" w:hanging="420"/>
      </w:pPr>
    </w:lvl>
    <w:lvl w:ilvl="8" w:tplc="04090011" w:tentative="1">
      <w:start w:val="1"/>
      <w:numFmt w:val="decimalEnclosedCircle"/>
      <w:lvlText w:val="%9"/>
      <w:lvlJc w:val="left"/>
      <w:pPr>
        <w:ind w:left="4952" w:hanging="420"/>
      </w:pPr>
    </w:lvl>
  </w:abstractNum>
  <w:abstractNum w:abstractNumId="14">
    <w:nsid w:val="232450A5"/>
    <w:multiLevelType w:val="hybridMultilevel"/>
    <w:tmpl w:val="720EEE9A"/>
    <w:lvl w:ilvl="0" w:tplc="78942D18">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nsid w:val="25073509"/>
    <w:multiLevelType w:val="hybridMultilevel"/>
    <w:tmpl w:val="F8A431DE"/>
    <w:lvl w:ilvl="0" w:tplc="5986DAA0">
      <w:start w:val="1"/>
      <w:numFmt w:val="bullet"/>
      <w:pStyle w:val="NoA4"/>
      <w:lvlText w:val=""/>
      <w:lvlJc w:val="left"/>
      <w:pPr>
        <w:tabs>
          <w:tab w:val="num" w:pos="340"/>
        </w:tabs>
        <w:ind w:left="340" w:hanging="1134"/>
      </w:pPr>
      <w:rPr>
        <w:rFonts w:ascii="Wingdings" w:hAnsi="Wingdings" w:hint="default"/>
        <w:sz w:val="16"/>
      </w:rPr>
    </w:lvl>
    <w:lvl w:ilvl="1" w:tplc="B7480F7E">
      <w:numFmt w:val="bullet"/>
      <w:suff w:val="space"/>
      <w:lvlText w:val="※"/>
      <w:lvlJc w:val="left"/>
      <w:pPr>
        <w:ind w:left="700" w:hanging="220"/>
      </w:pPr>
      <w:rPr>
        <w:rFonts w:ascii="ヒラギノ明朝 Pro W3" w:eastAsia="ヒラギノ明朝 Pro W3" w:hAnsi="ヒラギノ明朝 Pro W3" w:hint="eastAsia"/>
      </w:rPr>
    </w:lvl>
    <w:lvl w:ilvl="2" w:tplc="0409000D"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B" w:tentative="1">
      <w:start w:val="1"/>
      <w:numFmt w:val="bullet"/>
      <w:lvlText w:val=""/>
      <w:lvlJc w:val="left"/>
      <w:pPr>
        <w:tabs>
          <w:tab w:val="num" w:pos="2400"/>
        </w:tabs>
        <w:ind w:left="2400" w:hanging="480"/>
      </w:pPr>
      <w:rPr>
        <w:rFonts w:ascii="Wingdings" w:hAnsi="Wingdings" w:hint="default"/>
      </w:rPr>
    </w:lvl>
    <w:lvl w:ilvl="5" w:tplc="0409000D"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B" w:tentative="1">
      <w:start w:val="1"/>
      <w:numFmt w:val="bullet"/>
      <w:lvlText w:val=""/>
      <w:lvlJc w:val="left"/>
      <w:pPr>
        <w:tabs>
          <w:tab w:val="num" w:pos="3840"/>
        </w:tabs>
        <w:ind w:left="3840" w:hanging="480"/>
      </w:pPr>
      <w:rPr>
        <w:rFonts w:ascii="Wingdings" w:hAnsi="Wingdings" w:hint="default"/>
      </w:rPr>
    </w:lvl>
    <w:lvl w:ilvl="8" w:tplc="0409000D" w:tentative="1">
      <w:start w:val="1"/>
      <w:numFmt w:val="bullet"/>
      <w:lvlText w:val=""/>
      <w:lvlJc w:val="left"/>
      <w:pPr>
        <w:tabs>
          <w:tab w:val="num" w:pos="4320"/>
        </w:tabs>
        <w:ind w:left="4320" w:hanging="480"/>
      </w:pPr>
      <w:rPr>
        <w:rFonts w:ascii="Wingdings" w:hAnsi="Wingdings" w:hint="default"/>
      </w:rPr>
    </w:lvl>
  </w:abstractNum>
  <w:abstractNum w:abstractNumId="16">
    <w:nsid w:val="27615E79"/>
    <w:multiLevelType w:val="hybridMultilevel"/>
    <w:tmpl w:val="B15EF0A2"/>
    <w:lvl w:ilvl="0" w:tplc="C4769C82">
      <w:start w:val="1"/>
      <w:numFmt w:val="ideographZodiac"/>
      <w:lvlText w:val="%1、"/>
      <w:lvlJc w:val="left"/>
      <w:pPr>
        <w:ind w:left="1892" w:hanging="720"/>
      </w:pPr>
      <w:rPr>
        <w:rFonts w:hint="default"/>
      </w:rPr>
    </w:lvl>
    <w:lvl w:ilvl="1" w:tplc="04090017" w:tentative="1">
      <w:start w:val="1"/>
      <w:numFmt w:val="aiueoFullWidth"/>
      <w:lvlText w:val="(%2)"/>
      <w:lvlJc w:val="left"/>
      <w:pPr>
        <w:ind w:left="2012" w:hanging="420"/>
      </w:pPr>
    </w:lvl>
    <w:lvl w:ilvl="2" w:tplc="04090011" w:tentative="1">
      <w:start w:val="1"/>
      <w:numFmt w:val="decimalEnclosedCircle"/>
      <w:lvlText w:val="%3"/>
      <w:lvlJc w:val="left"/>
      <w:pPr>
        <w:ind w:left="2432" w:hanging="420"/>
      </w:pPr>
    </w:lvl>
    <w:lvl w:ilvl="3" w:tplc="0409000F" w:tentative="1">
      <w:start w:val="1"/>
      <w:numFmt w:val="decimal"/>
      <w:lvlText w:val="%4."/>
      <w:lvlJc w:val="left"/>
      <w:pPr>
        <w:ind w:left="2852" w:hanging="420"/>
      </w:pPr>
    </w:lvl>
    <w:lvl w:ilvl="4" w:tplc="04090017" w:tentative="1">
      <w:start w:val="1"/>
      <w:numFmt w:val="aiueoFullWidth"/>
      <w:lvlText w:val="(%5)"/>
      <w:lvlJc w:val="left"/>
      <w:pPr>
        <w:ind w:left="3272" w:hanging="420"/>
      </w:pPr>
    </w:lvl>
    <w:lvl w:ilvl="5" w:tplc="04090011" w:tentative="1">
      <w:start w:val="1"/>
      <w:numFmt w:val="decimalEnclosedCircle"/>
      <w:lvlText w:val="%6"/>
      <w:lvlJc w:val="left"/>
      <w:pPr>
        <w:ind w:left="3692" w:hanging="420"/>
      </w:pPr>
    </w:lvl>
    <w:lvl w:ilvl="6" w:tplc="0409000F" w:tentative="1">
      <w:start w:val="1"/>
      <w:numFmt w:val="decimal"/>
      <w:lvlText w:val="%7."/>
      <w:lvlJc w:val="left"/>
      <w:pPr>
        <w:ind w:left="4112" w:hanging="420"/>
      </w:pPr>
    </w:lvl>
    <w:lvl w:ilvl="7" w:tplc="04090017" w:tentative="1">
      <w:start w:val="1"/>
      <w:numFmt w:val="aiueoFullWidth"/>
      <w:lvlText w:val="(%8)"/>
      <w:lvlJc w:val="left"/>
      <w:pPr>
        <w:ind w:left="4532" w:hanging="420"/>
      </w:pPr>
    </w:lvl>
    <w:lvl w:ilvl="8" w:tplc="04090011" w:tentative="1">
      <w:start w:val="1"/>
      <w:numFmt w:val="decimalEnclosedCircle"/>
      <w:lvlText w:val="%9"/>
      <w:lvlJc w:val="left"/>
      <w:pPr>
        <w:ind w:left="4952" w:hanging="420"/>
      </w:pPr>
    </w:lvl>
  </w:abstractNum>
  <w:abstractNum w:abstractNumId="17">
    <w:nsid w:val="37C23D0B"/>
    <w:multiLevelType w:val="hybridMultilevel"/>
    <w:tmpl w:val="EEC45442"/>
    <w:lvl w:ilvl="0" w:tplc="666CB25C">
      <w:start w:val="9"/>
      <w:numFmt w:val="bullet"/>
      <w:lvlText w:val="※"/>
      <w:lvlJc w:val="left"/>
      <w:pPr>
        <w:ind w:left="1080" w:hanging="360"/>
      </w:pPr>
      <w:rPr>
        <w:rFonts w:ascii="ＭＳ 明朝" w:eastAsia="ＭＳ 明朝" w:hAnsi="ＭＳ 明朝" w:cs="Times New Roman" w:hint="eastAsia"/>
      </w:rPr>
    </w:lvl>
    <w:lvl w:ilvl="1" w:tplc="0409000B" w:tentative="1">
      <w:start w:val="1"/>
      <w:numFmt w:val="bullet"/>
      <w:lvlText w:val=""/>
      <w:lvlJc w:val="left"/>
      <w:pPr>
        <w:ind w:left="1680" w:hanging="480"/>
      </w:pPr>
      <w:rPr>
        <w:rFonts w:ascii="Wingdings" w:hAnsi="Wingdings" w:hint="default"/>
      </w:rPr>
    </w:lvl>
    <w:lvl w:ilvl="2" w:tplc="0409000D"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B" w:tentative="1">
      <w:start w:val="1"/>
      <w:numFmt w:val="bullet"/>
      <w:lvlText w:val=""/>
      <w:lvlJc w:val="left"/>
      <w:pPr>
        <w:ind w:left="3120" w:hanging="480"/>
      </w:pPr>
      <w:rPr>
        <w:rFonts w:ascii="Wingdings" w:hAnsi="Wingdings" w:hint="default"/>
      </w:rPr>
    </w:lvl>
    <w:lvl w:ilvl="5" w:tplc="0409000D"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B" w:tentative="1">
      <w:start w:val="1"/>
      <w:numFmt w:val="bullet"/>
      <w:lvlText w:val=""/>
      <w:lvlJc w:val="left"/>
      <w:pPr>
        <w:ind w:left="4560" w:hanging="480"/>
      </w:pPr>
      <w:rPr>
        <w:rFonts w:ascii="Wingdings" w:hAnsi="Wingdings" w:hint="default"/>
      </w:rPr>
    </w:lvl>
    <w:lvl w:ilvl="8" w:tplc="0409000D" w:tentative="1">
      <w:start w:val="1"/>
      <w:numFmt w:val="bullet"/>
      <w:lvlText w:val=""/>
      <w:lvlJc w:val="left"/>
      <w:pPr>
        <w:ind w:left="5040" w:hanging="480"/>
      </w:pPr>
      <w:rPr>
        <w:rFonts w:ascii="Wingdings" w:hAnsi="Wingdings" w:hint="default"/>
      </w:rPr>
    </w:lvl>
  </w:abstractNum>
  <w:abstractNum w:abstractNumId="18">
    <w:nsid w:val="3C6C324D"/>
    <w:multiLevelType w:val="hybridMultilevel"/>
    <w:tmpl w:val="77124A60"/>
    <w:lvl w:ilvl="0" w:tplc="9EE0901E">
      <w:numFmt w:val="bullet"/>
      <w:lvlText w:val="※"/>
      <w:lvlJc w:val="left"/>
      <w:pPr>
        <w:ind w:left="1320" w:hanging="360"/>
      </w:pPr>
      <w:rPr>
        <w:rFonts w:ascii="ＭＳ 明朝" w:eastAsia="ＭＳ 明朝" w:hAnsi="ＭＳ 明朝" w:cs="Times New Roman" w:hint="eastAsia"/>
      </w:rPr>
    </w:lvl>
    <w:lvl w:ilvl="1" w:tplc="0409000B" w:tentative="1">
      <w:start w:val="1"/>
      <w:numFmt w:val="bullet"/>
      <w:lvlText w:val=""/>
      <w:lvlJc w:val="left"/>
      <w:pPr>
        <w:ind w:left="1920" w:hanging="480"/>
      </w:pPr>
      <w:rPr>
        <w:rFonts w:ascii="Wingdings" w:hAnsi="Wingdings" w:hint="default"/>
      </w:rPr>
    </w:lvl>
    <w:lvl w:ilvl="2" w:tplc="0409000D"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B" w:tentative="1">
      <w:start w:val="1"/>
      <w:numFmt w:val="bullet"/>
      <w:lvlText w:val=""/>
      <w:lvlJc w:val="left"/>
      <w:pPr>
        <w:ind w:left="3360" w:hanging="480"/>
      </w:pPr>
      <w:rPr>
        <w:rFonts w:ascii="Wingdings" w:hAnsi="Wingdings" w:hint="default"/>
      </w:rPr>
    </w:lvl>
    <w:lvl w:ilvl="5" w:tplc="0409000D"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B" w:tentative="1">
      <w:start w:val="1"/>
      <w:numFmt w:val="bullet"/>
      <w:lvlText w:val=""/>
      <w:lvlJc w:val="left"/>
      <w:pPr>
        <w:ind w:left="4800" w:hanging="480"/>
      </w:pPr>
      <w:rPr>
        <w:rFonts w:ascii="Wingdings" w:hAnsi="Wingdings" w:hint="default"/>
      </w:rPr>
    </w:lvl>
    <w:lvl w:ilvl="8" w:tplc="0409000D" w:tentative="1">
      <w:start w:val="1"/>
      <w:numFmt w:val="bullet"/>
      <w:lvlText w:val=""/>
      <w:lvlJc w:val="left"/>
      <w:pPr>
        <w:ind w:left="5280" w:hanging="480"/>
      </w:pPr>
      <w:rPr>
        <w:rFonts w:ascii="Wingdings" w:hAnsi="Wingdings" w:hint="default"/>
      </w:rPr>
    </w:lvl>
  </w:abstractNum>
  <w:abstractNum w:abstractNumId="19">
    <w:nsid w:val="3DC026D1"/>
    <w:multiLevelType w:val="hybridMultilevel"/>
    <w:tmpl w:val="0810C95E"/>
    <w:lvl w:ilvl="0" w:tplc="A7585C0E">
      <w:start w:val="1"/>
      <w:numFmt w:val="ideographZodiac"/>
      <w:lvlText w:val="%1、"/>
      <w:lvlJc w:val="left"/>
      <w:pPr>
        <w:ind w:left="1892" w:hanging="720"/>
      </w:pPr>
      <w:rPr>
        <w:rFonts w:hint="default"/>
      </w:rPr>
    </w:lvl>
    <w:lvl w:ilvl="1" w:tplc="04090017" w:tentative="1">
      <w:start w:val="1"/>
      <w:numFmt w:val="aiueoFullWidth"/>
      <w:lvlText w:val="(%2)"/>
      <w:lvlJc w:val="left"/>
      <w:pPr>
        <w:ind w:left="2012" w:hanging="420"/>
      </w:pPr>
    </w:lvl>
    <w:lvl w:ilvl="2" w:tplc="04090011" w:tentative="1">
      <w:start w:val="1"/>
      <w:numFmt w:val="decimalEnclosedCircle"/>
      <w:lvlText w:val="%3"/>
      <w:lvlJc w:val="left"/>
      <w:pPr>
        <w:ind w:left="2432" w:hanging="420"/>
      </w:pPr>
    </w:lvl>
    <w:lvl w:ilvl="3" w:tplc="0409000F" w:tentative="1">
      <w:start w:val="1"/>
      <w:numFmt w:val="decimal"/>
      <w:lvlText w:val="%4."/>
      <w:lvlJc w:val="left"/>
      <w:pPr>
        <w:ind w:left="2852" w:hanging="420"/>
      </w:pPr>
    </w:lvl>
    <w:lvl w:ilvl="4" w:tplc="04090017" w:tentative="1">
      <w:start w:val="1"/>
      <w:numFmt w:val="aiueoFullWidth"/>
      <w:lvlText w:val="(%5)"/>
      <w:lvlJc w:val="left"/>
      <w:pPr>
        <w:ind w:left="3272" w:hanging="420"/>
      </w:pPr>
    </w:lvl>
    <w:lvl w:ilvl="5" w:tplc="04090011" w:tentative="1">
      <w:start w:val="1"/>
      <w:numFmt w:val="decimalEnclosedCircle"/>
      <w:lvlText w:val="%6"/>
      <w:lvlJc w:val="left"/>
      <w:pPr>
        <w:ind w:left="3692" w:hanging="420"/>
      </w:pPr>
    </w:lvl>
    <w:lvl w:ilvl="6" w:tplc="0409000F" w:tentative="1">
      <w:start w:val="1"/>
      <w:numFmt w:val="decimal"/>
      <w:lvlText w:val="%7."/>
      <w:lvlJc w:val="left"/>
      <w:pPr>
        <w:ind w:left="4112" w:hanging="420"/>
      </w:pPr>
    </w:lvl>
    <w:lvl w:ilvl="7" w:tplc="04090017" w:tentative="1">
      <w:start w:val="1"/>
      <w:numFmt w:val="aiueoFullWidth"/>
      <w:lvlText w:val="(%8)"/>
      <w:lvlJc w:val="left"/>
      <w:pPr>
        <w:ind w:left="4532" w:hanging="420"/>
      </w:pPr>
    </w:lvl>
    <w:lvl w:ilvl="8" w:tplc="04090011" w:tentative="1">
      <w:start w:val="1"/>
      <w:numFmt w:val="decimalEnclosedCircle"/>
      <w:lvlText w:val="%9"/>
      <w:lvlJc w:val="left"/>
      <w:pPr>
        <w:ind w:left="4952" w:hanging="420"/>
      </w:pPr>
    </w:lvl>
  </w:abstractNum>
  <w:abstractNum w:abstractNumId="20">
    <w:nsid w:val="435859E0"/>
    <w:multiLevelType w:val="hybridMultilevel"/>
    <w:tmpl w:val="D310BA26"/>
    <w:lvl w:ilvl="0" w:tplc="32703DE4">
      <w:numFmt w:val="bullet"/>
      <w:lvlText w:val=""/>
      <w:lvlJc w:val="left"/>
      <w:pPr>
        <w:ind w:left="1721" w:hanging="360"/>
      </w:pPr>
      <w:rPr>
        <w:rFonts w:ascii="Wingdings" w:eastAsia="ＭＳ 明朝" w:hAnsi="Wingdings" w:cs="Times New Roman" w:hint="default"/>
      </w:rPr>
    </w:lvl>
    <w:lvl w:ilvl="1" w:tplc="0409000B" w:tentative="1">
      <w:start w:val="1"/>
      <w:numFmt w:val="bullet"/>
      <w:lvlText w:val=""/>
      <w:lvlJc w:val="left"/>
      <w:pPr>
        <w:ind w:left="2201" w:hanging="420"/>
      </w:pPr>
      <w:rPr>
        <w:rFonts w:ascii="Wingdings" w:hAnsi="Wingdings" w:hint="default"/>
      </w:rPr>
    </w:lvl>
    <w:lvl w:ilvl="2" w:tplc="0409000D" w:tentative="1">
      <w:start w:val="1"/>
      <w:numFmt w:val="bullet"/>
      <w:lvlText w:val=""/>
      <w:lvlJc w:val="left"/>
      <w:pPr>
        <w:ind w:left="2621" w:hanging="420"/>
      </w:pPr>
      <w:rPr>
        <w:rFonts w:ascii="Wingdings" w:hAnsi="Wingdings" w:hint="default"/>
      </w:rPr>
    </w:lvl>
    <w:lvl w:ilvl="3" w:tplc="04090001" w:tentative="1">
      <w:start w:val="1"/>
      <w:numFmt w:val="bullet"/>
      <w:lvlText w:val=""/>
      <w:lvlJc w:val="left"/>
      <w:pPr>
        <w:ind w:left="3041" w:hanging="420"/>
      </w:pPr>
      <w:rPr>
        <w:rFonts w:ascii="Wingdings" w:hAnsi="Wingdings" w:hint="default"/>
      </w:rPr>
    </w:lvl>
    <w:lvl w:ilvl="4" w:tplc="0409000B" w:tentative="1">
      <w:start w:val="1"/>
      <w:numFmt w:val="bullet"/>
      <w:lvlText w:val=""/>
      <w:lvlJc w:val="left"/>
      <w:pPr>
        <w:ind w:left="3461" w:hanging="420"/>
      </w:pPr>
      <w:rPr>
        <w:rFonts w:ascii="Wingdings" w:hAnsi="Wingdings" w:hint="default"/>
      </w:rPr>
    </w:lvl>
    <w:lvl w:ilvl="5" w:tplc="0409000D" w:tentative="1">
      <w:start w:val="1"/>
      <w:numFmt w:val="bullet"/>
      <w:lvlText w:val=""/>
      <w:lvlJc w:val="left"/>
      <w:pPr>
        <w:ind w:left="3881" w:hanging="420"/>
      </w:pPr>
      <w:rPr>
        <w:rFonts w:ascii="Wingdings" w:hAnsi="Wingdings" w:hint="default"/>
      </w:rPr>
    </w:lvl>
    <w:lvl w:ilvl="6" w:tplc="04090001" w:tentative="1">
      <w:start w:val="1"/>
      <w:numFmt w:val="bullet"/>
      <w:lvlText w:val=""/>
      <w:lvlJc w:val="left"/>
      <w:pPr>
        <w:ind w:left="4301" w:hanging="420"/>
      </w:pPr>
      <w:rPr>
        <w:rFonts w:ascii="Wingdings" w:hAnsi="Wingdings" w:hint="default"/>
      </w:rPr>
    </w:lvl>
    <w:lvl w:ilvl="7" w:tplc="0409000B" w:tentative="1">
      <w:start w:val="1"/>
      <w:numFmt w:val="bullet"/>
      <w:lvlText w:val=""/>
      <w:lvlJc w:val="left"/>
      <w:pPr>
        <w:ind w:left="4721" w:hanging="420"/>
      </w:pPr>
      <w:rPr>
        <w:rFonts w:ascii="Wingdings" w:hAnsi="Wingdings" w:hint="default"/>
      </w:rPr>
    </w:lvl>
    <w:lvl w:ilvl="8" w:tplc="0409000D" w:tentative="1">
      <w:start w:val="1"/>
      <w:numFmt w:val="bullet"/>
      <w:lvlText w:val=""/>
      <w:lvlJc w:val="left"/>
      <w:pPr>
        <w:ind w:left="5141" w:hanging="420"/>
      </w:pPr>
      <w:rPr>
        <w:rFonts w:ascii="Wingdings" w:hAnsi="Wingdings" w:hint="default"/>
      </w:rPr>
    </w:lvl>
  </w:abstractNum>
  <w:abstractNum w:abstractNumId="21">
    <w:nsid w:val="47F0102F"/>
    <w:multiLevelType w:val="hybridMultilevel"/>
    <w:tmpl w:val="0FDA7AD8"/>
    <w:lvl w:ilvl="0" w:tplc="A9BC1A9A">
      <w:start w:val="9"/>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22">
    <w:nsid w:val="48133335"/>
    <w:multiLevelType w:val="hybridMultilevel"/>
    <w:tmpl w:val="7A1845B0"/>
    <w:lvl w:ilvl="0" w:tplc="D780ED26">
      <w:start w:val="9"/>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23">
    <w:nsid w:val="4B542B82"/>
    <w:multiLevelType w:val="hybridMultilevel"/>
    <w:tmpl w:val="E3AA74CA"/>
    <w:lvl w:ilvl="0" w:tplc="AF7CB91C">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nsid w:val="542B2FD9"/>
    <w:multiLevelType w:val="hybridMultilevel"/>
    <w:tmpl w:val="C21C64EE"/>
    <w:lvl w:ilvl="0" w:tplc="40FC5A7C">
      <w:numFmt w:val="bullet"/>
      <w:lvlText w:val="※"/>
      <w:lvlJc w:val="left"/>
      <w:pPr>
        <w:ind w:left="1080" w:hanging="360"/>
      </w:pPr>
      <w:rPr>
        <w:rFonts w:ascii="ＭＳ 明朝" w:eastAsia="ＭＳ 明朝" w:hAnsi="ＭＳ 明朝" w:cs="Times New Roman" w:hint="eastAsia"/>
      </w:rPr>
    </w:lvl>
    <w:lvl w:ilvl="1" w:tplc="0409000B" w:tentative="1">
      <w:start w:val="1"/>
      <w:numFmt w:val="bullet"/>
      <w:lvlText w:val=""/>
      <w:lvlJc w:val="left"/>
      <w:pPr>
        <w:ind w:left="1680" w:hanging="480"/>
      </w:pPr>
      <w:rPr>
        <w:rFonts w:ascii="Wingdings" w:hAnsi="Wingdings" w:hint="default"/>
      </w:rPr>
    </w:lvl>
    <w:lvl w:ilvl="2" w:tplc="0409000D"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B" w:tentative="1">
      <w:start w:val="1"/>
      <w:numFmt w:val="bullet"/>
      <w:lvlText w:val=""/>
      <w:lvlJc w:val="left"/>
      <w:pPr>
        <w:ind w:left="3120" w:hanging="480"/>
      </w:pPr>
      <w:rPr>
        <w:rFonts w:ascii="Wingdings" w:hAnsi="Wingdings" w:hint="default"/>
      </w:rPr>
    </w:lvl>
    <w:lvl w:ilvl="5" w:tplc="0409000D"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B" w:tentative="1">
      <w:start w:val="1"/>
      <w:numFmt w:val="bullet"/>
      <w:lvlText w:val=""/>
      <w:lvlJc w:val="left"/>
      <w:pPr>
        <w:ind w:left="4560" w:hanging="480"/>
      </w:pPr>
      <w:rPr>
        <w:rFonts w:ascii="Wingdings" w:hAnsi="Wingdings" w:hint="default"/>
      </w:rPr>
    </w:lvl>
    <w:lvl w:ilvl="8" w:tplc="0409000D" w:tentative="1">
      <w:start w:val="1"/>
      <w:numFmt w:val="bullet"/>
      <w:lvlText w:val=""/>
      <w:lvlJc w:val="left"/>
      <w:pPr>
        <w:ind w:left="5040" w:hanging="480"/>
      </w:pPr>
      <w:rPr>
        <w:rFonts w:ascii="Wingdings" w:hAnsi="Wingdings" w:hint="default"/>
      </w:rPr>
    </w:lvl>
  </w:abstractNum>
  <w:abstractNum w:abstractNumId="25">
    <w:nsid w:val="54341212"/>
    <w:multiLevelType w:val="hybridMultilevel"/>
    <w:tmpl w:val="409C2F82"/>
    <w:lvl w:ilvl="0" w:tplc="7AB621C0">
      <w:start w:val="1"/>
      <w:numFmt w:val="ideographZodiac"/>
      <w:lvlText w:val="%1、"/>
      <w:lvlJc w:val="left"/>
      <w:pPr>
        <w:ind w:left="2478" w:hanging="720"/>
      </w:pPr>
      <w:rPr>
        <w:rFonts w:hint="default"/>
      </w:rPr>
    </w:lvl>
    <w:lvl w:ilvl="1" w:tplc="04090017" w:tentative="1">
      <w:start w:val="1"/>
      <w:numFmt w:val="aiueoFullWidth"/>
      <w:lvlText w:val="(%2)"/>
      <w:lvlJc w:val="left"/>
      <w:pPr>
        <w:ind w:left="2598" w:hanging="420"/>
      </w:pPr>
    </w:lvl>
    <w:lvl w:ilvl="2" w:tplc="04090011" w:tentative="1">
      <w:start w:val="1"/>
      <w:numFmt w:val="decimalEnclosedCircle"/>
      <w:lvlText w:val="%3"/>
      <w:lvlJc w:val="left"/>
      <w:pPr>
        <w:ind w:left="3018" w:hanging="420"/>
      </w:pPr>
    </w:lvl>
    <w:lvl w:ilvl="3" w:tplc="0409000F" w:tentative="1">
      <w:start w:val="1"/>
      <w:numFmt w:val="decimal"/>
      <w:lvlText w:val="%4."/>
      <w:lvlJc w:val="left"/>
      <w:pPr>
        <w:ind w:left="3438" w:hanging="420"/>
      </w:pPr>
    </w:lvl>
    <w:lvl w:ilvl="4" w:tplc="04090017" w:tentative="1">
      <w:start w:val="1"/>
      <w:numFmt w:val="aiueoFullWidth"/>
      <w:lvlText w:val="(%5)"/>
      <w:lvlJc w:val="left"/>
      <w:pPr>
        <w:ind w:left="3858" w:hanging="420"/>
      </w:pPr>
    </w:lvl>
    <w:lvl w:ilvl="5" w:tplc="04090011" w:tentative="1">
      <w:start w:val="1"/>
      <w:numFmt w:val="decimalEnclosedCircle"/>
      <w:lvlText w:val="%6"/>
      <w:lvlJc w:val="left"/>
      <w:pPr>
        <w:ind w:left="4278" w:hanging="420"/>
      </w:pPr>
    </w:lvl>
    <w:lvl w:ilvl="6" w:tplc="0409000F" w:tentative="1">
      <w:start w:val="1"/>
      <w:numFmt w:val="decimal"/>
      <w:lvlText w:val="%7."/>
      <w:lvlJc w:val="left"/>
      <w:pPr>
        <w:ind w:left="4698" w:hanging="420"/>
      </w:pPr>
    </w:lvl>
    <w:lvl w:ilvl="7" w:tplc="04090017" w:tentative="1">
      <w:start w:val="1"/>
      <w:numFmt w:val="aiueoFullWidth"/>
      <w:lvlText w:val="(%8)"/>
      <w:lvlJc w:val="left"/>
      <w:pPr>
        <w:ind w:left="5118" w:hanging="420"/>
      </w:pPr>
    </w:lvl>
    <w:lvl w:ilvl="8" w:tplc="04090011" w:tentative="1">
      <w:start w:val="1"/>
      <w:numFmt w:val="decimalEnclosedCircle"/>
      <w:lvlText w:val="%9"/>
      <w:lvlJc w:val="left"/>
      <w:pPr>
        <w:ind w:left="5538" w:hanging="420"/>
      </w:pPr>
    </w:lvl>
  </w:abstractNum>
  <w:abstractNum w:abstractNumId="26">
    <w:nsid w:val="56D31834"/>
    <w:multiLevelType w:val="hybridMultilevel"/>
    <w:tmpl w:val="74DC88C4"/>
    <w:lvl w:ilvl="0" w:tplc="6590DF7E">
      <w:numFmt w:val="decimalFullWidth"/>
      <w:lvlText w:val="%1年）"/>
      <w:lvlJc w:val="left"/>
      <w:pPr>
        <w:ind w:left="2252" w:hanging="1080"/>
      </w:pPr>
      <w:rPr>
        <w:rFonts w:ascii="游明朝" w:eastAsia="游明朝" w:hAnsi="游明朝" w:hint="eastAsia"/>
      </w:rPr>
    </w:lvl>
    <w:lvl w:ilvl="1" w:tplc="04090017" w:tentative="1">
      <w:start w:val="1"/>
      <w:numFmt w:val="aiueoFullWidth"/>
      <w:lvlText w:val="(%2)"/>
      <w:lvlJc w:val="left"/>
      <w:pPr>
        <w:ind w:left="2012" w:hanging="420"/>
      </w:pPr>
    </w:lvl>
    <w:lvl w:ilvl="2" w:tplc="04090011" w:tentative="1">
      <w:start w:val="1"/>
      <w:numFmt w:val="decimalEnclosedCircle"/>
      <w:lvlText w:val="%3"/>
      <w:lvlJc w:val="left"/>
      <w:pPr>
        <w:ind w:left="2432" w:hanging="420"/>
      </w:pPr>
    </w:lvl>
    <w:lvl w:ilvl="3" w:tplc="0409000F" w:tentative="1">
      <w:start w:val="1"/>
      <w:numFmt w:val="decimal"/>
      <w:lvlText w:val="%4."/>
      <w:lvlJc w:val="left"/>
      <w:pPr>
        <w:ind w:left="2852" w:hanging="420"/>
      </w:pPr>
    </w:lvl>
    <w:lvl w:ilvl="4" w:tplc="04090017" w:tentative="1">
      <w:start w:val="1"/>
      <w:numFmt w:val="aiueoFullWidth"/>
      <w:lvlText w:val="(%5)"/>
      <w:lvlJc w:val="left"/>
      <w:pPr>
        <w:ind w:left="3272" w:hanging="420"/>
      </w:pPr>
    </w:lvl>
    <w:lvl w:ilvl="5" w:tplc="04090011" w:tentative="1">
      <w:start w:val="1"/>
      <w:numFmt w:val="decimalEnclosedCircle"/>
      <w:lvlText w:val="%6"/>
      <w:lvlJc w:val="left"/>
      <w:pPr>
        <w:ind w:left="3692" w:hanging="420"/>
      </w:pPr>
    </w:lvl>
    <w:lvl w:ilvl="6" w:tplc="0409000F" w:tentative="1">
      <w:start w:val="1"/>
      <w:numFmt w:val="decimal"/>
      <w:lvlText w:val="%7."/>
      <w:lvlJc w:val="left"/>
      <w:pPr>
        <w:ind w:left="4112" w:hanging="420"/>
      </w:pPr>
    </w:lvl>
    <w:lvl w:ilvl="7" w:tplc="04090017" w:tentative="1">
      <w:start w:val="1"/>
      <w:numFmt w:val="aiueoFullWidth"/>
      <w:lvlText w:val="(%8)"/>
      <w:lvlJc w:val="left"/>
      <w:pPr>
        <w:ind w:left="4532" w:hanging="420"/>
      </w:pPr>
    </w:lvl>
    <w:lvl w:ilvl="8" w:tplc="04090011" w:tentative="1">
      <w:start w:val="1"/>
      <w:numFmt w:val="decimalEnclosedCircle"/>
      <w:lvlText w:val="%9"/>
      <w:lvlJc w:val="left"/>
      <w:pPr>
        <w:ind w:left="4952" w:hanging="420"/>
      </w:pPr>
    </w:lvl>
  </w:abstractNum>
  <w:abstractNum w:abstractNumId="27">
    <w:nsid w:val="5AE253DD"/>
    <w:multiLevelType w:val="hybridMultilevel"/>
    <w:tmpl w:val="3C2814FA"/>
    <w:lvl w:ilvl="0" w:tplc="7A548BF8">
      <w:start w:val="9"/>
      <w:numFmt w:val="bullet"/>
      <w:lvlText w:val="※"/>
      <w:lvlJc w:val="left"/>
      <w:pPr>
        <w:ind w:left="1080" w:hanging="360"/>
      </w:pPr>
      <w:rPr>
        <w:rFonts w:ascii="ＭＳ 明朝" w:eastAsia="ＭＳ 明朝" w:hAnsi="ＭＳ 明朝" w:cs="Times New Roman" w:hint="eastAsia"/>
      </w:rPr>
    </w:lvl>
    <w:lvl w:ilvl="1" w:tplc="0409000B" w:tentative="1">
      <w:start w:val="1"/>
      <w:numFmt w:val="bullet"/>
      <w:lvlText w:val=""/>
      <w:lvlJc w:val="left"/>
      <w:pPr>
        <w:ind w:left="1680" w:hanging="480"/>
      </w:pPr>
      <w:rPr>
        <w:rFonts w:ascii="Wingdings" w:hAnsi="Wingdings" w:hint="default"/>
      </w:rPr>
    </w:lvl>
    <w:lvl w:ilvl="2" w:tplc="0409000D"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B" w:tentative="1">
      <w:start w:val="1"/>
      <w:numFmt w:val="bullet"/>
      <w:lvlText w:val=""/>
      <w:lvlJc w:val="left"/>
      <w:pPr>
        <w:ind w:left="3120" w:hanging="480"/>
      </w:pPr>
      <w:rPr>
        <w:rFonts w:ascii="Wingdings" w:hAnsi="Wingdings" w:hint="default"/>
      </w:rPr>
    </w:lvl>
    <w:lvl w:ilvl="5" w:tplc="0409000D"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B" w:tentative="1">
      <w:start w:val="1"/>
      <w:numFmt w:val="bullet"/>
      <w:lvlText w:val=""/>
      <w:lvlJc w:val="left"/>
      <w:pPr>
        <w:ind w:left="4560" w:hanging="480"/>
      </w:pPr>
      <w:rPr>
        <w:rFonts w:ascii="Wingdings" w:hAnsi="Wingdings" w:hint="default"/>
      </w:rPr>
    </w:lvl>
    <w:lvl w:ilvl="8" w:tplc="0409000D" w:tentative="1">
      <w:start w:val="1"/>
      <w:numFmt w:val="bullet"/>
      <w:lvlText w:val=""/>
      <w:lvlJc w:val="left"/>
      <w:pPr>
        <w:ind w:left="5040" w:hanging="480"/>
      </w:pPr>
      <w:rPr>
        <w:rFonts w:ascii="Wingdings" w:hAnsi="Wingdings" w:hint="default"/>
      </w:rPr>
    </w:lvl>
  </w:abstractNum>
  <w:abstractNum w:abstractNumId="28">
    <w:nsid w:val="61E858D4"/>
    <w:multiLevelType w:val="hybridMultilevel"/>
    <w:tmpl w:val="EDD0E904"/>
    <w:lvl w:ilvl="0" w:tplc="CC2A16DA">
      <w:start w:val="1"/>
      <w:numFmt w:val="decimalFullWidth"/>
      <w:pStyle w:val="A4"/>
      <w:lvlText w:val="%1"/>
      <w:lvlJc w:val="left"/>
      <w:pPr>
        <w:tabs>
          <w:tab w:val="num" w:pos="0"/>
        </w:tabs>
        <w:ind w:left="0" w:hanging="794"/>
      </w:pPr>
      <w:rPr>
        <w:rFonts w:ascii="ヒラギノ明朝 Pro W3" w:eastAsia="ヒラギノ明朝 Pro W3" w:hint="eastAsia"/>
        <w:color w:val="auto"/>
        <w:lang w:val="en-US"/>
      </w:rPr>
    </w:lvl>
    <w:lvl w:ilvl="1" w:tplc="04090017" w:tentative="1">
      <w:start w:val="1"/>
      <w:numFmt w:val="aiueoFullWidth"/>
      <w:lvlText w:val="(%2)"/>
      <w:lvlJc w:val="left"/>
      <w:pPr>
        <w:tabs>
          <w:tab w:val="num" w:pos="960"/>
        </w:tabs>
        <w:ind w:left="960" w:hanging="480"/>
      </w:pPr>
    </w:lvl>
    <w:lvl w:ilvl="2" w:tplc="04090011" w:tentative="1">
      <w:start w:val="1"/>
      <w:numFmt w:val="decimalEnclosedCircle"/>
      <w:lvlText w:val="%3"/>
      <w:lvlJc w:val="lef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7" w:tentative="1">
      <w:start w:val="1"/>
      <w:numFmt w:val="aiueoFullWidth"/>
      <w:lvlText w:val="(%5)"/>
      <w:lvlJc w:val="left"/>
      <w:pPr>
        <w:tabs>
          <w:tab w:val="num" w:pos="2400"/>
        </w:tabs>
        <w:ind w:left="2400" w:hanging="480"/>
      </w:pPr>
    </w:lvl>
    <w:lvl w:ilvl="5" w:tplc="04090011" w:tentative="1">
      <w:start w:val="1"/>
      <w:numFmt w:val="decimalEnclosedCircle"/>
      <w:lvlText w:val="%6"/>
      <w:lvlJc w:val="lef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7" w:tentative="1">
      <w:start w:val="1"/>
      <w:numFmt w:val="aiueoFullWidth"/>
      <w:lvlText w:val="(%8)"/>
      <w:lvlJc w:val="left"/>
      <w:pPr>
        <w:tabs>
          <w:tab w:val="num" w:pos="3840"/>
        </w:tabs>
        <w:ind w:left="3840" w:hanging="480"/>
      </w:pPr>
    </w:lvl>
    <w:lvl w:ilvl="8" w:tplc="04090011" w:tentative="1">
      <w:start w:val="1"/>
      <w:numFmt w:val="decimalEnclosedCircle"/>
      <w:lvlText w:val="%9"/>
      <w:lvlJc w:val="left"/>
      <w:pPr>
        <w:tabs>
          <w:tab w:val="num" w:pos="4320"/>
        </w:tabs>
        <w:ind w:left="4320" w:hanging="480"/>
      </w:pPr>
    </w:lvl>
  </w:abstractNum>
  <w:abstractNum w:abstractNumId="29">
    <w:nsid w:val="63AF0DC5"/>
    <w:multiLevelType w:val="hybridMultilevel"/>
    <w:tmpl w:val="AA1EB40A"/>
    <w:lvl w:ilvl="0" w:tplc="7426693C">
      <w:numFmt w:val="bullet"/>
      <w:lvlText w:val="○"/>
      <w:lvlJc w:val="left"/>
      <w:pPr>
        <w:ind w:left="480" w:hanging="48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30">
    <w:nsid w:val="70077A91"/>
    <w:multiLevelType w:val="hybridMultilevel"/>
    <w:tmpl w:val="5E30E894"/>
    <w:lvl w:ilvl="0" w:tplc="76006510">
      <w:numFmt w:val="bullet"/>
      <w:suff w:val="space"/>
      <w:lvlText w:val="※"/>
      <w:lvlJc w:val="left"/>
      <w:pPr>
        <w:ind w:left="1581" w:hanging="220"/>
      </w:pPr>
      <w:rPr>
        <w:rFonts w:ascii="ＭＳ 明朝" w:eastAsia="ＭＳ 明朝" w:hAnsi="ＭＳ 明朝" w:hint="eastAsia"/>
      </w:rPr>
    </w:lvl>
    <w:lvl w:ilvl="1" w:tplc="000B0409" w:tentative="1">
      <w:start w:val="1"/>
      <w:numFmt w:val="bullet"/>
      <w:lvlText w:val=""/>
      <w:lvlJc w:val="left"/>
      <w:pPr>
        <w:tabs>
          <w:tab w:val="num" w:pos="2321"/>
        </w:tabs>
        <w:ind w:left="2321" w:hanging="480"/>
      </w:pPr>
      <w:rPr>
        <w:rFonts w:ascii="Wingdings" w:hAnsi="Wingdings" w:hint="default"/>
      </w:rPr>
    </w:lvl>
    <w:lvl w:ilvl="2" w:tplc="000D0409" w:tentative="1">
      <w:start w:val="1"/>
      <w:numFmt w:val="bullet"/>
      <w:lvlText w:val=""/>
      <w:lvlJc w:val="left"/>
      <w:pPr>
        <w:tabs>
          <w:tab w:val="num" w:pos="2801"/>
        </w:tabs>
        <w:ind w:left="2801" w:hanging="480"/>
      </w:pPr>
      <w:rPr>
        <w:rFonts w:ascii="Wingdings" w:hAnsi="Wingdings" w:hint="default"/>
      </w:rPr>
    </w:lvl>
    <w:lvl w:ilvl="3" w:tplc="00010409" w:tentative="1">
      <w:start w:val="1"/>
      <w:numFmt w:val="bullet"/>
      <w:lvlText w:val=""/>
      <w:lvlJc w:val="left"/>
      <w:pPr>
        <w:tabs>
          <w:tab w:val="num" w:pos="3281"/>
        </w:tabs>
        <w:ind w:left="3281" w:hanging="480"/>
      </w:pPr>
      <w:rPr>
        <w:rFonts w:ascii="Wingdings" w:hAnsi="Wingdings" w:hint="default"/>
      </w:rPr>
    </w:lvl>
    <w:lvl w:ilvl="4" w:tplc="000B0409" w:tentative="1">
      <w:start w:val="1"/>
      <w:numFmt w:val="bullet"/>
      <w:lvlText w:val=""/>
      <w:lvlJc w:val="left"/>
      <w:pPr>
        <w:tabs>
          <w:tab w:val="num" w:pos="3761"/>
        </w:tabs>
        <w:ind w:left="3761" w:hanging="480"/>
      </w:pPr>
      <w:rPr>
        <w:rFonts w:ascii="Wingdings" w:hAnsi="Wingdings" w:hint="default"/>
      </w:rPr>
    </w:lvl>
    <w:lvl w:ilvl="5" w:tplc="000D0409" w:tentative="1">
      <w:start w:val="1"/>
      <w:numFmt w:val="bullet"/>
      <w:lvlText w:val=""/>
      <w:lvlJc w:val="left"/>
      <w:pPr>
        <w:tabs>
          <w:tab w:val="num" w:pos="4241"/>
        </w:tabs>
        <w:ind w:left="4241" w:hanging="480"/>
      </w:pPr>
      <w:rPr>
        <w:rFonts w:ascii="Wingdings" w:hAnsi="Wingdings" w:hint="default"/>
      </w:rPr>
    </w:lvl>
    <w:lvl w:ilvl="6" w:tplc="00010409" w:tentative="1">
      <w:start w:val="1"/>
      <w:numFmt w:val="bullet"/>
      <w:lvlText w:val=""/>
      <w:lvlJc w:val="left"/>
      <w:pPr>
        <w:tabs>
          <w:tab w:val="num" w:pos="4721"/>
        </w:tabs>
        <w:ind w:left="4721" w:hanging="480"/>
      </w:pPr>
      <w:rPr>
        <w:rFonts w:ascii="Wingdings" w:hAnsi="Wingdings" w:hint="default"/>
      </w:rPr>
    </w:lvl>
    <w:lvl w:ilvl="7" w:tplc="000B0409" w:tentative="1">
      <w:start w:val="1"/>
      <w:numFmt w:val="bullet"/>
      <w:lvlText w:val=""/>
      <w:lvlJc w:val="left"/>
      <w:pPr>
        <w:tabs>
          <w:tab w:val="num" w:pos="5201"/>
        </w:tabs>
        <w:ind w:left="5201" w:hanging="480"/>
      </w:pPr>
      <w:rPr>
        <w:rFonts w:ascii="Wingdings" w:hAnsi="Wingdings" w:hint="default"/>
      </w:rPr>
    </w:lvl>
    <w:lvl w:ilvl="8" w:tplc="000D0409" w:tentative="1">
      <w:start w:val="1"/>
      <w:numFmt w:val="bullet"/>
      <w:lvlText w:val=""/>
      <w:lvlJc w:val="left"/>
      <w:pPr>
        <w:tabs>
          <w:tab w:val="num" w:pos="5681"/>
        </w:tabs>
        <w:ind w:left="5681" w:hanging="480"/>
      </w:pPr>
      <w:rPr>
        <w:rFonts w:ascii="Wingdings" w:hAnsi="Wingdings" w:hint="default"/>
      </w:rPr>
    </w:lvl>
  </w:abstractNum>
  <w:abstractNum w:abstractNumId="31">
    <w:nsid w:val="794E7EF9"/>
    <w:multiLevelType w:val="hybridMultilevel"/>
    <w:tmpl w:val="7C347AB4"/>
    <w:lvl w:ilvl="0" w:tplc="493C08B6">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num w:numId="1">
    <w:abstractNumId w:val="28"/>
  </w:num>
  <w:num w:numId="2">
    <w:abstractNumId w:val="15"/>
  </w:num>
  <w:num w:numId="3">
    <w:abstractNumId w:val="30"/>
  </w:num>
  <w:num w:numId="4">
    <w:abstractNumId w:val="0"/>
  </w:num>
  <w:num w:numId="5">
    <w:abstractNumId w:val="29"/>
  </w:num>
  <w:num w:numId="6">
    <w:abstractNumId w:val="31"/>
  </w:num>
  <w:num w:numId="7">
    <w:abstractNumId w:val="7"/>
  </w:num>
  <w:num w:numId="8">
    <w:abstractNumId w:val="10"/>
  </w:num>
  <w:num w:numId="9">
    <w:abstractNumId w:val="12"/>
  </w:num>
  <w:num w:numId="10">
    <w:abstractNumId w:val="22"/>
  </w:num>
  <w:num w:numId="11">
    <w:abstractNumId w:val="21"/>
  </w:num>
  <w:num w:numId="12">
    <w:abstractNumId w:val="9"/>
  </w:num>
  <w:num w:numId="13">
    <w:abstractNumId w:val="27"/>
  </w:num>
  <w:num w:numId="14">
    <w:abstractNumId w:val="17"/>
  </w:num>
  <w:num w:numId="15">
    <w:abstractNumId w:val="1"/>
  </w:num>
  <w:num w:numId="16">
    <w:abstractNumId w:val="24"/>
  </w:num>
  <w:num w:numId="17">
    <w:abstractNumId w:val="4"/>
  </w:num>
  <w:num w:numId="18">
    <w:abstractNumId w:val="5"/>
  </w:num>
  <w:num w:numId="19">
    <w:abstractNumId w:val="18"/>
  </w:num>
  <w:num w:numId="20">
    <w:abstractNumId w:val="11"/>
  </w:num>
  <w:num w:numId="21">
    <w:abstractNumId w:val="2"/>
  </w:num>
  <w:num w:numId="22">
    <w:abstractNumId w:val="3"/>
  </w:num>
  <w:num w:numId="23">
    <w:abstractNumId w:val="8"/>
  </w:num>
  <w:num w:numId="24">
    <w:abstractNumId w:val="23"/>
  </w:num>
  <w:num w:numId="25">
    <w:abstractNumId w:val="26"/>
  </w:num>
  <w:num w:numId="26">
    <w:abstractNumId w:val="16"/>
  </w:num>
  <w:num w:numId="27">
    <w:abstractNumId w:val="13"/>
  </w:num>
  <w:num w:numId="28">
    <w:abstractNumId w:val="19"/>
  </w:num>
  <w:num w:numId="29">
    <w:abstractNumId w:val="6"/>
  </w:num>
  <w:num w:numId="30">
    <w:abstractNumId w:val="14"/>
  </w:num>
  <w:num w:numId="31">
    <w:abstractNumId w:val="25"/>
  </w:num>
  <w:num w:numId="32">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gutterAtTop/>
  <w:hideSpellingErrors/>
  <w:proofState w:spelling="clean" w:grammar="dirty"/>
  <w:attachedTemplate r:id="rId1"/>
  <w:stylePaneFormatFilter w:val="1708"/>
  <w:doNotTrackMoves/>
  <w:defaultTabStop w:val="960"/>
  <w:drawingGridHorizontalSpacing w:val="241"/>
  <w:drawingGridVerticalSpacing w:val="209"/>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F4F0C"/>
    <w:rsid w:val="0000009A"/>
    <w:rsid w:val="000001CD"/>
    <w:rsid w:val="00000235"/>
    <w:rsid w:val="00000371"/>
    <w:rsid w:val="000006A3"/>
    <w:rsid w:val="000007BF"/>
    <w:rsid w:val="00000862"/>
    <w:rsid w:val="00000906"/>
    <w:rsid w:val="00000A81"/>
    <w:rsid w:val="00000B1B"/>
    <w:rsid w:val="00000B93"/>
    <w:rsid w:val="00000CE7"/>
    <w:rsid w:val="00000FBE"/>
    <w:rsid w:val="00001135"/>
    <w:rsid w:val="0000145F"/>
    <w:rsid w:val="000017D4"/>
    <w:rsid w:val="00001C91"/>
    <w:rsid w:val="00002039"/>
    <w:rsid w:val="000020A2"/>
    <w:rsid w:val="000020AA"/>
    <w:rsid w:val="0000217B"/>
    <w:rsid w:val="000021BC"/>
    <w:rsid w:val="000025A9"/>
    <w:rsid w:val="00002743"/>
    <w:rsid w:val="00002DD5"/>
    <w:rsid w:val="00002DE9"/>
    <w:rsid w:val="00002E78"/>
    <w:rsid w:val="00002E95"/>
    <w:rsid w:val="0000309E"/>
    <w:rsid w:val="000031FD"/>
    <w:rsid w:val="00003369"/>
    <w:rsid w:val="0000346A"/>
    <w:rsid w:val="000034F2"/>
    <w:rsid w:val="00003571"/>
    <w:rsid w:val="0000361F"/>
    <w:rsid w:val="000036F3"/>
    <w:rsid w:val="000037BE"/>
    <w:rsid w:val="00003AAC"/>
    <w:rsid w:val="00003F83"/>
    <w:rsid w:val="000040C2"/>
    <w:rsid w:val="0000443B"/>
    <w:rsid w:val="00004C32"/>
    <w:rsid w:val="00005387"/>
    <w:rsid w:val="000053DD"/>
    <w:rsid w:val="000054D8"/>
    <w:rsid w:val="000056DB"/>
    <w:rsid w:val="00006414"/>
    <w:rsid w:val="00006468"/>
    <w:rsid w:val="00006591"/>
    <w:rsid w:val="00006744"/>
    <w:rsid w:val="00006A83"/>
    <w:rsid w:val="00006A87"/>
    <w:rsid w:val="00006BBF"/>
    <w:rsid w:val="00006CE0"/>
    <w:rsid w:val="000070A5"/>
    <w:rsid w:val="000073D6"/>
    <w:rsid w:val="000079AE"/>
    <w:rsid w:val="000079B8"/>
    <w:rsid w:val="00007A29"/>
    <w:rsid w:val="00007B20"/>
    <w:rsid w:val="00007B34"/>
    <w:rsid w:val="00007C2F"/>
    <w:rsid w:val="00007C70"/>
    <w:rsid w:val="00007CB7"/>
    <w:rsid w:val="00010466"/>
    <w:rsid w:val="00010482"/>
    <w:rsid w:val="00010798"/>
    <w:rsid w:val="00010828"/>
    <w:rsid w:val="00010877"/>
    <w:rsid w:val="00010C1E"/>
    <w:rsid w:val="00010F11"/>
    <w:rsid w:val="00011003"/>
    <w:rsid w:val="000111AA"/>
    <w:rsid w:val="000115C2"/>
    <w:rsid w:val="00011D7A"/>
    <w:rsid w:val="00011F85"/>
    <w:rsid w:val="0001214F"/>
    <w:rsid w:val="0001243D"/>
    <w:rsid w:val="00012522"/>
    <w:rsid w:val="00012665"/>
    <w:rsid w:val="00012792"/>
    <w:rsid w:val="00012B46"/>
    <w:rsid w:val="00012B71"/>
    <w:rsid w:val="00012D12"/>
    <w:rsid w:val="00012EE7"/>
    <w:rsid w:val="0001340A"/>
    <w:rsid w:val="000138F5"/>
    <w:rsid w:val="000138F6"/>
    <w:rsid w:val="00013953"/>
    <w:rsid w:val="00013A4A"/>
    <w:rsid w:val="00013B1B"/>
    <w:rsid w:val="00013CF8"/>
    <w:rsid w:val="00013DBC"/>
    <w:rsid w:val="00013F97"/>
    <w:rsid w:val="00013FDE"/>
    <w:rsid w:val="000140AD"/>
    <w:rsid w:val="000140B6"/>
    <w:rsid w:val="000142DD"/>
    <w:rsid w:val="00014BD1"/>
    <w:rsid w:val="00014DE9"/>
    <w:rsid w:val="00014EEE"/>
    <w:rsid w:val="00015190"/>
    <w:rsid w:val="0001545F"/>
    <w:rsid w:val="0001555E"/>
    <w:rsid w:val="0001558A"/>
    <w:rsid w:val="00015EC5"/>
    <w:rsid w:val="0001601C"/>
    <w:rsid w:val="000161F6"/>
    <w:rsid w:val="000165AE"/>
    <w:rsid w:val="0001677B"/>
    <w:rsid w:val="000168D3"/>
    <w:rsid w:val="00016929"/>
    <w:rsid w:val="00016CAE"/>
    <w:rsid w:val="00016CE0"/>
    <w:rsid w:val="00016D41"/>
    <w:rsid w:val="000170A3"/>
    <w:rsid w:val="000172E2"/>
    <w:rsid w:val="000172FE"/>
    <w:rsid w:val="000179C3"/>
    <w:rsid w:val="00017AC9"/>
    <w:rsid w:val="00017CF3"/>
    <w:rsid w:val="000203A2"/>
    <w:rsid w:val="0002057A"/>
    <w:rsid w:val="00020909"/>
    <w:rsid w:val="00020A97"/>
    <w:rsid w:val="00020A98"/>
    <w:rsid w:val="00020B4A"/>
    <w:rsid w:val="00020D5C"/>
    <w:rsid w:val="000214D1"/>
    <w:rsid w:val="00021F33"/>
    <w:rsid w:val="00022077"/>
    <w:rsid w:val="0002215F"/>
    <w:rsid w:val="000224A3"/>
    <w:rsid w:val="00022527"/>
    <w:rsid w:val="00022635"/>
    <w:rsid w:val="00022CC6"/>
    <w:rsid w:val="00022CD7"/>
    <w:rsid w:val="00022D82"/>
    <w:rsid w:val="00023024"/>
    <w:rsid w:val="00023256"/>
    <w:rsid w:val="000237E3"/>
    <w:rsid w:val="000238E4"/>
    <w:rsid w:val="00023976"/>
    <w:rsid w:val="00023B1E"/>
    <w:rsid w:val="00024053"/>
    <w:rsid w:val="000246E3"/>
    <w:rsid w:val="000247C5"/>
    <w:rsid w:val="000249E4"/>
    <w:rsid w:val="00024A72"/>
    <w:rsid w:val="00024B49"/>
    <w:rsid w:val="00024BBC"/>
    <w:rsid w:val="00025237"/>
    <w:rsid w:val="0002586F"/>
    <w:rsid w:val="00025921"/>
    <w:rsid w:val="00025B98"/>
    <w:rsid w:val="00025EA7"/>
    <w:rsid w:val="00025F46"/>
    <w:rsid w:val="00025FD1"/>
    <w:rsid w:val="000260C9"/>
    <w:rsid w:val="000261A3"/>
    <w:rsid w:val="00026603"/>
    <w:rsid w:val="0002669E"/>
    <w:rsid w:val="000267D4"/>
    <w:rsid w:val="000267E1"/>
    <w:rsid w:val="00026BAB"/>
    <w:rsid w:val="00026EE9"/>
    <w:rsid w:val="0002709A"/>
    <w:rsid w:val="000271B9"/>
    <w:rsid w:val="00027BA5"/>
    <w:rsid w:val="00027D7D"/>
    <w:rsid w:val="00027E6C"/>
    <w:rsid w:val="000300E5"/>
    <w:rsid w:val="000302A2"/>
    <w:rsid w:val="0003053D"/>
    <w:rsid w:val="000308B5"/>
    <w:rsid w:val="00030990"/>
    <w:rsid w:val="00030B0D"/>
    <w:rsid w:val="00030B6F"/>
    <w:rsid w:val="00030E84"/>
    <w:rsid w:val="00030E9A"/>
    <w:rsid w:val="00030EE8"/>
    <w:rsid w:val="00031322"/>
    <w:rsid w:val="000315DE"/>
    <w:rsid w:val="00031AA4"/>
    <w:rsid w:val="00031AFE"/>
    <w:rsid w:val="00031B36"/>
    <w:rsid w:val="00031BAC"/>
    <w:rsid w:val="00031C43"/>
    <w:rsid w:val="0003214C"/>
    <w:rsid w:val="00032423"/>
    <w:rsid w:val="000328AB"/>
    <w:rsid w:val="000328E4"/>
    <w:rsid w:val="00032BB2"/>
    <w:rsid w:val="0003300D"/>
    <w:rsid w:val="000332FF"/>
    <w:rsid w:val="00033E40"/>
    <w:rsid w:val="0003403B"/>
    <w:rsid w:val="000342D6"/>
    <w:rsid w:val="000346CE"/>
    <w:rsid w:val="00034D10"/>
    <w:rsid w:val="00034D57"/>
    <w:rsid w:val="00034DC5"/>
    <w:rsid w:val="00035313"/>
    <w:rsid w:val="00035AC9"/>
    <w:rsid w:val="00035B97"/>
    <w:rsid w:val="00035E4E"/>
    <w:rsid w:val="00035ECB"/>
    <w:rsid w:val="00036007"/>
    <w:rsid w:val="000363D9"/>
    <w:rsid w:val="00036546"/>
    <w:rsid w:val="000368A9"/>
    <w:rsid w:val="000368B0"/>
    <w:rsid w:val="00036A74"/>
    <w:rsid w:val="00036C50"/>
    <w:rsid w:val="00036C86"/>
    <w:rsid w:val="00037166"/>
    <w:rsid w:val="000372CC"/>
    <w:rsid w:val="00037497"/>
    <w:rsid w:val="000375E7"/>
    <w:rsid w:val="000379F4"/>
    <w:rsid w:val="00037A8C"/>
    <w:rsid w:val="00037BA0"/>
    <w:rsid w:val="00037C24"/>
    <w:rsid w:val="00037F31"/>
    <w:rsid w:val="000403B1"/>
    <w:rsid w:val="00040553"/>
    <w:rsid w:val="00040689"/>
    <w:rsid w:val="000406CD"/>
    <w:rsid w:val="00040852"/>
    <w:rsid w:val="00040995"/>
    <w:rsid w:val="00040D54"/>
    <w:rsid w:val="00040D9D"/>
    <w:rsid w:val="00040E18"/>
    <w:rsid w:val="00040F26"/>
    <w:rsid w:val="00040F2E"/>
    <w:rsid w:val="00040F7A"/>
    <w:rsid w:val="0004153B"/>
    <w:rsid w:val="000417A0"/>
    <w:rsid w:val="00041834"/>
    <w:rsid w:val="00041B54"/>
    <w:rsid w:val="00041FF4"/>
    <w:rsid w:val="000420CC"/>
    <w:rsid w:val="00042125"/>
    <w:rsid w:val="00042589"/>
    <w:rsid w:val="000426A2"/>
    <w:rsid w:val="00042703"/>
    <w:rsid w:val="000427EB"/>
    <w:rsid w:val="00042860"/>
    <w:rsid w:val="00042B4F"/>
    <w:rsid w:val="00043691"/>
    <w:rsid w:val="00043765"/>
    <w:rsid w:val="00043B10"/>
    <w:rsid w:val="00043DD2"/>
    <w:rsid w:val="00043FE3"/>
    <w:rsid w:val="00044277"/>
    <w:rsid w:val="0004427A"/>
    <w:rsid w:val="000443C9"/>
    <w:rsid w:val="000448E8"/>
    <w:rsid w:val="00044A9D"/>
    <w:rsid w:val="00044DC5"/>
    <w:rsid w:val="00044F41"/>
    <w:rsid w:val="00044F6E"/>
    <w:rsid w:val="000452AC"/>
    <w:rsid w:val="00045479"/>
    <w:rsid w:val="0004555D"/>
    <w:rsid w:val="00045644"/>
    <w:rsid w:val="000459AE"/>
    <w:rsid w:val="00045DB0"/>
    <w:rsid w:val="00045DEB"/>
    <w:rsid w:val="00045FAE"/>
    <w:rsid w:val="000461EB"/>
    <w:rsid w:val="0004635C"/>
    <w:rsid w:val="000465B2"/>
    <w:rsid w:val="0004671D"/>
    <w:rsid w:val="00046A64"/>
    <w:rsid w:val="00046F99"/>
    <w:rsid w:val="00046F9A"/>
    <w:rsid w:val="00047045"/>
    <w:rsid w:val="000471E4"/>
    <w:rsid w:val="000473BD"/>
    <w:rsid w:val="000474F1"/>
    <w:rsid w:val="0004777E"/>
    <w:rsid w:val="00047959"/>
    <w:rsid w:val="00047B81"/>
    <w:rsid w:val="00047EB7"/>
    <w:rsid w:val="00047F35"/>
    <w:rsid w:val="0005007C"/>
    <w:rsid w:val="0005015E"/>
    <w:rsid w:val="000507B9"/>
    <w:rsid w:val="00050D06"/>
    <w:rsid w:val="00050D1C"/>
    <w:rsid w:val="00050DEC"/>
    <w:rsid w:val="00050E1D"/>
    <w:rsid w:val="0005103B"/>
    <w:rsid w:val="00051069"/>
    <w:rsid w:val="00051145"/>
    <w:rsid w:val="000511C8"/>
    <w:rsid w:val="000515EF"/>
    <w:rsid w:val="000516B8"/>
    <w:rsid w:val="00051768"/>
    <w:rsid w:val="000519BD"/>
    <w:rsid w:val="00051A02"/>
    <w:rsid w:val="00051E9A"/>
    <w:rsid w:val="000522C8"/>
    <w:rsid w:val="000523CA"/>
    <w:rsid w:val="0005271F"/>
    <w:rsid w:val="00052BF5"/>
    <w:rsid w:val="00052D55"/>
    <w:rsid w:val="00053198"/>
    <w:rsid w:val="0005351C"/>
    <w:rsid w:val="0005358E"/>
    <w:rsid w:val="00053778"/>
    <w:rsid w:val="00053AA0"/>
    <w:rsid w:val="00053BD9"/>
    <w:rsid w:val="00053F14"/>
    <w:rsid w:val="00053F2F"/>
    <w:rsid w:val="00054297"/>
    <w:rsid w:val="000545AD"/>
    <w:rsid w:val="0005474F"/>
    <w:rsid w:val="0005476D"/>
    <w:rsid w:val="000548F7"/>
    <w:rsid w:val="000548FB"/>
    <w:rsid w:val="0005497D"/>
    <w:rsid w:val="00054998"/>
    <w:rsid w:val="000549AD"/>
    <w:rsid w:val="00054B1F"/>
    <w:rsid w:val="00054BC3"/>
    <w:rsid w:val="00054BEF"/>
    <w:rsid w:val="00054DF5"/>
    <w:rsid w:val="000556E5"/>
    <w:rsid w:val="00055766"/>
    <w:rsid w:val="00055795"/>
    <w:rsid w:val="00055823"/>
    <w:rsid w:val="0005589D"/>
    <w:rsid w:val="00055A5C"/>
    <w:rsid w:val="00055D0B"/>
    <w:rsid w:val="000560F4"/>
    <w:rsid w:val="0005651F"/>
    <w:rsid w:val="00056A8E"/>
    <w:rsid w:val="00056CF8"/>
    <w:rsid w:val="00056D4C"/>
    <w:rsid w:val="00056F55"/>
    <w:rsid w:val="00057178"/>
    <w:rsid w:val="000571F9"/>
    <w:rsid w:val="00057208"/>
    <w:rsid w:val="0005732D"/>
    <w:rsid w:val="0005734E"/>
    <w:rsid w:val="0005755F"/>
    <w:rsid w:val="0005778E"/>
    <w:rsid w:val="00057DF9"/>
    <w:rsid w:val="000601AB"/>
    <w:rsid w:val="000603E0"/>
    <w:rsid w:val="0006058A"/>
    <w:rsid w:val="000606BE"/>
    <w:rsid w:val="00060E06"/>
    <w:rsid w:val="00061054"/>
    <w:rsid w:val="00061070"/>
    <w:rsid w:val="000610CF"/>
    <w:rsid w:val="000611B5"/>
    <w:rsid w:val="000612BF"/>
    <w:rsid w:val="000618F5"/>
    <w:rsid w:val="000619E8"/>
    <w:rsid w:val="00061AA7"/>
    <w:rsid w:val="00061D2A"/>
    <w:rsid w:val="00061DA6"/>
    <w:rsid w:val="00061F68"/>
    <w:rsid w:val="00062811"/>
    <w:rsid w:val="00062AF7"/>
    <w:rsid w:val="00062C48"/>
    <w:rsid w:val="00062DA2"/>
    <w:rsid w:val="00062E0B"/>
    <w:rsid w:val="00062E66"/>
    <w:rsid w:val="000630B2"/>
    <w:rsid w:val="000630CC"/>
    <w:rsid w:val="00063705"/>
    <w:rsid w:val="00063BB7"/>
    <w:rsid w:val="00063CC9"/>
    <w:rsid w:val="0006403B"/>
    <w:rsid w:val="00064426"/>
    <w:rsid w:val="000645C4"/>
    <w:rsid w:val="0006465C"/>
    <w:rsid w:val="00064875"/>
    <w:rsid w:val="00064886"/>
    <w:rsid w:val="000648E9"/>
    <w:rsid w:val="00064C67"/>
    <w:rsid w:val="00064D14"/>
    <w:rsid w:val="000651BD"/>
    <w:rsid w:val="000653F6"/>
    <w:rsid w:val="0006545C"/>
    <w:rsid w:val="0006588F"/>
    <w:rsid w:val="000658B9"/>
    <w:rsid w:val="00065967"/>
    <w:rsid w:val="00065ACC"/>
    <w:rsid w:val="00065CCB"/>
    <w:rsid w:val="00065E9B"/>
    <w:rsid w:val="00065EB6"/>
    <w:rsid w:val="00065ED4"/>
    <w:rsid w:val="000660D7"/>
    <w:rsid w:val="0006611A"/>
    <w:rsid w:val="000664D7"/>
    <w:rsid w:val="00066543"/>
    <w:rsid w:val="00066690"/>
    <w:rsid w:val="00066756"/>
    <w:rsid w:val="00066981"/>
    <w:rsid w:val="00067098"/>
    <w:rsid w:val="000670F5"/>
    <w:rsid w:val="00067277"/>
    <w:rsid w:val="00067577"/>
    <w:rsid w:val="00067632"/>
    <w:rsid w:val="0006796E"/>
    <w:rsid w:val="000679A0"/>
    <w:rsid w:val="00067A1F"/>
    <w:rsid w:val="00067E3D"/>
    <w:rsid w:val="0007010B"/>
    <w:rsid w:val="000702E6"/>
    <w:rsid w:val="00070338"/>
    <w:rsid w:val="00070899"/>
    <w:rsid w:val="00070A43"/>
    <w:rsid w:val="00070A66"/>
    <w:rsid w:val="00070E7A"/>
    <w:rsid w:val="00070F3A"/>
    <w:rsid w:val="000715B3"/>
    <w:rsid w:val="00071CF1"/>
    <w:rsid w:val="00071F86"/>
    <w:rsid w:val="00071FF4"/>
    <w:rsid w:val="000721D2"/>
    <w:rsid w:val="000722C5"/>
    <w:rsid w:val="0007247C"/>
    <w:rsid w:val="000724AF"/>
    <w:rsid w:val="00072637"/>
    <w:rsid w:val="000726B7"/>
    <w:rsid w:val="0007272D"/>
    <w:rsid w:val="000729D0"/>
    <w:rsid w:val="00072D54"/>
    <w:rsid w:val="00073477"/>
    <w:rsid w:val="000734E2"/>
    <w:rsid w:val="00073549"/>
    <w:rsid w:val="00073725"/>
    <w:rsid w:val="000738D1"/>
    <w:rsid w:val="0007399F"/>
    <w:rsid w:val="00073A3C"/>
    <w:rsid w:val="00073CA6"/>
    <w:rsid w:val="00074233"/>
    <w:rsid w:val="00074684"/>
    <w:rsid w:val="0007471F"/>
    <w:rsid w:val="00074DDC"/>
    <w:rsid w:val="00074EF0"/>
    <w:rsid w:val="00075176"/>
    <w:rsid w:val="0007547C"/>
    <w:rsid w:val="0007550C"/>
    <w:rsid w:val="00075664"/>
    <w:rsid w:val="00075C51"/>
    <w:rsid w:val="00075E39"/>
    <w:rsid w:val="0007657E"/>
    <w:rsid w:val="000767F1"/>
    <w:rsid w:val="00076892"/>
    <w:rsid w:val="00076CC1"/>
    <w:rsid w:val="0007746E"/>
    <w:rsid w:val="0007751D"/>
    <w:rsid w:val="00077944"/>
    <w:rsid w:val="00077A61"/>
    <w:rsid w:val="0008000C"/>
    <w:rsid w:val="00080214"/>
    <w:rsid w:val="0008072C"/>
    <w:rsid w:val="000807B4"/>
    <w:rsid w:val="00080BC0"/>
    <w:rsid w:val="00080C0C"/>
    <w:rsid w:val="00080D47"/>
    <w:rsid w:val="00080D9B"/>
    <w:rsid w:val="00081194"/>
    <w:rsid w:val="000817CE"/>
    <w:rsid w:val="00082062"/>
    <w:rsid w:val="000821D9"/>
    <w:rsid w:val="000826A2"/>
    <w:rsid w:val="0008294D"/>
    <w:rsid w:val="00082AE3"/>
    <w:rsid w:val="00082CAE"/>
    <w:rsid w:val="00083114"/>
    <w:rsid w:val="000831F3"/>
    <w:rsid w:val="000833C5"/>
    <w:rsid w:val="00083563"/>
    <w:rsid w:val="00083679"/>
    <w:rsid w:val="0008376F"/>
    <w:rsid w:val="00083931"/>
    <w:rsid w:val="00083EBF"/>
    <w:rsid w:val="0008403B"/>
    <w:rsid w:val="0008403D"/>
    <w:rsid w:val="00084422"/>
    <w:rsid w:val="0008488C"/>
    <w:rsid w:val="000849FA"/>
    <w:rsid w:val="00084A06"/>
    <w:rsid w:val="00084A7E"/>
    <w:rsid w:val="00085211"/>
    <w:rsid w:val="00085216"/>
    <w:rsid w:val="00085382"/>
    <w:rsid w:val="00085400"/>
    <w:rsid w:val="0008547A"/>
    <w:rsid w:val="00085586"/>
    <w:rsid w:val="000857A9"/>
    <w:rsid w:val="000857B0"/>
    <w:rsid w:val="00085A49"/>
    <w:rsid w:val="00085BFC"/>
    <w:rsid w:val="00085CCE"/>
    <w:rsid w:val="00085D79"/>
    <w:rsid w:val="00086153"/>
    <w:rsid w:val="000861F8"/>
    <w:rsid w:val="00086349"/>
    <w:rsid w:val="00086539"/>
    <w:rsid w:val="00086682"/>
    <w:rsid w:val="0008693D"/>
    <w:rsid w:val="00086A49"/>
    <w:rsid w:val="00086AE9"/>
    <w:rsid w:val="00087183"/>
    <w:rsid w:val="00087212"/>
    <w:rsid w:val="0008745E"/>
    <w:rsid w:val="000879F7"/>
    <w:rsid w:val="00087BAA"/>
    <w:rsid w:val="00087C8D"/>
    <w:rsid w:val="00087CEE"/>
    <w:rsid w:val="0009029A"/>
    <w:rsid w:val="0009037D"/>
    <w:rsid w:val="00090389"/>
    <w:rsid w:val="0009044A"/>
    <w:rsid w:val="0009047D"/>
    <w:rsid w:val="00090604"/>
    <w:rsid w:val="00090651"/>
    <w:rsid w:val="00090838"/>
    <w:rsid w:val="00090A4B"/>
    <w:rsid w:val="00090AE6"/>
    <w:rsid w:val="00090B30"/>
    <w:rsid w:val="00090E85"/>
    <w:rsid w:val="00090EA6"/>
    <w:rsid w:val="00090F17"/>
    <w:rsid w:val="00090F5C"/>
    <w:rsid w:val="000911D9"/>
    <w:rsid w:val="0009168E"/>
    <w:rsid w:val="000916F2"/>
    <w:rsid w:val="00091EB1"/>
    <w:rsid w:val="0009201E"/>
    <w:rsid w:val="00092180"/>
    <w:rsid w:val="000921EC"/>
    <w:rsid w:val="000922D2"/>
    <w:rsid w:val="0009251E"/>
    <w:rsid w:val="00092539"/>
    <w:rsid w:val="000925BC"/>
    <w:rsid w:val="00092670"/>
    <w:rsid w:val="0009291C"/>
    <w:rsid w:val="00092BA9"/>
    <w:rsid w:val="00092BBB"/>
    <w:rsid w:val="00092CCE"/>
    <w:rsid w:val="00092FA9"/>
    <w:rsid w:val="00093375"/>
    <w:rsid w:val="00093661"/>
    <w:rsid w:val="0009371E"/>
    <w:rsid w:val="00093A50"/>
    <w:rsid w:val="00093B9D"/>
    <w:rsid w:val="00093C40"/>
    <w:rsid w:val="00093E4C"/>
    <w:rsid w:val="00094203"/>
    <w:rsid w:val="000944D5"/>
    <w:rsid w:val="000945CF"/>
    <w:rsid w:val="000946CD"/>
    <w:rsid w:val="0009473E"/>
    <w:rsid w:val="00094783"/>
    <w:rsid w:val="00094AA2"/>
    <w:rsid w:val="00094BDA"/>
    <w:rsid w:val="00094EFB"/>
    <w:rsid w:val="000950B8"/>
    <w:rsid w:val="0009525B"/>
    <w:rsid w:val="00095296"/>
    <w:rsid w:val="00095395"/>
    <w:rsid w:val="000953E4"/>
    <w:rsid w:val="00095513"/>
    <w:rsid w:val="00095601"/>
    <w:rsid w:val="00095784"/>
    <w:rsid w:val="00095C60"/>
    <w:rsid w:val="00095F01"/>
    <w:rsid w:val="00095F60"/>
    <w:rsid w:val="00096090"/>
    <w:rsid w:val="000960BE"/>
    <w:rsid w:val="0009698B"/>
    <w:rsid w:val="00096C11"/>
    <w:rsid w:val="00096CBC"/>
    <w:rsid w:val="00096FB6"/>
    <w:rsid w:val="00097336"/>
    <w:rsid w:val="00097393"/>
    <w:rsid w:val="000976A4"/>
    <w:rsid w:val="000976F7"/>
    <w:rsid w:val="00097785"/>
    <w:rsid w:val="00097AD3"/>
    <w:rsid w:val="00097BEF"/>
    <w:rsid w:val="00097FDA"/>
    <w:rsid w:val="000A003E"/>
    <w:rsid w:val="000A02E8"/>
    <w:rsid w:val="000A031F"/>
    <w:rsid w:val="000A040E"/>
    <w:rsid w:val="000A0AD1"/>
    <w:rsid w:val="000A1068"/>
    <w:rsid w:val="000A11F1"/>
    <w:rsid w:val="000A12D6"/>
    <w:rsid w:val="000A1341"/>
    <w:rsid w:val="000A134D"/>
    <w:rsid w:val="000A13D1"/>
    <w:rsid w:val="000A1809"/>
    <w:rsid w:val="000A182E"/>
    <w:rsid w:val="000A18B9"/>
    <w:rsid w:val="000A1BB7"/>
    <w:rsid w:val="000A1C3F"/>
    <w:rsid w:val="000A1DC1"/>
    <w:rsid w:val="000A1E06"/>
    <w:rsid w:val="000A1FD0"/>
    <w:rsid w:val="000A2697"/>
    <w:rsid w:val="000A28CD"/>
    <w:rsid w:val="000A3248"/>
    <w:rsid w:val="000A3423"/>
    <w:rsid w:val="000A35E4"/>
    <w:rsid w:val="000A3A8F"/>
    <w:rsid w:val="000A3AA5"/>
    <w:rsid w:val="000A3D5C"/>
    <w:rsid w:val="000A3DA3"/>
    <w:rsid w:val="000A40AF"/>
    <w:rsid w:val="000A41B2"/>
    <w:rsid w:val="000A4254"/>
    <w:rsid w:val="000A446F"/>
    <w:rsid w:val="000A4892"/>
    <w:rsid w:val="000A489F"/>
    <w:rsid w:val="000A490D"/>
    <w:rsid w:val="000A49F4"/>
    <w:rsid w:val="000A4C0F"/>
    <w:rsid w:val="000A4EA9"/>
    <w:rsid w:val="000A51B0"/>
    <w:rsid w:val="000A55D1"/>
    <w:rsid w:val="000A5647"/>
    <w:rsid w:val="000A58D2"/>
    <w:rsid w:val="000A592F"/>
    <w:rsid w:val="000A5A33"/>
    <w:rsid w:val="000A5CC0"/>
    <w:rsid w:val="000A5DAE"/>
    <w:rsid w:val="000A632B"/>
    <w:rsid w:val="000A644D"/>
    <w:rsid w:val="000A6742"/>
    <w:rsid w:val="000A676D"/>
    <w:rsid w:val="000A6828"/>
    <w:rsid w:val="000A6A28"/>
    <w:rsid w:val="000A6B2C"/>
    <w:rsid w:val="000A6BE1"/>
    <w:rsid w:val="000A6C85"/>
    <w:rsid w:val="000A7020"/>
    <w:rsid w:val="000A703E"/>
    <w:rsid w:val="000A7373"/>
    <w:rsid w:val="000A784B"/>
    <w:rsid w:val="000A7B13"/>
    <w:rsid w:val="000A7FD2"/>
    <w:rsid w:val="000B089D"/>
    <w:rsid w:val="000B08B0"/>
    <w:rsid w:val="000B0AD6"/>
    <w:rsid w:val="000B0D90"/>
    <w:rsid w:val="000B0EEF"/>
    <w:rsid w:val="000B0F76"/>
    <w:rsid w:val="000B0F89"/>
    <w:rsid w:val="000B0F94"/>
    <w:rsid w:val="000B10F6"/>
    <w:rsid w:val="000B13E3"/>
    <w:rsid w:val="000B179C"/>
    <w:rsid w:val="000B1B27"/>
    <w:rsid w:val="000B1BFB"/>
    <w:rsid w:val="000B1CCD"/>
    <w:rsid w:val="000B1FD4"/>
    <w:rsid w:val="000B2139"/>
    <w:rsid w:val="000B2219"/>
    <w:rsid w:val="000B275A"/>
    <w:rsid w:val="000B27FC"/>
    <w:rsid w:val="000B2869"/>
    <w:rsid w:val="000B2916"/>
    <w:rsid w:val="000B2CA9"/>
    <w:rsid w:val="000B2ED5"/>
    <w:rsid w:val="000B32A9"/>
    <w:rsid w:val="000B3B60"/>
    <w:rsid w:val="000B4038"/>
    <w:rsid w:val="000B4294"/>
    <w:rsid w:val="000B4399"/>
    <w:rsid w:val="000B4440"/>
    <w:rsid w:val="000B46A2"/>
    <w:rsid w:val="000B46EC"/>
    <w:rsid w:val="000B478F"/>
    <w:rsid w:val="000B47BC"/>
    <w:rsid w:val="000B4BAE"/>
    <w:rsid w:val="000B5070"/>
    <w:rsid w:val="000B509A"/>
    <w:rsid w:val="000B5331"/>
    <w:rsid w:val="000B548C"/>
    <w:rsid w:val="000B5567"/>
    <w:rsid w:val="000B56A5"/>
    <w:rsid w:val="000B58AC"/>
    <w:rsid w:val="000B58C9"/>
    <w:rsid w:val="000B58CA"/>
    <w:rsid w:val="000B5CFE"/>
    <w:rsid w:val="000B5D2E"/>
    <w:rsid w:val="000B6234"/>
    <w:rsid w:val="000B643A"/>
    <w:rsid w:val="000B64BA"/>
    <w:rsid w:val="000B6567"/>
    <w:rsid w:val="000B6646"/>
    <w:rsid w:val="000B679A"/>
    <w:rsid w:val="000B719D"/>
    <w:rsid w:val="000B72D3"/>
    <w:rsid w:val="000B7717"/>
    <w:rsid w:val="000B7802"/>
    <w:rsid w:val="000B7A35"/>
    <w:rsid w:val="000B7B85"/>
    <w:rsid w:val="000C0759"/>
    <w:rsid w:val="000C080A"/>
    <w:rsid w:val="000C0EB4"/>
    <w:rsid w:val="000C0EB9"/>
    <w:rsid w:val="000C0FDF"/>
    <w:rsid w:val="000C1662"/>
    <w:rsid w:val="000C19D7"/>
    <w:rsid w:val="000C1C87"/>
    <w:rsid w:val="000C24F2"/>
    <w:rsid w:val="000C2577"/>
    <w:rsid w:val="000C25FA"/>
    <w:rsid w:val="000C2D54"/>
    <w:rsid w:val="000C2D78"/>
    <w:rsid w:val="000C2DD1"/>
    <w:rsid w:val="000C31B0"/>
    <w:rsid w:val="000C31B4"/>
    <w:rsid w:val="000C3390"/>
    <w:rsid w:val="000C33BA"/>
    <w:rsid w:val="000C3BCE"/>
    <w:rsid w:val="000C3D60"/>
    <w:rsid w:val="000C3EB8"/>
    <w:rsid w:val="000C4134"/>
    <w:rsid w:val="000C41D7"/>
    <w:rsid w:val="000C4241"/>
    <w:rsid w:val="000C4BF6"/>
    <w:rsid w:val="000C4F66"/>
    <w:rsid w:val="000C5BDD"/>
    <w:rsid w:val="000C5CFC"/>
    <w:rsid w:val="000C6014"/>
    <w:rsid w:val="000C6137"/>
    <w:rsid w:val="000C61B3"/>
    <w:rsid w:val="000C630C"/>
    <w:rsid w:val="000C65B4"/>
    <w:rsid w:val="000C683E"/>
    <w:rsid w:val="000C69B7"/>
    <w:rsid w:val="000C6B6E"/>
    <w:rsid w:val="000C6D24"/>
    <w:rsid w:val="000C6D92"/>
    <w:rsid w:val="000C742B"/>
    <w:rsid w:val="000C74C5"/>
    <w:rsid w:val="000C7911"/>
    <w:rsid w:val="000C7B11"/>
    <w:rsid w:val="000D0097"/>
    <w:rsid w:val="000D01C1"/>
    <w:rsid w:val="000D0271"/>
    <w:rsid w:val="000D04B9"/>
    <w:rsid w:val="000D069C"/>
    <w:rsid w:val="000D087C"/>
    <w:rsid w:val="000D0944"/>
    <w:rsid w:val="000D0C80"/>
    <w:rsid w:val="000D11A5"/>
    <w:rsid w:val="000D1F1B"/>
    <w:rsid w:val="000D1F28"/>
    <w:rsid w:val="000D21F2"/>
    <w:rsid w:val="000D23A4"/>
    <w:rsid w:val="000D28EB"/>
    <w:rsid w:val="000D2907"/>
    <w:rsid w:val="000D2B9F"/>
    <w:rsid w:val="000D2E0B"/>
    <w:rsid w:val="000D2FA5"/>
    <w:rsid w:val="000D3195"/>
    <w:rsid w:val="000D3302"/>
    <w:rsid w:val="000D330C"/>
    <w:rsid w:val="000D330D"/>
    <w:rsid w:val="000D3463"/>
    <w:rsid w:val="000D3944"/>
    <w:rsid w:val="000D3A6E"/>
    <w:rsid w:val="000D3ACD"/>
    <w:rsid w:val="000D3CD7"/>
    <w:rsid w:val="000D3D84"/>
    <w:rsid w:val="000D4336"/>
    <w:rsid w:val="000D4346"/>
    <w:rsid w:val="000D47C1"/>
    <w:rsid w:val="000D49E6"/>
    <w:rsid w:val="000D5132"/>
    <w:rsid w:val="000D5634"/>
    <w:rsid w:val="000D5918"/>
    <w:rsid w:val="000D5A01"/>
    <w:rsid w:val="000D5AB1"/>
    <w:rsid w:val="000D5F3A"/>
    <w:rsid w:val="000D5F73"/>
    <w:rsid w:val="000D608B"/>
    <w:rsid w:val="000D620E"/>
    <w:rsid w:val="000D627C"/>
    <w:rsid w:val="000D62BC"/>
    <w:rsid w:val="000D65C5"/>
    <w:rsid w:val="000D674A"/>
    <w:rsid w:val="000D68B6"/>
    <w:rsid w:val="000D698D"/>
    <w:rsid w:val="000D6A5F"/>
    <w:rsid w:val="000D6BB0"/>
    <w:rsid w:val="000D70BF"/>
    <w:rsid w:val="000D7495"/>
    <w:rsid w:val="000D75C1"/>
    <w:rsid w:val="000D77B9"/>
    <w:rsid w:val="000D7AB7"/>
    <w:rsid w:val="000D7D4C"/>
    <w:rsid w:val="000E00A7"/>
    <w:rsid w:val="000E06C8"/>
    <w:rsid w:val="000E0A92"/>
    <w:rsid w:val="000E0B42"/>
    <w:rsid w:val="000E0ED9"/>
    <w:rsid w:val="000E10D5"/>
    <w:rsid w:val="000E10E1"/>
    <w:rsid w:val="000E16B7"/>
    <w:rsid w:val="000E1781"/>
    <w:rsid w:val="000E1A91"/>
    <w:rsid w:val="000E1BAF"/>
    <w:rsid w:val="000E1BCB"/>
    <w:rsid w:val="000E1D64"/>
    <w:rsid w:val="000E1EE6"/>
    <w:rsid w:val="000E2083"/>
    <w:rsid w:val="000E20E9"/>
    <w:rsid w:val="000E2607"/>
    <w:rsid w:val="000E27D1"/>
    <w:rsid w:val="000E2A87"/>
    <w:rsid w:val="000E2D25"/>
    <w:rsid w:val="000E2F2F"/>
    <w:rsid w:val="000E307A"/>
    <w:rsid w:val="000E3087"/>
    <w:rsid w:val="000E328A"/>
    <w:rsid w:val="000E35E2"/>
    <w:rsid w:val="000E3766"/>
    <w:rsid w:val="000E384E"/>
    <w:rsid w:val="000E3B66"/>
    <w:rsid w:val="000E3DB5"/>
    <w:rsid w:val="000E3E9F"/>
    <w:rsid w:val="000E3F96"/>
    <w:rsid w:val="000E472F"/>
    <w:rsid w:val="000E4C3B"/>
    <w:rsid w:val="000E4CB8"/>
    <w:rsid w:val="000E4CFC"/>
    <w:rsid w:val="000E4FE4"/>
    <w:rsid w:val="000E528E"/>
    <w:rsid w:val="000E55ED"/>
    <w:rsid w:val="000E5685"/>
    <w:rsid w:val="000E5C46"/>
    <w:rsid w:val="000E5D6F"/>
    <w:rsid w:val="000E5FD7"/>
    <w:rsid w:val="000E606A"/>
    <w:rsid w:val="000E660A"/>
    <w:rsid w:val="000E67B8"/>
    <w:rsid w:val="000E69D2"/>
    <w:rsid w:val="000E6BDD"/>
    <w:rsid w:val="000E6E35"/>
    <w:rsid w:val="000E6F53"/>
    <w:rsid w:val="000E75DD"/>
    <w:rsid w:val="000E767E"/>
    <w:rsid w:val="000E7CFA"/>
    <w:rsid w:val="000F0257"/>
    <w:rsid w:val="000F042B"/>
    <w:rsid w:val="000F0743"/>
    <w:rsid w:val="000F0AFB"/>
    <w:rsid w:val="000F0BD4"/>
    <w:rsid w:val="000F0DAC"/>
    <w:rsid w:val="000F0F05"/>
    <w:rsid w:val="000F1044"/>
    <w:rsid w:val="000F11B1"/>
    <w:rsid w:val="000F128D"/>
    <w:rsid w:val="000F14C7"/>
    <w:rsid w:val="000F156A"/>
    <w:rsid w:val="000F1A6C"/>
    <w:rsid w:val="000F1A84"/>
    <w:rsid w:val="000F1ADA"/>
    <w:rsid w:val="000F1D23"/>
    <w:rsid w:val="000F1E77"/>
    <w:rsid w:val="000F21A6"/>
    <w:rsid w:val="000F22E5"/>
    <w:rsid w:val="000F265A"/>
    <w:rsid w:val="000F26D4"/>
    <w:rsid w:val="000F2995"/>
    <w:rsid w:val="000F2AEF"/>
    <w:rsid w:val="000F2EDA"/>
    <w:rsid w:val="000F31F4"/>
    <w:rsid w:val="000F3219"/>
    <w:rsid w:val="000F3477"/>
    <w:rsid w:val="000F3933"/>
    <w:rsid w:val="000F39C6"/>
    <w:rsid w:val="000F4258"/>
    <w:rsid w:val="000F43C8"/>
    <w:rsid w:val="000F442B"/>
    <w:rsid w:val="000F4621"/>
    <w:rsid w:val="000F47C9"/>
    <w:rsid w:val="000F4852"/>
    <w:rsid w:val="000F488C"/>
    <w:rsid w:val="000F48DF"/>
    <w:rsid w:val="000F492E"/>
    <w:rsid w:val="000F4B64"/>
    <w:rsid w:val="000F4D7E"/>
    <w:rsid w:val="000F5210"/>
    <w:rsid w:val="000F5386"/>
    <w:rsid w:val="000F5506"/>
    <w:rsid w:val="000F5516"/>
    <w:rsid w:val="000F5B9F"/>
    <w:rsid w:val="000F5C2A"/>
    <w:rsid w:val="000F5C44"/>
    <w:rsid w:val="000F5DF5"/>
    <w:rsid w:val="000F5E06"/>
    <w:rsid w:val="000F6159"/>
    <w:rsid w:val="000F6B43"/>
    <w:rsid w:val="000F6CEA"/>
    <w:rsid w:val="000F6D12"/>
    <w:rsid w:val="000F6F75"/>
    <w:rsid w:val="000F7064"/>
    <w:rsid w:val="000F722C"/>
    <w:rsid w:val="000F7469"/>
    <w:rsid w:val="000F7838"/>
    <w:rsid w:val="000F7AEF"/>
    <w:rsid w:val="000F7BCA"/>
    <w:rsid w:val="000F7C3E"/>
    <w:rsid w:val="000F7CAA"/>
    <w:rsid w:val="000F7DD0"/>
    <w:rsid w:val="0010011D"/>
    <w:rsid w:val="001001FD"/>
    <w:rsid w:val="001002BF"/>
    <w:rsid w:val="00100546"/>
    <w:rsid w:val="001007A3"/>
    <w:rsid w:val="001008A4"/>
    <w:rsid w:val="0010092C"/>
    <w:rsid w:val="0010099C"/>
    <w:rsid w:val="00100D93"/>
    <w:rsid w:val="001010AD"/>
    <w:rsid w:val="00101158"/>
    <w:rsid w:val="00101395"/>
    <w:rsid w:val="001015A1"/>
    <w:rsid w:val="00101680"/>
    <w:rsid w:val="001016B7"/>
    <w:rsid w:val="00101963"/>
    <w:rsid w:val="00101A6B"/>
    <w:rsid w:val="00101B76"/>
    <w:rsid w:val="00101BE9"/>
    <w:rsid w:val="00101C8C"/>
    <w:rsid w:val="00101D05"/>
    <w:rsid w:val="00101DE3"/>
    <w:rsid w:val="00101E46"/>
    <w:rsid w:val="0010208C"/>
    <w:rsid w:val="00102360"/>
    <w:rsid w:val="0010236C"/>
    <w:rsid w:val="001026DF"/>
    <w:rsid w:val="00102C9B"/>
    <w:rsid w:val="00102CC1"/>
    <w:rsid w:val="00102F8B"/>
    <w:rsid w:val="00102FED"/>
    <w:rsid w:val="00103854"/>
    <w:rsid w:val="001038A0"/>
    <w:rsid w:val="001038FD"/>
    <w:rsid w:val="00103975"/>
    <w:rsid w:val="00103A72"/>
    <w:rsid w:val="0010452F"/>
    <w:rsid w:val="0010471A"/>
    <w:rsid w:val="00104B3F"/>
    <w:rsid w:val="00104CEB"/>
    <w:rsid w:val="00104CF4"/>
    <w:rsid w:val="00104E4D"/>
    <w:rsid w:val="00105060"/>
    <w:rsid w:val="00105406"/>
    <w:rsid w:val="00105449"/>
    <w:rsid w:val="001056F0"/>
    <w:rsid w:val="001057F8"/>
    <w:rsid w:val="001058DA"/>
    <w:rsid w:val="00105992"/>
    <w:rsid w:val="001064F7"/>
    <w:rsid w:val="00106666"/>
    <w:rsid w:val="001067D3"/>
    <w:rsid w:val="00106B8C"/>
    <w:rsid w:val="00106C2A"/>
    <w:rsid w:val="00106D6A"/>
    <w:rsid w:val="00107414"/>
    <w:rsid w:val="001074BC"/>
    <w:rsid w:val="001075A8"/>
    <w:rsid w:val="0010763D"/>
    <w:rsid w:val="00107889"/>
    <w:rsid w:val="0010799D"/>
    <w:rsid w:val="00107B2E"/>
    <w:rsid w:val="00107C0B"/>
    <w:rsid w:val="00107C59"/>
    <w:rsid w:val="00107D61"/>
    <w:rsid w:val="001101BC"/>
    <w:rsid w:val="00110737"/>
    <w:rsid w:val="00110B1A"/>
    <w:rsid w:val="00110CC2"/>
    <w:rsid w:val="00110E4C"/>
    <w:rsid w:val="00111097"/>
    <w:rsid w:val="00111197"/>
    <w:rsid w:val="00111341"/>
    <w:rsid w:val="0011136A"/>
    <w:rsid w:val="0011137D"/>
    <w:rsid w:val="001116BA"/>
    <w:rsid w:val="001117AB"/>
    <w:rsid w:val="0011180C"/>
    <w:rsid w:val="00111A54"/>
    <w:rsid w:val="00111C1E"/>
    <w:rsid w:val="00111E0D"/>
    <w:rsid w:val="0011201D"/>
    <w:rsid w:val="0011206D"/>
    <w:rsid w:val="001122FE"/>
    <w:rsid w:val="00112363"/>
    <w:rsid w:val="001124D0"/>
    <w:rsid w:val="00112561"/>
    <w:rsid w:val="0011257F"/>
    <w:rsid w:val="00112B1F"/>
    <w:rsid w:val="00112E58"/>
    <w:rsid w:val="0011358B"/>
    <w:rsid w:val="001138EF"/>
    <w:rsid w:val="00113D66"/>
    <w:rsid w:val="00113DA4"/>
    <w:rsid w:val="001141E7"/>
    <w:rsid w:val="0011427A"/>
    <w:rsid w:val="001142C2"/>
    <w:rsid w:val="001146C7"/>
    <w:rsid w:val="001146FE"/>
    <w:rsid w:val="00114802"/>
    <w:rsid w:val="00114935"/>
    <w:rsid w:val="00114936"/>
    <w:rsid w:val="00114E58"/>
    <w:rsid w:val="00114FFD"/>
    <w:rsid w:val="00115253"/>
    <w:rsid w:val="001157AE"/>
    <w:rsid w:val="00115B29"/>
    <w:rsid w:val="00116073"/>
    <w:rsid w:val="001162EA"/>
    <w:rsid w:val="0011671F"/>
    <w:rsid w:val="00116B23"/>
    <w:rsid w:val="001170B6"/>
    <w:rsid w:val="00117366"/>
    <w:rsid w:val="00117592"/>
    <w:rsid w:val="001175E4"/>
    <w:rsid w:val="0011762F"/>
    <w:rsid w:val="00117CA0"/>
    <w:rsid w:val="00120259"/>
    <w:rsid w:val="0012028C"/>
    <w:rsid w:val="001203DB"/>
    <w:rsid w:val="00120959"/>
    <w:rsid w:val="00120978"/>
    <w:rsid w:val="001211F7"/>
    <w:rsid w:val="00121313"/>
    <w:rsid w:val="0012186C"/>
    <w:rsid w:val="00121C60"/>
    <w:rsid w:val="00121E35"/>
    <w:rsid w:val="00121E6F"/>
    <w:rsid w:val="001226E8"/>
    <w:rsid w:val="00122785"/>
    <w:rsid w:val="00122787"/>
    <w:rsid w:val="00122B4E"/>
    <w:rsid w:val="00122E31"/>
    <w:rsid w:val="00122ED2"/>
    <w:rsid w:val="00122F0C"/>
    <w:rsid w:val="001230CD"/>
    <w:rsid w:val="001232BA"/>
    <w:rsid w:val="00123512"/>
    <w:rsid w:val="00123524"/>
    <w:rsid w:val="001235AF"/>
    <w:rsid w:val="00123769"/>
    <w:rsid w:val="001238A2"/>
    <w:rsid w:val="00123B13"/>
    <w:rsid w:val="00123CA3"/>
    <w:rsid w:val="00123DE9"/>
    <w:rsid w:val="00124225"/>
    <w:rsid w:val="00124332"/>
    <w:rsid w:val="00124367"/>
    <w:rsid w:val="00124488"/>
    <w:rsid w:val="00124705"/>
    <w:rsid w:val="00124D29"/>
    <w:rsid w:val="00124EC4"/>
    <w:rsid w:val="00124ED4"/>
    <w:rsid w:val="00125379"/>
    <w:rsid w:val="00125424"/>
    <w:rsid w:val="00125540"/>
    <w:rsid w:val="0012568D"/>
    <w:rsid w:val="00125A42"/>
    <w:rsid w:val="00125A52"/>
    <w:rsid w:val="00125AEF"/>
    <w:rsid w:val="00125C69"/>
    <w:rsid w:val="00125E57"/>
    <w:rsid w:val="00125F27"/>
    <w:rsid w:val="00125F7D"/>
    <w:rsid w:val="0012624A"/>
    <w:rsid w:val="001262F4"/>
    <w:rsid w:val="00126596"/>
    <w:rsid w:val="00126602"/>
    <w:rsid w:val="00126A5F"/>
    <w:rsid w:val="00126AA5"/>
    <w:rsid w:val="00126CE4"/>
    <w:rsid w:val="00126F72"/>
    <w:rsid w:val="00126FCD"/>
    <w:rsid w:val="0012737E"/>
    <w:rsid w:val="0012743C"/>
    <w:rsid w:val="00127441"/>
    <w:rsid w:val="0012767F"/>
    <w:rsid w:val="0012769E"/>
    <w:rsid w:val="00127B99"/>
    <w:rsid w:val="00127D54"/>
    <w:rsid w:val="00127D70"/>
    <w:rsid w:val="001302E8"/>
    <w:rsid w:val="00130E91"/>
    <w:rsid w:val="0013134C"/>
    <w:rsid w:val="001313B6"/>
    <w:rsid w:val="00131626"/>
    <w:rsid w:val="00131664"/>
    <w:rsid w:val="001316A0"/>
    <w:rsid w:val="0013180C"/>
    <w:rsid w:val="00131C29"/>
    <w:rsid w:val="0013221D"/>
    <w:rsid w:val="0013224A"/>
    <w:rsid w:val="001325EB"/>
    <w:rsid w:val="001329E2"/>
    <w:rsid w:val="00132AE3"/>
    <w:rsid w:val="00132C70"/>
    <w:rsid w:val="00132CD9"/>
    <w:rsid w:val="001332AB"/>
    <w:rsid w:val="00133518"/>
    <w:rsid w:val="0013371B"/>
    <w:rsid w:val="00133779"/>
    <w:rsid w:val="0013383E"/>
    <w:rsid w:val="00133843"/>
    <w:rsid w:val="00133962"/>
    <w:rsid w:val="001339D9"/>
    <w:rsid w:val="00133A88"/>
    <w:rsid w:val="00133A9C"/>
    <w:rsid w:val="00133AD8"/>
    <w:rsid w:val="00133AF9"/>
    <w:rsid w:val="00133B78"/>
    <w:rsid w:val="00133DFF"/>
    <w:rsid w:val="00133F36"/>
    <w:rsid w:val="00134177"/>
    <w:rsid w:val="001342E5"/>
    <w:rsid w:val="00134469"/>
    <w:rsid w:val="00134826"/>
    <w:rsid w:val="00134872"/>
    <w:rsid w:val="00134986"/>
    <w:rsid w:val="00134A06"/>
    <w:rsid w:val="00134AAE"/>
    <w:rsid w:val="00134BF6"/>
    <w:rsid w:val="00134C70"/>
    <w:rsid w:val="00134E12"/>
    <w:rsid w:val="00135008"/>
    <w:rsid w:val="00135022"/>
    <w:rsid w:val="0013529D"/>
    <w:rsid w:val="001352C3"/>
    <w:rsid w:val="001353B4"/>
    <w:rsid w:val="001355CD"/>
    <w:rsid w:val="001358A4"/>
    <w:rsid w:val="00135D0E"/>
    <w:rsid w:val="00135ED9"/>
    <w:rsid w:val="00135FF7"/>
    <w:rsid w:val="00136366"/>
    <w:rsid w:val="001364B9"/>
    <w:rsid w:val="00136A36"/>
    <w:rsid w:val="00136AFC"/>
    <w:rsid w:val="00136C16"/>
    <w:rsid w:val="00136EA7"/>
    <w:rsid w:val="00136EB8"/>
    <w:rsid w:val="00136F1D"/>
    <w:rsid w:val="001370A3"/>
    <w:rsid w:val="001372FA"/>
    <w:rsid w:val="001373E3"/>
    <w:rsid w:val="001376C1"/>
    <w:rsid w:val="001376F8"/>
    <w:rsid w:val="0013797F"/>
    <w:rsid w:val="00137BAC"/>
    <w:rsid w:val="001403CE"/>
    <w:rsid w:val="001408CC"/>
    <w:rsid w:val="00140EB3"/>
    <w:rsid w:val="0014101A"/>
    <w:rsid w:val="001410B6"/>
    <w:rsid w:val="0014120A"/>
    <w:rsid w:val="001416D1"/>
    <w:rsid w:val="00141A66"/>
    <w:rsid w:val="00141A93"/>
    <w:rsid w:val="00141BAB"/>
    <w:rsid w:val="00141C49"/>
    <w:rsid w:val="00141C5D"/>
    <w:rsid w:val="00141C60"/>
    <w:rsid w:val="00142435"/>
    <w:rsid w:val="00142497"/>
    <w:rsid w:val="001425C1"/>
    <w:rsid w:val="00142A49"/>
    <w:rsid w:val="00142EA7"/>
    <w:rsid w:val="00143125"/>
    <w:rsid w:val="00143B0A"/>
    <w:rsid w:val="00143B0D"/>
    <w:rsid w:val="00143C41"/>
    <w:rsid w:val="00143DF8"/>
    <w:rsid w:val="00143EA9"/>
    <w:rsid w:val="00143FA6"/>
    <w:rsid w:val="0014408B"/>
    <w:rsid w:val="00144252"/>
    <w:rsid w:val="0014445B"/>
    <w:rsid w:val="00144466"/>
    <w:rsid w:val="00144492"/>
    <w:rsid w:val="0014455C"/>
    <w:rsid w:val="00144852"/>
    <w:rsid w:val="00144B34"/>
    <w:rsid w:val="00144B71"/>
    <w:rsid w:val="00144CEA"/>
    <w:rsid w:val="00144D4A"/>
    <w:rsid w:val="00144D86"/>
    <w:rsid w:val="0014512E"/>
    <w:rsid w:val="001452AA"/>
    <w:rsid w:val="001452AD"/>
    <w:rsid w:val="00145717"/>
    <w:rsid w:val="00145D66"/>
    <w:rsid w:val="00145ED8"/>
    <w:rsid w:val="00145F7C"/>
    <w:rsid w:val="00146034"/>
    <w:rsid w:val="001460A4"/>
    <w:rsid w:val="00146236"/>
    <w:rsid w:val="00146328"/>
    <w:rsid w:val="00146604"/>
    <w:rsid w:val="0014671B"/>
    <w:rsid w:val="00146A1D"/>
    <w:rsid w:val="00146AFD"/>
    <w:rsid w:val="00146D76"/>
    <w:rsid w:val="00146D9A"/>
    <w:rsid w:val="00146F71"/>
    <w:rsid w:val="001471B7"/>
    <w:rsid w:val="001474FE"/>
    <w:rsid w:val="001476E4"/>
    <w:rsid w:val="001479A5"/>
    <w:rsid w:val="00147CA3"/>
    <w:rsid w:val="00147E7F"/>
    <w:rsid w:val="00147F7B"/>
    <w:rsid w:val="00147FD2"/>
    <w:rsid w:val="0015016C"/>
    <w:rsid w:val="0015070E"/>
    <w:rsid w:val="001507EE"/>
    <w:rsid w:val="001508B4"/>
    <w:rsid w:val="00150983"/>
    <w:rsid w:val="00150B1F"/>
    <w:rsid w:val="00150B3F"/>
    <w:rsid w:val="00150C9D"/>
    <w:rsid w:val="00150F85"/>
    <w:rsid w:val="0015136E"/>
    <w:rsid w:val="001515E9"/>
    <w:rsid w:val="001517D3"/>
    <w:rsid w:val="001517DE"/>
    <w:rsid w:val="00151A60"/>
    <w:rsid w:val="00151AF4"/>
    <w:rsid w:val="00151CDC"/>
    <w:rsid w:val="00151DBA"/>
    <w:rsid w:val="00151F0C"/>
    <w:rsid w:val="00152757"/>
    <w:rsid w:val="00152786"/>
    <w:rsid w:val="001527B9"/>
    <w:rsid w:val="00152F86"/>
    <w:rsid w:val="00153110"/>
    <w:rsid w:val="0015312A"/>
    <w:rsid w:val="0015323A"/>
    <w:rsid w:val="001532D4"/>
    <w:rsid w:val="001534D6"/>
    <w:rsid w:val="00153A78"/>
    <w:rsid w:val="00153B0A"/>
    <w:rsid w:val="00153B10"/>
    <w:rsid w:val="00153B5C"/>
    <w:rsid w:val="00153BD1"/>
    <w:rsid w:val="00153EF7"/>
    <w:rsid w:val="00153F7A"/>
    <w:rsid w:val="00154138"/>
    <w:rsid w:val="00154840"/>
    <w:rsid w:val="00154849"/>
    <w:rsid w:val="00154A47"/>
    <w:rsid w:val="00154B83"/>
    <w:rsid w:val="00154BE7"/>
    <w:rsid w:val="00154C2A"/>
    <w:rsid w:val="00154D79"/>
    <w:rsid w:val="00154E27"/>
    <w:rsid w:val="0015506C"/>
    <w:rsid w:val="00155087"/>
    <w:rsid w:val="00155093"/>
    <w:rsid w:val="00155159"/>
    <w:rsid w:val="0015531B"/>
    <w:rsid w:val="00155405"/>
    <w:rsid w:val="00155431"/>
    <w:rsid w:val="001557B7"/>
    <w:rsid w:val="00155995"/>
    <w:rsid w:val="00155A9D"/>
    <w:rsid w:val="00155DBB"/>
    <w:rsid w:val="00155FFE"/>
    <w:rsid w:val="001561F7"/>
    <w:rsid w:val="00156440"/>
    <w:rsid w:val="00156496"/>
    <w:rsid w:val="00156569"/>
    <w:rsid w:val="00156768"/>
    <w:rsid w:val="001568B8"/>
    <w:rsid w:val="00156E7A"/>
    <w:rsid w:val="00156EEF"/>
    <w:rsid w:val="00156F48"/>
    <w:rsid w:val="0015715A"/>
    <w:rsid w:val="00157834"/>
    <w:rsid w:val="0015791E"/>
    <w:rsid w:val="00157933"/>
    <w:rsid w:val="00157A31"/>
    <w:rsid w:val="00157CF4"/>
    <w:rsid w:val="001603B2"/>
    <w:rsid w:val="00160600"/>
    <w:rsid w:val="001607F8"/>
    <w:rsid w:val="00160857"/>
    <w:rsid w:val="00160D22"/>
    <w:rsid w:val="00160EEC"/>
    <w:rsid w:val="001610BF"/>
    <w:rsid w:val="0016176A"/>
    <w:rsid w:val="00161B6B"/>
    <w:rsid w:val="001620B8"/>
    <w:rsid w:val="001621A9"/>
    <w:rsid w:val="00162225"/>
    <w:rsid w:val="001623AC"/>
    <w:rsid w:val="0016244F"/>
    <w:rsid w:val="00162A40"/>
    <w:rsid w:val="00162A59"/>
    <w:rsid w:val="00162B55"/>
    <w:rsid w:val="00162C74"/>
    <w:rsid w:val="0016300A"/>
    <w:rsid w:val="00163040"/>
    <w:rsid w:val="00163667"/>
    <w:rsid w:val="00163765"/>
    <w:rsid w:val="00163900"/>
    <w:rsid w:val="00163E41"/>
    <w:rsid w:val="00163ED6"/>
    <w:rsid w:val="0016411C"/>
    <w:rsid w:val="001643F9"/>
    <w:rsid w:val="00164560"/>
    <w:rsid w:val="00164726"/>
    <w:rsid w:val="001648A5"/>
    <w:rsid w:val="00164D69"/>
    <w:rsid w:val="00164EA9"/>
    <w:rsid w:val="00164EBE"/>
    <w:rsid w:val="0016517A"/>
    <w:rsid w:val="001651D8"/>
    <w:rsid w:val="001655BA"/>
    <w:rsid w:val="001655BC"/>
    <w:rsid w:val="00165701"/>
    <w:rsid w:val="00165A33"/>
    <w:rsid w:val="00165F6F"/>
    <w:rsid w:val="00166124"/>
    <w:rsid w:val="001661BB"/>
    <w:rsid w:val="00166206"/>
    <w:rsid w:val="001662AE"/>
    <w:rsid w:val="001663D2"/>
    <w:rsid w:val="0016642E"/>
    <w:rsid w:val="0016675B"/>
    <w:rsid w:val="00166802"/>
    <w:rsid w:val="00166919"/>
    <w:rsid w:val="00166959"/>
    <w:rsid w:val="00166AC9"/>
    <w:rsid w:val="00166EB8"/>
    <w:rsid w:val="001670BD"/>
    <w:rsid w:val="00167728"/>
    <w:rsid w:val="001677FD"/>
    <w:rsid w:val="001678AA"/>
    <w:rsid w:val="00167A27"/>
    <w:rsid w:val="00167AE6"/>
    <w:rsid w:val="00167B62"/>
    <w:rsid w:val="00167C7E"/>
    <w:rsid w:val="00167E16"/>
    <w:rsid w:val="00167E50"/>
    <w:rsid w:val="00170238"/>
    <w:rsid w:val="001703D6"/>
    <w:rsid w:val="0017077F"/>
    <w:rsid w:val="001708CD"/>
    <w:rsid w:val="0017099B"/>
    <w:rsid w:val="00170C36"/>
    <w:rsid w:val="00170CFF"/>
    <w:rsid w:val="00171343"/>
    <w:rsid w:val="001718C2"/>
    <w:rsid w:val="00171E9E"/>
    <w:rsid w:val="00172031"/>
    <w:rsid w:val="0017223E"/>
    <w:rsid w:val="00172335"/>
    <w:rsid w:val="0017236D"/>
    <w:rsid w:val="001723A2"/>
    <w:rsid w:val="001723C9"/>
    <w:rsid w:val="00172631"/>
    <w:rsid w:val="00172744"/>
    <w:rsid w:val="00172865"/>
    <w:rsid w:val="00172B88"/>
    <w:rsid w:val="00172E9B"/>
    <w:rsid w:val="0017322E"/>
    <w:rsid w:val="00173379"/>
    <w:rsid w:val="001733B0"/>
    <w:rsid w:val="00173750"/>
    <w:rsid w:val="0017393F"/>
    <w:rsid w:val="00173E11"/>
    <w:rsid w:val="00173EC9"/>
    <w:rsid w:val="001742E2"/>
    <w:rsid w:val="001744F5"/>
    <w:rsid w:val="0017483E"/>
    <w:rsid w:val="00174AA5"/>
    <w:rsid w:val="001753CD"/>
    <w:rsid w:val="001755BD"/>
    <w:rsid w:val="001757ED"/>
    <w:rsid w:val="001757FC"/>
    <w:rsid w:val="001759B7"/>
    <w:rsid w:val="001759DD"/>
    <w:rsid w:val="00175B2C"/>
    <w:rsid w:val="00175CC8"/>
    <w:rsid w:val="00175CF7"/>
    <w:rsid w:val="00175D93"/>
    <w:rsid w:val="00175FB9"/>
    <w:rsid w:val="001760E4"/>
    <w:rsid w:val="00176185"/>
    <w:rsid w:val="001766C2"/>
    <w:rsid w:val="001767B5"/>
    <w:rsid w:val="0017686D"/>
    <w:rsid w:val="001768E7"/>
    <w:rsid w:val="00176AA0"/>
    <w:rsid w:val="00176E6E"/>
    <w:rsid w:val="001770C9"/>
    <w:rsid w:val="00177254"/>
    <w:rsid w:val="001772AB"/>
    <w:rsid w:val="00177A32"/>
    <w:rsid w:val="00177CFA"/>
    <w:rsid w:val="00177DF9"/>
    <w:rsid w:val="00177FC8"/>
    <w:rsid w:val="0018040A"/>
    <w:rsid w:val="00180694"/>
    <w:rsid w:val="001808EA"/>
    <w:rsid w:val="00180AC7"/>
    <w:rsid w:val="00180C47"/>
    <w:rsid w:val="00180CE2"/>
    <w:rsid w:val="00180FF3"/>
    <w:rsid w:val="0018109A"/>
    <w:rsid w:val="00181383"/>
    <w:rsid w:val="0018153F"/>
    <w:rsid w:val="00181540"/>
    <w:rsid w:val="0018196C"/>
    <w:rsid w:val="001820BC"/>
    <w:rsid w:val="001821F4"/>
    <w:rsid w:val="00182323"/>
    <w:rsid w:val="001826DC"/>
    <w:rsid w:val="0018272A"/>
    <w:rsid w:val="0018279D"/>
    <w:rsid w:val="00182A8C"/>
    <w:rsid w:val="00182B88"/>
    <w:rsid w:val="00182FB3"/>
    <w:rsid w:val="0018304D"/>
    <w:rsid w:val="0018313C"/>
    <w:rsid w:val="00183328"/>
    <w:rsid w:val="00183337"/>
    <w:rsid w:val="00183520"/>
    <w:rsid w:val="00183962"/>
    <w:rsid w:val="00183B2B"/>
    <w:rsid w:val="00183DBF"/>
    <w:rsid w:val="00184048"/>
    <w:rsid w:val="00184093"/>
    <w:rsid w:val="001840B2"/>
    <w:rsid w:val="0018438E"/>
    <w:rsid w:val="001847F0"/>
    <w:rsid w:val="00184A48"/>
    <w:rsid w:val="00184CB4"/>
    <w:rsid w:val="00185097"/>
    <w:rsid w:val="001852AD"/>
    <w:rsid w:val="001852F0"/>
    <w:rsid w:val="001856D7"/>
    <w:rsid w:val="001857EA"/>
    <w:rsid w:val="00185978"/>
    <w:rsid w:val="00185B4B"/>
    <w:rsid w:val="00185CBD"/>
    <w:rsid w:val="00185D5F"/>
    <w:rsid w:val="0018601F"/>
    <w:rsid w:val="00186120"/>
    <w:rsid w:val="00186647"/>
    <w:rsid w:val="001866D9"/>
    <w:rsid w:val="0018674A"/>
    <w:rsid w:val="00186ADA"/>
    <w:rsid w:val="00186C8C"/>
    <w:rsid w:val="00186F37"/>
    <w:rsid w:val="00187048"/>
    <w:rsid w:val="0018719A"/>
    <w:rsid w:val="001871EF"/>
    <w:rsid w:val="00187218"/>
    <w:rsid w:val="0018729C"/>
    <w:rsid w:val="001872FB"/>
    <w:rsid w:val="001873C3"/>
    <w:rsid w:val="0018750A"/>
    <w:rsid w:val="001876EA"/>
    <w:rsid w:val="00187865"/>
    <w:rsid w:val="00187D29"/>
    <w:rsid w:val="00187D6B"/>
    <w:rsid w:val="00187DB2"/>
    <w:rsid w:val="00187EEE"/>
    <w:rsid w:val="00187FBA"/>
    <w:rsid w:val="001905C0"/>
    <w:rsid w:val="001909AA"/>
    <w:rsid w:val="00190C0E"/>
    <w:rsid w:val="00190CFE"/>
    <w:rsid w:val="00190DB5"/>
    <w:rsid w:val="00190DE4"/>
    <w:rsid w:val="00190FA8"/>
    <w:rsid w:val="0019111D"/>
    <w:rsid w:val="001911F5"/>
    <w:rsid w:val="00191A6D"/>
    <w:rsid w:val="00191B10"/>
    <w:rsid w:val="00192036"/>
    <w:rsid w:val="00192221"/>
    <w:rsid w:val="00192243"/>
    <w:rsid w:val="0019291B"/>
    <w:rsid w:val="0019297D"/>
    <w:rsid w:val="00192E75"/>
    <w:rsid w:val="001936E7"/>
    <w:rsid w:val="0019395F"/>
    <w:rsid w:val="00193B3F"/>
    <w:rsid w:val="00193BD8"/>
    <w:rsid w:val="00193D03"/>
    <w:rsid w:val="00194108"/>
    <w:rsid w:val="0019445E"/>
    <w:rsid w:val="001947B2"/>
    <w:rsid w:val="00194AFD"/>
    <w:rsid w:val="00194F03"/>
    <w:rsid w:val="001950A2"/>
    <w:rsid w:val="00195673"/>
    <w:rsid w:val="00195898"/>
    <w:rsid w:val="001958D2"/>
    <w:rsid w:val="00195965"/>
    <w:rsid w:val="00195ABA"/>
    <w:rsid w:val="00196232"/>
    <w:rsid w:val="0019627A"/>
    <w:rsid w:val="0019632D"/>
    <w:rsid w:val="0019638E"/>
    <w:rsid w:val="001963E1"/>
    <w:rsid w:val="001966CD"/>
    <w:rsid w:val="0019673E"/>
    <w:rsid w:val="001967CD"/>
    <w:rsid w:val="00196B04"/>
    <w:rsid w:val="00196CA9"/>
    <w:rsid w:val="00196CD9"/>
    <w:rsid w:val="00196DCD"/>
    <w:rsid w:val="00197814"/>
    <w:rsid w:val="00197832"/>
    <w:rsid w:val="00197860"/>
    <w:rsid w:val="0019794E"/>
    <w:rsid w:val="00197B4F"/>
    <w:rsid w:val="00197B7A"/>
    <w:rsid w:val="00197BBD"/>
    <w:rsid w:val="00197D8D"/>
    <w:rsid w:val="001A002B"/>
    <w:rsid w:val="001A028E"/>
    <w:rsid w:val="001A0333"/>
    <w:rsid w:val="001A0626"/>
    <w:rsid w:val="001A06F6"/>
    <w:rsid w:val="001A087A"/>
    <w:rsid w:val="001A0C16"/>
    <w:rsid w:val="001A0C54"/>
    <w:rsid w:val="001A0DB1"/>
    <w:rsid w:val="001A0FE1"/>
    <w:rsid w:val="001A11ED"/>
    <w:rsid w:val="001A1598"/>
    <w:rsid w:val="001A1659"/>
    <w:rsid w:val="001A196B"/>
    <w:rsid w:val="001A19E8"/>
    <w:rsid w:val="001A1B36"/>
    <w:rsid w:val="001A1B88"/>
    <w:rsid w:val="001A2280"/>
    <w:rsid w:val="001A23AD"/>
    <w:rsid w:val="001A23FC"/>
    <w:rsid w:val="001A247C"/>
    <w:rsid w:val="001A2560"/>
    <w:rsid w:val="001A26D7"/>
    <w:rsid w:val="001A271D"/>
    <w:rsid w:val="001A28F3"/>
    <w:rsid w:val="001A2C59"/>
    <w:rsid w:val="001A2D49"/>
    <w:rsid w:val="001A2F64"/>
    <w:rsid w:val="001A35C8"/>
    <w:rsid w:val="001A3612"/>
    <w:rsid w:val="001A3733"/>
    <w:rsid w:val="001A375D"/>
    <w:rsid w:val="001A3E04"/>
    <w:rsid w:val="001A410E"/>
    <w:rsid w:val="001A43D7"/>
    <w:rsid w:val="001A46E9"/>
    <w:rsid w:val="001A472A"/>
    <w:rsid w:val="001A48E7"/>
    <w:rsid w:val="001A4AEC"/>
    <w:rsid w:val="001A4C97"/>
    <w:rsid w:val="001A4D06"/>
    <w:rsid w:val="001A4D1B"/>
    <w:rsid w:val="001A4F24"/>
    <w:rsid w:val="001A4F49"/>
    <w:rsid w:val="001A5320"/>
    <w:rsid w:val="001A5A27"/>
    <w:rsid w:val="001A5EBF"/>
    <w:rsid w:val="001A6140"/>
    <w:rsid w:val="001A6769"/>
    <w:rsid w:val="001A6CD6"/>
    <w:rsid w:val="001A6D29"/>
    <w:rsid w:val="001A6D8A"/>
    <w:rsid w:val="001A6E0E"/>
    <w:rsid w:val="001A716F"/>
    <w:rsid w:val="001A71F3"/>
    <w:rsid w:val="001A720F"/>
    <w:rsid w:val="001A72C6"/>
    <w:rsid w:val="001A769E"/>
    <w:rsid w:val="001A776C"/>
    <w:rsid w:val="001A7806"/>
    <w:rsid w:val="001A7B99"/>
    <w:rsid w:val="001A7C78"/>
    <w:rsid w:val="001B024D"/>
    <w:rsid w:val="001B02E3"/>
    <w:rsid w:val="001B038B"/>
    <w:rsid w:val="001B04E0"/>
    <w:rsid w:val="001B08DA"/>
    <w:rsid w:val="001B09B5"/>
    <w:rsid w:val="001B0BC3"/>
    <w:rsid w:val="001B0C2D"/>
    <w:rsid w:val="001B0DE3"/>
    <w:rsid w:val="001B1780"/>
    <w:rsid w:val="001B1794"/>
    <w:rsid w:val="001B18B4"/>
    <w:rsid w:val="001B22D6"/>
    <w:rsid w:val="001B23E5"/>
    <w:rsid w:val="001B2872"/>
    <w:rsid w:val="001B29A6"/>
    <w:rsid w:val="001B2A62"/>
    <w:rsid w:val="001B2D0C"/>
    <w:rsid w:val="001B2DD1"/>
    <w:rsid w:val="001B30FF"/>
    <w:rsid w:val="001B313F"/>
    <w:rsid w:val="001B3185"/>
    <w:rsid w:val="001B31E6"/>
    <w:rsid w:val="001B330A"/>
    <w:rsid w:val="001B33D2"/>
    <w:rsid w:val="001B33E0"/>
    <w:rsid w:val="001B35A4"/>
    <w:rsid w:val="001B366A"/>
    <w:rsid w:val="001B370C"/>
    <w:rsid w:val="001B383F"/>
    <w:rsid w:val="001B38EE"/>
    <w:rsid w:val="001B3BCD"/>
    <w:rsid w:val="001B4136"/>
    <w:rsid w:val="001B414B"/>
    <w:rsid w:val="001B42A5"/>
    <w:rsid w:val="001B444D"/>
    <w:rsid w:val="001B4522"/>
    <w:rsid w:val="001B47C3"/>
    <w:rsid w:val="001B4836"/>
    <w:rsid w:val="001B4964"/>
    <w:rsid w:val="001B49EA"/>
    <w:rsid w:val="001B4AA4"/>
    <w:rsid w:val="001B4C40"/>
    <w:rsid w:val="001B5181"/>
    <w:rsid w:val="001B51D2"/>
    <w:rsid w:val="001B5284"/>
    <w:rsid w:val="001B5518"/>
    <w:rsid w:val="001B5B49"/>
    <w:rsid w:val="001B5B93"/>
    <w:rsid w:val="001B5EC3"/>
    <w:rsid w:val="001B5FA7"/>
    <w:rsid w:val="001B66FF"/>
    <w:rsid w:val="001B67D7"/>
    <w:rsid w:val="001B6B2F"/>
    <w:rsid w:val="001B6EEF"/>
    <w:rsid w:val="001B72C9"/>
    <w:rsid w:val="001B733F"/>
    <w:rsid w:val="001B755D"/>
    <w:rsid w:val="001B75B4"/>
    <w:rsid w:val="001B77C6"/>
    <w:rsid w:val="001B7874"/>
    <w:rsid w:val="001B7A53"/>
    <w:rsid w:val="001B7A80"/>
    <w:rsid w:val="001B7AA4"/>
    <w:rsid w:val="001B7B36"/>
    <w:rsid w:val="001C0100"/>
    <w:rsid w:val="001C08B0"/>
    <w:rsid w:val="001C0BE0"/>
    <w:rsid w:val="001C0F4B"/>
    <w:rsid w:val="001C1359"/>
    <w:rsid w:val="001C13B0"/>
    <w:rsid w:val="001C18FB"/>
    <w:rsid w:val="001C19B3"/>
    <w:rsid w:val="001C19FC"/>
    <w:rsid w:val="001C1B07"/>
    <w:rsid w:val="001C1D90"/>
    <w:rsid w:val="001C1DFC"/>
    <w:rsid w:val="001C1E21"/>
    <w:rsid w:val="001C2035"/>
    <w:rsid w:val="001C2184"/>
    <w:rsid w:val="001C22CA"/>
    <w:rsid w:val="001C23C9"/>
    <w:rsid w:val="001C25CA"/>
    <w:rsid w:val="001C2703"/>
    <w:rsid w:val="001C27C7"/>
    <w:rsid w:val="001C28DF"/>
    <w:rsid w:val="001C2CB0"/>
    <w:rsid w:val="001C2E22"/>
    <w:rsid w:val="001C31F5"/>
    <w:rsid w:val="001C35C1"/>
    <w:rsid w:val="001C38BE"/>
    <w:rsid w:val="001C3979"/>
    <w:rsid w:val="001C4272"/>
    <w:rsid w:val="001C428B"/>
    <w:rsid w:val="001C4461"/>
    <w:rsid w:val="001C454C"/>
    <w:rsid w:val="001C4597"/>
    <w:rsid w:val="001C46A1"/>
    <w:rsid w:val="001C4A74"/>
    <w:rsid w:val="001C526D"/>
    <w:rsid w:val="001C53BE"/>
    <w:rsid w:val="001C53C2"/>
    <w:rsid w:val="001C54EC"/>
    <w:rsid w:val="001C552B"/>
    <w:rsid w:val="001C55B5"/>
    <w:rsid w:val="001C574F"/>
    <w:rsid w:val="001C58EF"/>
    <w:rsid w:val="001C5BE7"/>
    <w:rsid w:val="001C5C9D"/>
    <w:rsid w:val="001C5FF4"/>
    <w:rsid w:val="001C6171"/>
    <w:rsid w:val="001C61E6"/>
    <w:rsid w:val="001C642C"/>
    <w:rsid w:val="001C69C4"/>
    <w:rsid w:val="001C6CE2"/>
    <w:rsid w:val="001C6D2C"/>
    <w:rsid w:val="001C7158"/>
    <w:rsid w:val="001C733C"/>
    <w:rsid w:val="001C733E"/>
    <w:rsid w:val="001C7440"/>
    <w:rsid w:val="001C775D"/>
    <w:rsid w:val="001C79AB"/>
    <w:rsid w:val="001C7BCD"/>
    <w:rsid w:val="001C7E04"/>
    <w:rsid w:val="001D00E6"/>
    <w:rsid w:val="001D0428"/>
    <w:rsid w:val="001D0857"/>
    <w:rsid w:val="001D08FD"/>
    <w:rsid w:val="001D0A74"/>
    <w:rsid w:val="001D0C53"/>
    <w:rsid w:val="001D1427"/>
    <w:rsid w:val="001D1470"/>
    <w:rsid w:val="001D19C4"/>
    <w:rsid w:val="001D1CA7"/>
    <w:rsid w:val="001D1DA6"/>
    <w:rsid w:val="001D2064"/>
    <w:rsid w:val="001D22BA"/>
    <w:rsid w:val="001D24DE"/>
    <w:rsid w:val="001D262C"/>
    <w:rsid w:val="001D268C"/>
    <w:rsid w:val="001D2B08"/>
    <w:rsid w:val="001D2B11"/>
    <w:rsid w:val="001D2C02"/>
    <w:rsid w:val="001D2C50"/>
    <w:rsid w:val="001D2C5A"/>
    <w:rsid w:val="001D2CFB"/>
    <w:rsid w:val="001D2F08"/>
    <w:rsid w:val="001D30A9"/>
    <w:rsid w:val="001D30AB"/>
    <w:rsid w:val="001D32D2"/>
    <w:rsid w:val="001D33D0"/>
    <w:rsid w:val="001D34B9"/>
    <w:rsid w:val="001D34F1"/>
    <w:rsid w:val="001D3654"/>
    <w:rsid w:val="001D3735"/>
    <w:rsid w:val="001D389C"/>
    <w:rsid w:val="001D3AD6"/>
    <w:rsid w:val="001D3AE5"/>
    <w:rsid w:val="001D3B97"/>
    <w:rsid w:val="001D3C31"/>
    <w:rsid w:val="001D3C9A"/>
    <w:rsid w:val="001D3DD7"/>
    <w:rsid w:val="001D3F88"/>
    <w:rsid w:val="001D3FA6"/>
    <w:rsid w:val="001D4387"/>
    <w:rsid w:val="001D4696"/>
    <w:rsid w:val="001D473C"/>
    <w:rsid w:val="001D484A"/>
    <w:rsid w:val="001D49C9"/>
    <w:rsid w:val="001D49E4"/>
    <w:rsid w:val="001D4A3E"/>
    <w:rsid w:val="001D4F4A"/>
    <w:rsid w:val="001D52A3"/>
    <w:rsid w:val="001D54CC"/>
    <w:rsid w:val="001D56F8"/>
    <w:rsid w:val="001D572C"/>
    <w:rsid w:val="001D572E"/>
    <w:rsid w:val="001D587C"/>
    <w:rsid w:val="001D5CC5"/>
    <w:rsid w:val="001D5DCE"/>
    <w:rsid w:val="001D6004"/>
    <w:rsid w:val="001D6659"/>
    <w:rsid w:val="001D6782"/>
    <w:rsid w:val="001D6B25"/>
    <w:rsid w:val="001D6B64"/>
    <w:rsid w:val="001D6C18"/>
    <w:rsid w:val="001D76C1"/>
    <w:rsid w:val="001D77E3"/>
    <w:rsid w:val="001D7BCC"/>
    <w:rsid w:val="001D7D33"/>
    <w:rsid w:val="001E0118"/>
    <w:rsid w:val="001E01AD"/>
    <w:rsid w:val="001E0291"/>
    <w:rsid w:val="001E0439"/>
    <w:rsid w:val="001E08AB"/>
    <w:rsid w:val="001E094D"/>
    <w:rsid w:val="001E0C56"/>
    <w:rsid w:val="001E0C58"/>
    <w:rsid w:val="001E1004"/>
    <w:rsid w:val="001E126F"/>
    <w:rsid w:val="001E1556"/>
    <w:rsid w:val="001E15B3"/>
    <w:rsid w:val="001E1725"/>
    <w:rsid w:val="001E18DB"/>
    <w:rsid w:val="001E1AF9"/>
    <w:rsid w:val="001E1B5B"/>
    <w:rsid w:val="001E1BD5"/>
    <w:rsid w:val="001E21B3"/>
    <w:rsid w:val="001E2617"/>
    <w:rsid w:val="001E2703"/>
    <w:rsid w:val="001E2792"/>
    <w:rsid w:val="001E2B00"/>
    <w:rsid w:val="001E2B51"/>
    <w:rsid w:val="001E2BFE"/>
    <w:rsid w:val="001E2E24"/>
    <w:rsid w:val="001E31E9"/>
    <w:rsid w:val="001E32B5"/>
    <w:rsid w:val="001E359D"/>
    <w:rsid w:val="001E360D"/>
    <w:rsid w:val="001E36C7"/>
    <w:rsid w:val="001E3757"/>
    <w:rsid w:val="001E3934"/>
    <w:rsid w:val="001E3A62"/>
    <w:rsid w:val="001E3AAC"/>
    <w:rsid w:val="001E3C5B"/>
    <w:rsid w:val="001E3D1A"/>
    <w:rsid w:val="001E3E77"/>
    <w:rsid w:val="001E3FFD"/>
    <w:rsid w:val="001E4015"/>
    <w:rsid w:val="001E4260"/>
    <w:rsid w:val="001E4401"/>
    <w:rsid w:val="001E443A"/>
    <w:rsid w:val="001E47FB"/>
    <w:rsid w:val="001E4E10"/>
    <w:rsid w:val="001E4F6B"/>
    <w:rsid w:val="001E5180"/>
    <w:rsid w:val="001E5381"/>
    <w:rsid w:val="001E5993"/>
    <w:rsid w:val="001E5D5C"/>
    <w:rsid w:val="001E5EF1"/>
    <w:rsid w:val="001E5F0B"/>
    <w:rsid w:val="001E5F23"/>
    <w:rsid w:val="001E5F38"/>
    <w:rsid w:val="001E5F74"/>
    <w:rsid w:val="001E612A"/>
    <w:rsid w:val="001E6394"/>
    <w:rsid w:val="001E6876"/>
    <w:rsid w:val="001E6B57"/>
    <w:rsid w:val="001E6D53"/>
    <w:rsid w:val="001E719A"/>
    <w:rsid w:val="001E725E"/>
    <w:rsid w:val="001E7399"/>
    <w:rsid w:val="001E7449"/>
    <w:rsid w:val="001E74A4"/>
    <w:rsid w:val="001E771E"/>
    <w:rsid w:val="001E79D6"/>
    <w:rsid w:val="001E7CFE"/>
    <w:rsid w:val="001E7D72"/>
    <w:rsid w:val="001F01AE"/>
    <w:rsid w:val="001F0292"/>
    <w:rsid w:val="001F039B"/>
    <w:rsid w:val="001F0477"/>
    <w:rsid w:val="001F056E"/>
    <w:rsid w:val="001F05BC"/>
    <w:rsid w:val="001F05C8"/>
    <w:rsid w:val="001F0624"/>
    <w:rsid w:val="001F06A6"/>
    <w:rsid w:val="001F083A"/>
    <w:rsid w:val="001F0857"/>
    <w:rsid w:val="001F0B8F"/>
    <w:rsid w:val="001F0BE7"/>
    <w:rsid w:val="001F0C4C"/>
    <w:rsid w:val="001F0E78"/>
    <w:rsid w:val="001F1202"/>
    <w:rsid w:val="001F120E"/>
    <w:rsid w:val="001F1469"/>
    <w:rsid w:val="001F153A"/>
    <w:rsid w:val="001F1775"/>
    <w:rsid w:val="001F17D2"/>
    <w:rsid w:val="001F1934"/>
    <w:rsid w:val="001F1AC5"/>
    <w:rsid w:val="001F1AD0"/>
    <w:rsid w:val="001F1C68"/>
    <w:rsid w:val="001F1E46"/>
    <w:rsid w:val="001F1F36"/>
    <w:rsid w:val="001F2076"/>
    <w:rsid w:val="001F255B"/>
    <w:rsid w:val="001F259E"/>
    <w:rsid w:val="001F25DD"/>
    <w:rsid w:val="001F2C44"/>
    <w:rsid w:val="001F2F97"/>
    <w:rsid w:val="001F304C"/>
    <w:rsid w:val="001F311D"/>
    <w:rsid w:val="001F322A"/>
    <w:rsid w:val="001F338E"/>
    <w:rsid w:val="001F3947"/>
    <w:rsid w:val="001F3A4C"/>
    <w:rsid w:val="001F3C37"/>
    <w:rsid w:val="001F41C3"/>
    <w:rsid w:val="001F4381"/>
    <w:rsid w:val="001F43B5"/>
    <w:rsid w:val="001F43D8"/>
    <w:rsid w:val="001F4575"/>
    <w:rsid w:val="001F4817"/>
    <w:rsid w:val="001F4967"/>
    <w:rsid w:val="001F4C0C"/>
    <w:rsid w:val="001F4DB3"/>
    <w:rsid w:val="001F503D"/>
    <w:rsid w:val="001F511A"/>
    <w:rsid w:val="001F57CD"/>
    <w:rsid w:val="001F58CD"/>
    <w:rsid w:val="001F5A3A"/>
    <w:rsid w:val="001F5B07"/>
    <w:rsid w:val="001F5B24"/>
    <w:rsid w:val="001F5B88"/>
    <w:rsid w:val="001F5BC1"/>
    <w:rsid w:val="001F5EE3"/>
    <w:rsid w:val="001F64B7"/>
    <w:rsid w:val="001F65C9"/>
    <w:rsid w:val="001F689B"/>
    <w:rsid w:val="001F6BC7"/>
    <w:rsid w:val="001F6C55"/>
    <w:rsid w:val="001F6C61"/>
    <w:rsid w:val="001F6DDD"/>
    <w:rsid w:val="001F6E1B"/>
    <w:rsid w:val="001F6E8C"/>
    <w:rsid w:val="001F6FD6"/>
    <w:rsid w:val="001F7210"/>
    <w:rsid w:val="001F744C"/>
    <w:rsid w:val="001F7E68"/>
    <w:rsid w:val="001F7FC4"/>
    <w:rsid w:val="00200264"/>
    <w:rsid w:val="002006F6"/>
    <w:rsid w:val="00200887"/>
    <w:rsid w:val="00200A8A"/>
    <w:rsid w:val="00201174"/>
    <w:rsid w:val="0020127C"/>
    <w:rsid w:val="002012A3"/>
    <w:rsid w:val="002012D5"/>
    <w:rsid w:val="00201348"/>
    <w:rsid w:val="0020195D"/>
    <w:rsid w:val="00201FBB"/>
    <w:rsid w:val="002020B5"/>
    <w:rsid w:val="002028BB"/>
    <w:rsid w:val="00202AF4"/>
    <w:rsid w:val="00202B98"/>
    <w:rsid w:val="002030CE"/>
    <w:rsid w:val="002034CC"/>
    <w:rsid w:val="0020371A"/>
    <w:rsid w:val="00203888"/>
    <w:rsid w:val="002039F6"/>
    <w:rsid w:val="00203C12"/>
    <w:rsid w:val="00203CCD"/>
    <w:rsid w:val="00203F6D"/>
    <w:rsid w:val="00204408"/>
    <w:rsid w:val="00204515"/>
    <w:rsid w:val="0020470C"/>
    <w:rsid w:val="00204816"/>
    <w:rsid w:val="00204F2A"/>
    <w:rsid w:val="00205455"/>
    <w:rsid w:val="0020545B"/>
    <w:rsid w:val="002057CB"/>
    <w:rsid w:val="00205974"/>
    <w:rsid w:val="00205BBB"/>
    <w:rsid w:val="0020603A"/>
    <w:rsid w:val="002061A8"/>
    <w:rsid w:val="00206467"/>
    <w:rsid w:val="00206810"/>
    <w:rsid w:val="00206896"/>
    <w:rsid w:val="002068FD"/>
    <w:rsid w:val="00206A06"/>
    <w:rsid w:val="00206A94"/>
    <w:rsid w:val="00207056"/>
    <w:rsid w:val="00207136"/>
    <w:rsid w:val="002071DC"/>
    <w:rsid w:val="002075BF"/>
    <w:rsid w:val="0020774A"/>
    <w:rsid w:val="00207791"/>
    <w:rsid w:val="00207B3D"/>
    <w:rsid w:val="00207CCC"/>
    <w:rsid w:val="00207D2F"/>
    <w:rsid w:val="00207D53"/>
    <w:rsid w:val="00207F20"/>
    <w:rsid w:val="00207F2F"/>
    <w:rsid w:val="002105F4"/>
    <w:rsid w:val="0021063E"/>
    <w:rsid w:val="00210651"/>
    <w:rsid w:val="00210852"/>
    <w:rsid w:val="00211343"/>
    <w:rsid w:val="00211724"/>
    <w:rsid w:val="002117E6"/>
    <w:rsid w:val="00211BE4"/>
    <w:rsid w:val="00211D59"/>
    <w:rsid w:val="002120C8"/>
    <w:rsid w:val="002124CD"/>
    <w:rsid w:val="00212630"/>
    <w:rsid w:val="00212652"/>
    <w:rsid w:val="002129EC"/>
    <w:rsid w:val="00212D5E"/>
    <w:rsid w:val="002132C7"/>
    <w:rsid w:val="0021335D"/>
    <w:rsid w:val="0021356E"/>
    <w:rsid w:val="00213888"/>
    <w:rsid w:val="002139AE"/>
    <w:rsid w:val="0021442F"/>
    <w:rsid w:val="0021446A"/>
    <w:rsid w:val="00214533"/>
    <w:rsid w:val="00214600"/>
    <w:rsid w:val="00214610"/>
    <w:rsid w:val="002148AB"/>
    <w:rsid w:val="0021496A"/>
    <w:rsid w:val="00214AB2"/>
    <w:rsid w:val="00214D14"/>
    <w:rsid w:val="00214D82"/>
    <w:rsid w:val="00214E64"/>
    <w:rsid w:val="00214FAD"/>
    <w:rsid w:val="0021507F"/>
    <w:rsid w:val="00215161"/>
    <w:rsid w:val="002152DA"/>
    <w:rsid w:val="00215479"/>
    <w:rsid w:val="002155EB"/>
    <w:rsid w:val="00215641"/>
    <w:rsid w:val="00215684"/>
    <w:rsid w:val="00215702"/>
    <w:rsid w:val="00215A31"/>
    <w:rsid w:val="00215BD1"/>
    <w:rsid w:val="00215C9B"/>
    <w:rsid w:val="00215D09"/>
    <w:rsid w:val="00215E24"/>
    <w:rsid w:val="00215FDA"/>
    <w:rsid w:val="0021632E"/>
    <w:rsid w:val="00216462"/>
    <w:rsid w:val="00216507"/>
    <w:rsid w:val="002167D1"/>
    <w:rsid w:val="00216BE8"/>
    <w:rsid w:val="0021707C"/>
    <w:rsid w:val="0021751D"/>
    <w:rsid w:val="002179FC"/>
    <w:rsid w:val="00217B10"/>
    <w:rsid w:val="00217B5C"/>
    <w:rsid w:val="00217E71"/>
    <w:rsid w:val="00220028"/>
    <w:rsid w:val="00220065"/>
    <w:rsid w:val="00220174"/>
    <w:rsid w:val="00220498"/>
    <w:rsid w:val="00220830"/>
    <w:rsid w:val="00220894"/>
    <w:rsid w:val="00220A2D"/>
    <w:rsid w:val="00220DB8"/>
    <w:rsid w:val="00220F05"/>
    <w:rsid w:val="00220F6E"/>
    <w:rsid w:val="00220FD0"/>
    <w:rsid w:val="00220FFE"/>
    <w:rsid w:val="00221006"/>
    <w:rsid w:val="00221428"/>
    <w:rsid w:val="00221430"/>
    <w:rsid w:val="002214B9"/>
    <w:rsid w:val="00221588"/>
    <w:rsid w:val="0022158C"/>
    <w:rsid w:val="002218F2"/>
    <w:rsid w:val="002219C3"/>
    <w:rsid w:val="00221EBF"/>
    <w:rsid w:val="002226A3"/>
    <w:rsid w:val="0022278B"/>
    <w:rsid w:val="00222B23"/>
    <w:rsid w:val="00222B37"/>
    <w:rsid w:val="00222D69"/>
    <w:rsid w:val="00223087"/>
    <w:rsid w:val="002231F5"/>
    <w:rsid w:val="0022351E"/>
    <w:rsid w:val="002237A5"/>
    <w:rsid w:val="002238AA"/>
    <w:rsid w:val="0022392C"/>
    <w:rsid w:val="0022397A"/>
    <w:rsid w:val="002239BA"/>
    <w:rsid w:val="002239C0"/>
    <w:rsid w:val="00223E74"/>
    <w:rsid w:val="00223EE6"/>
    <w:rsid w:val="002248E0"/>
    <w:rsid w:val="0022493E"/>
    <w:rsid w:val="00224AC7"/>
    <w:rsid w:val="00224B8C"/>
    <w:rsid w:val="00224C38"/>
    <w:rsid w:val="00224D7B"/>
    <w:rsid w:val="00224FB5"/>
    <w:rsid w:val="0022506A"/>
    <w:rsid w:val="002255AA"/>
    <w:rsid w:val="002256DA"/>
    <w:rsid w:val="00225967"/>
    <w:rsid w:val="00225CB5"/>
    <w:rsid w:val="00225EB9"/>
    <w:rsid w:val="00226185"/>
    <w:rsid w:val="0022661B"/>
    <w:rsid w:val="002267A9"/>
    <w:rsid w:val="002268E3"/>
    <w:rsid w:val="00226BAD"/>
    <w:rsid w:val="00226E47"/>
    <w:rsid w:val="00227249"/>
    <w:rsid w:val="0022730E"/>
    <w:rsid w:val="0022731A"/>
    <w:rsid w:val="00227340"/>
    <w:rsid w:val="00227614"/>
    <w:rsid w:val="002278DE"/>
    <w:rsid w:val="00227D21"/>
    <w:rsid w:val="00227E9B"/>
    <w:rsid w:val="002300AC"/>
    <w:rsid w:val="002300D4"/>
    <w:rsid w:val="00230142"/>
    <w:rsid w:val="0023039E"/>
    <w:rsid w:val="002305D9"/>
    <w:rsid w:val="002306BE"/>
    <w:rsid w:val="0023070D"/>
    <w:rsid w:val="00230A03"/>
    <w:rsid w:val="00230A71"/>
    <w:rsid w:val="00230BF2"/>
    <w:rsid w:val="00230C4E"/>
    <w:rsid w:val="00230C70"/>
    <w:rsid w:val="00230E43"/>
    <w:rsid w:val="00230F1E"/>
    <w:rsid w:val="00230FE3"/>
    <w:rsid w:val="00231403"/>
    <w:rsid w:val="00231495"/>
    <w:rsid w:val="0023153E"/>
    <w:rsid w:val="002315A5"/>
    <w:rsid w:val="00231639"/>
    <w:rsid w:val="00231A6B"/>
    <w:rsid w:val="00231CFC"/>
    <w:rsid w:val="00231E6F"/>
    <w:rsid w:val="00232154"/>
    <w:rsid w:val="0023219F"/>
    <w:rsid w:val="002323DA"/>
    <w:rsid w:val="0023249D"/>
    <w:rsid w:val="00232708"/>
    <w:rsid w:val="00232770"/>
    <w:rsid w:val="002329AE"/>
    <w:rsid w:val="00232A71"/>
    <w:rsid w:val="00232B3A"/>
    <w:rsid w:val="00232CE0"/>
    <w:rsid w:val="00233037"/>
    <w:rsid w:val="00233054"/>
    <w:rsid w:val="002331BE"/>
    <w:rsid w:val="002335BE"/>
    <w:rsid w:val="002335CA"/>
    <w:rsid w:val="002335DB"/>
    <w:rsid w:val="00233609"/>
    <w:rsid w:val="0023368B"/>
    <w:rsid w:val="002336D1"/>
    <w:rsid w:val="00233EFF"/>
    <w:rsid w:val="00233F91"/>
    <w:rsid w:val="0023442C"/>
    <w:rsid w:val="00234608"/>
    <w:rsid w:val="0023462B"/>
    <w:rsid w:val="00234C89"/>
    <w:rsid w:val="00234DC9"/>
    <w:rsid w:val="00234E57"/>
    <w:rsid w:val="00234F20"/>
    <w:rsid w:val="00234FC4"/>
    <w:rsid w:val="00235575"/>
    <w:rsid w:val="002355FA"/>
    <w:rsid w:val="00235826"/>
    <w:rsid w:val="002360F8"/>
    <w:rsid w:val="00236533"/>
    <w:rsid w:val="00236540"/>
    <w:rsid w:val="00236A6B"/>
    <w:rsid w:val="00236BFC"/>
    <w:rsid w:val="00236C27"/>
    <w:rsid w:val="00236CF7"/>
    <w:rsid w:val="00236DB3"/>
    <w:rsid w:val="00236EB5"/>
    <w:rsid w:val="00236EF3"/>
    <w:rsid w:val="002373F8"/>
    <w:rsid w:val="00237595"/>
    <w:rsid w:val="002375FD"/>
    <w:rsid w:val="002376C8"/>
    <w:rsid w:val="00237850"/>
    <w:rsid w:val="00237A0E"/>
    <w:rsid w:val="00237AA2"/>
    <w:rsid w:val="00237AB6"/>
    <w:rsid w:val="00237B6A"/>
    <w:rsid w:val="00237D5F"/>
    <w:rsid w:val="00237EBD"/>
    <w:rsid w:val="0024015A"/>
    <w:rsid w:val="0024018F"/>
    <w:rsid w:val="00240293"/>
    <w:rsid w:val="00240382"/>
    <w:rsid w:val="002405ED"/>
    <w:rsid w:val="0024068F"/>
    <w:rsid w:val="0024079E"/>
    <w:rsid w:val="00240A63"/>
    <w:rsid w:val="00240B16"/>
    <w:rsid w:val="00240D2C"/>
    <w:rsid w:val="00240E7B"/>
    <w:rsid w:val="002410A4"/>
    <w:rsid w:val="002413B6"/>
    <w:rsid w:val="0024153F"/>
    <w:rsid w:val="00241646"/>
    <w:rsid w:val="0024166A"/>
    <w:rsid w:val="00241963"/>
    <w:rsid w:val="002419CB"/>
    <w:rsid w:val="00241D42"/>
    <w:rsid w:val="0024204B"/>
    <w:rsid w:val="0024234B"/>
    <w:rsid w:val="002423DE"/>
    <w:rsid w:val="00242787"/>
    <w:rsid w:val="00242A0B"/>
    <w:rsid w:val="00242D09"/>
    <w:rsid w:val="00243312"/>
    <w:rsid w:val="002435FE"/>
    <w:rsid w:val="00243790"/>
    <w:rsid w:val="00243BE2"/>
    <w:rsid w:val="00243D1A"/>
    <w:rsid w:val="00243E0A"/>
    <w:rsid w:val="00243E94"/>
    <w:rsid w:val="0024407D"/>
    <w:rsid w:val="002441A3"/>
    <w:rsid w:val="002442A7"/>
    <w:rsid w:val="002442B8"/>
    <w:rsid w:val="002443D6"/>
    <w:rsid w:val="00244790"/>
    <w:rsid w:val="002447B8"/>
    <w:rsid w:val="00244A15"/>
    <w:rsid w:val="00244B7B"/>
    <w:rsid w:val="00245060"/>
    <w:rsid w:val="002450B9"/>
    <w:rsid w:val="00245403"/>
    <w:rsid w:val="002454D3"/>
    <w:rsid w:val="00245793"/>
    <w:rsid w:val="0024579F"/>
    <w:rsid w:val="002457BA"/>
    <w:rsid w:val="002457D3"/>
    <w:rsid w:val="00245AF8"/>
    <w:rsid w:val="00246341"/>
    <w:rsid w:val="0024651B"/>
    <w:rsid w:val="002469B8"/>
    <w:rsid w:val="00246E10"/>
    <w:rsid w:val="002471FB"/>
    <w:rsid w:val="002473F2"/>
    <w:rsid w:val="002473FE"/>
    <w:rsid w:val="002475D3"/>
    <w:rsid w:val="00247737"/>
    <w:rsid w:val="0024787A"/>
    <w:rsid w:val="002478C0"/>
    <w:rsid w:val="002478DE"/>
    <w:rsid w:val="00247A7F"/>
    <w:rsid w:val="00247B10"/>
    <w:rsid w:val="00247E06"/>
    <w:rsid w:val="00247E3A"/>
    <w:rsid w:val="00250041"/>
    <w:rsid w:val="00250186"/>
    <w:rsid w:val="002502D4"/>
    <w:rsid w:val="002505AE"/>
    <w:rsid w:val="002506CE"/>
    <w:rsid w:val="002506F1"/>
    <w:rsid w:val="00250AA6"/>
    <w:rsid w:val="00250BEB"/>
    <w:rsid w:val="00250D9C"/>
    <w:rsid w:val="00250F37"/>
    <w:rsid w:val="0025118D"/>
    <w:rsid w:val="0025125A"/>
    <w:rsid w:val="00251311"/>
    <w:rsid w:val="00251692"/>
    <w:rsid w:val="00251939"/>
    <w:rsid w:val="00251AF6"/>
    <w:rsid w:val="00251F1B"/>
    <w:rsid w:val="002523BC"/>
    <w:rsid w:val="002523D9"/>
    <w:rsid w:val="002528F5"/>
    <w:rsid w:val="00253363"/>
    <w:rsid w:val="002535CE"/>
    <w:rsid w:val="00253619"/>
    <w:rsid w:val="00253900"/>
    <w:rsid w:val="00253FC6"/>
    <w:rsid w:val="00253FDE"/>
    <w:rsid w:val="0025456D"/>
    <w:rsid w:val="00254600"/>
    <w:rsid w:val="002546DD"/>
    <w:rsid w:val="00254B54"/>
    <w:rsid w:val="00254BBD"/>
    <w:rsid w:val="00254C6C"/>
    <w:rsid w:val="00254EB8"/>
    <w:rsid w:val="00255320"/>
    <w:rsid w:val="00255506"/>
    <w:rsid w:val="002556E0"/>
    <w:rsid w:val="002559A9"/>
    <w:rsid w:val="00255AB9"/>
    <w:rsid w:val="00255D29"/>
    <w:rsid w:val="00255F7E"/>
    <w:rsid w:val="00256130"/>
    <w:rsid w:val="00256145"/>
    <w:rsid w:val="00256903"/>
    <w:rsid w:val="00256D7B"/>
    <w:rsid w:val="00256EA8"/>
    <w:rsid w:val="00256EDF"/>
    <w:rsid w:val="00257646"/>
    <w:rsid w:val="002577D5"/>
    <w:rsid w:val="00257858"/>
    <w:rsid w:val="00257FB6"/>
    <w:rsid w:val="002604C5"/>
    <w:rsid w:val="00260A9F"/>
    <w:rsid w:val="00260AB6"/>
    <w:rsid w:val="00260C73"/>
    <w:rsid w:val="00260D4C"/>
    <w:rsid w:val="00260EF6"/>
    <w:rsid w:val="00260F1B"/>
    <w:rsid w:val="00260FEB"/>
    <w:rsid w:val="002615CA"/>
    <w:rsid w:val="002615EA"/>
    <w:rsid w:val="00261766"/>
    <w:rsid w:val="0026187C"/>
    <w:rsid w:val="00261A38"/>
    <w:rsid w:val="00261ABD"/>
    <w:rsid w:val="00261FEB"/>
    <w:rsid w:val="00262341"/>
    <w:rsid w:val="002623A3"/>
    <w:rsid w:val="002627D9"/>
    <w:rsid w:val="00262806"/>
    <w:rsid w:val="002628BC"/>
    <w:rsid w:val="00262BF2"/>
    <w:rsid w:val="00262C9B"/>
    <w:rsid w:val="002630AC"/>
    <w:rsid w:val="002630C7"/>
    <w:rsid w:val="002630D2"/>
    <w:rsid w:val="0026335A"/>
    <w:rsid w:val="00263499"/>
    <w:rsid w:val="00263534"/>
    <w:rsid w:val="002638F8"/>
    <w:rsid w:val="00263974"/>
    <w:rsid w:val="00263BA5"/>
    <w:rsid w:val="00263CF0"/>
    <w:rsid w:val="00263D4F"/>
    <w:rsid w:val="00263E79"/>
    <w:rsid w:val="0026423B"/>
    <w:rsid w:val="00264286"/>
    <w:rsid w:val="002642CE"/>
    <w:rsid w:val="0026452D"/>
    <w:rsid w:val="002646B7"/>
    <w:rsid w:val="002649F2"/>
    <w:rsid w:val="00264B34"/>
    <w:rsid w:val="00264C48"/>
    <w:rsid w:val="00264D0D"/>
    <w:rsid w:val="00265018"/>
    <w:rsid w:val="002659F8"/>
    <w:rsid w:val="00265A32"/>
    <w:rsid w:val="00265BD1"/>
    <w:rsid w:val="00265E42"/>
    <w:rsid w:val="00265F0F"/>
    <w:rsid w:val="00266135"/>
    <w:rsid w:val="00266412"/>
    <w:rsid w:val="00266535"/>
    <w:rsid w:val="00266973"/>
    <w:rsid w:val="00266AF4"/>
    <w:rsid w:val="00266CB7"/>
    <w:rsid w:val="00266CCF"/>
    <w:rsid w:val="00266EAB"/>
    <w:rsid w:val="00266EE5"/>
    <w:rsid w:val="0026700C"/>
    <w:rsid w:val="0026720A"/>
    <w:rsid w:val="002674D9"/>
    <w:rsid w:val="0026751E"/>
    <w:rsid w:val="002675EC"/>
    <w:rsid w:val="002677D9"/>
    <w:rsid w:val="00267B50"/>
    <w:rsid w:val="00267BF1"/>
    <w:rsid w:val="00267CA6"/>
    <w:rsid w:val="00267DA2"/>
    <w:rsid w:val="00267F2D"/>
    <w:rsid w:val="00267F90"/>
    <w:rsid w:val="00267FAA"/>
    <w:rsid w:val="00267FB7"/>
    <w:rsid w:val="002703B3"/>
    <w:rsid w:val="00270849"/>
    <w:rsid w:val="00270AD3"/>
    <w:rsid w:val="00270B3E"/>
    <w:rsid w:val="00270B4E"/>
    <w:rsid w:val="00270BD8"/>
    <w:rsid w:val="00270F50"/>
    <w:rsid w:val="002711E9"/>
    <w:rsid w:val="0027121A"/>
    <w:rsid w:val="00271514"/>
    <w:rsid w:val="0027152F"/>
    <w:rsid w:val="00271925"/>
    <w:rsid w:val="002719B0"/>
    <w:rsid w:val="00271CC4"/>
    <w:rsid w:val="00271F19"/>
    <w:rsid w:val="00272089"/>
    <w:rsid w:val="00272410"/>
    <w:rsid w:val="00272726"/>
    <w:rsid w:val="00272761"/>
    <w:rsid w:val="0027289D"/>
    <w:rsid w:val="002729AE"/>
    <w:rsid w:val="00273013"/>
    <w:rsid w:val="002730CE"/>
    <w:rsid w:val="00273114"/>
    <w:rsid w:val="00273430"/>
    <w:rsid w:val="0027363C"/>
    <w:rsid w:val="00273641"/>
    <w:rsid w:val="00273723"/>
    <w:rsid w:val="0027372A"/>
    <w:rsid w:val="002737F1"/>
    <w:rsid w:val="00273A3C"/>
    <w:rsid w:val="00273C0D"/>
    <w:rsid w:val="00273CDC"/>
    <w:rsid w:val="00273E94"/>
    <w:rsid w:val="00273FCC"/>
    <w:rsid w:val="0027411F"/>
    <w:rsid w:val="00274645"/>
    <w:rsid w:val="00274A94"/>
    <w:rsid w:val="00274DD8"/>
    <w:rsid w:val="00274E6F"/>
    <w:rsid w:val="00274FE5"/>
    <w:rsid w:val="00275018"/>
    <w:rsid w:val="00275283"/>
    <w:rsid w:val="00275525"/>
    <w:rsid w:val="002755BE"/>
    <w:rsid w:val="00275772"/>
    <w:rsid w:val="002757DA"/>
    <w:rsid w:val="002763C7"/>
    <w:rsid w:val="00276860"/>
    <w:rsid w:val="00276AB4"/>
    <w:rsid w:val="00276F92"/>
    <w:rsid w:val="0027718D"/>
    <w:rsid w:val="00277303"/>
    <w:rsid w:val="0027747B"/>
    <w:rsid w:val="00277573"/>
    <w:rsid w:val="0027759E"/>
    <w:rsid w:val="00277618"/>
    <w:rsid w:val="002777B5"/>
    <w:rsid w:val="00277885"/>
    <w:rsid w:val="00277932"/>
    <w:rsid w:val="0027798B"/>
    <w:rsid w:val="002779F1"/>
    <w:rsid w:val="00277BCD"/>
    <w:rsid w:val="00277F3E"/>
    <w:rsid w:val="00277FF6"/>
    <w:rsid w:val="00280008"/>
    <w:rsid w:val="0028009F"/>
    <w:rsid w:val="002800BD"/>
    <w:rsid w:val="00280416"/>
    <w:rsid w:val="0028061D"/>
    <w:rsid w:val="00280747"/>
    <w:rsid w:val="0028082D"/>
    <w:rsid w:val="00280E02"/>
    <w:rsid w:val="00280EB9"/>
    <w:rsid w:val="00280F7C"/>
    <w:rsid w:val="0028145D"/>
    <w:rsid w:val="00281461"/>
    <w:rsid w:val="0028151A"/>
    <w:rsid w:val="00281612"/>
    <w:rsid w:val="0028168B"/>
    <w:rsid w:val="002818FE"/>
    <w:rsid w:val="00281B7A"/>
    <w:rsid w:val="00281B99"/>
    <w:rsid w:val="00281BB1"/>
    <w:rsid w:val="00281E62"/>
    <w:rsid w:val="002820E1"/>
    <w:rsid w:val="0028227A"/>
    <w:rsid w:val="00282435"/>
    <w:rsid w:val="0028244E"/>
    <w:rsid w:val="002825D9"/>
    <w:rsid w:val="00282A30"/>
    <w:rsid w:val="00282AF0"/>
    <w:rsid w:val="00282BC5"/>
    <w:rsid w:val="00282D8A"/>
    <w:rsid w:val="00283462"/>
    <w:rsid w:val="0028358D"/>
    <w:rsid w:val="00283A4A"/>
    <w:rsid w:val="00283BE5"/>
    <w:rsid w:val="00283CCE"/>
    <w:rsid w:val="00283CDF"/>
    <w:rsid w:val="00283EAE"/>
    <w:rsid w:val="00283EEC"/>
    <w:rsid w:val="00283FE6"/>
    <w:rsid w:val="0028458C"/>
    <w:rsid w:val="002846F9"/>
    <w:rsid w:val="0028481A"/>
    <w:rsid w:val="00284892"/>
    <w:rsid w:val="00284940"/>
    <w:rsid w:val="002849B1"/>
    <w:rsid w:val="00284B61"/>
    <w:rsid w:val="00284C4E"/>
    <w:rsid w:val="00284D37"/>
    <w:rsid w:val="00285011"/>
    <w:rsid w:val="0028507C"/>
    <w:rsid w:val="00285198"/>
    <w:rsid w:val="0028557F"/>
    <w:rsid w:val="0028562E"/>
    <w:rsid w:val="00285742"/>
    <w:rsid w:val="00285B91"/>
    <w:rsid w:val="00285C01"/>
    <w:rsid w:val="00285FAA"/>
    <w:rsid w:val="00286165"/>
    <w:rsid w:val="0028616B"/>
    <w:rsid w:val="002866A5"/>
    <w:rsid w:val="0028698C"/>
    <w:rsid w:val="00286993"/>
    <w:rsid w:val="00286A3F"/>
    <w:rsid w:val="00286CFA"/>
    <w:rsid w:val="00286FB0"/>
    <w:rsid w:val="00287057"/>
    <w:rsid w:val="002871CB"/>
    <w:rsid w:val="00287291"/>
    <w:rsid w:val="002872D4"/>
    <w:rsid w:val="00287361"/>
    <w:rsid w:val="00287655"/>
    <w:rsid w:val="00287726"/>
    <w:rsid w:val="0029026B"/>
    <w:rsid w:val="00290392"/>
    <w:rsid w:val="0029040C"/>
    <w:rsid w:val="0029051D"/>
    <w:rsid w:val="00290767"/>
    <w:rsid w:val="00290DDF"/>
    <w:rsid w:val="0029158E"/>
    <w:rsid w:val="00291597"/>
    <w:rsid w:val="0029189B"/>
    <w:rsid w:val="00291990"/>
    <w:rsid w:val="00291BE5"/>
    <w:rsid w:val="00292196"/>
    <w:rsid w:val="0029236D"/>
    <w:rsid w:val="0029244E"/>
    <w:rsid w:val="0029282F"/>
    <w:rsid w:val="00292A80"/>
    <w:rsid w:val="00292ADA"/>
    <w:rsid w:val="0029337B"/>
    <w:rsid w:val="002934ED"/>
    <w:rsid w:val="0029398A"/>
    <w:rsid w:val="002939B1"/>
    <w:rsid w:val="00293CED"/>
    <w:rsid w:val="00293D38"/>
    <w:rsid w:val="00293E22"/>
    <w:rsid w:val="0029421F"/>
    <w:rsid w:val="002942F5"/>
    <w:rsid w:val="0029444D"/>
    <w:rsid w:val="00294498"/>
    <w:rsid w:val="00294B59"/>
    <w:rsid w:val="00294C08"/>
    <w:rsid w:val="00294E76"/>
    <w:rsid w:val="00294FA7"/>
    <w:rsid w:val="0029545D"/>
    <w:rsid w:val="002955B2"/>
    <w:rsid w:val="0029583F"/>
    <w:rsid w:val="002958AC"/>
    <w:rsid w:val="00295A5F"/>
    <w:rsid w:val="00295D2E"/>
    <w:rsid w:val="002961FD"/>
    <w:rsid w:val="002962F5"/>
    <w:rsid w:val="00296353"/>
    <w:rsid w:val="0029636E"/>
    <w:rsid w:val="002963E5"/>
    <w:rsid w:val="0029653C"/>
    <w:rsid w:val="00296583"/>
    <w:rsid w:val="002967B2"/>
    <w:rsid w:val="00296DCD"/>
    <w:rsid w:val="00296E78"/>
    <w:rsid w:val="00296FDE"/>
    <w:rsid w:val="0029755F"/>
    <w:rsid w:val="002978B6"/>
    <w:rsid w:val="002978F7"/>
    <w:rsid w:val="002979F5"/>
    <w:rsid w:val="00297AA6"/>
    <w:rsid w:val="00297DC1"/>
    <w:rsid w:val="00297ED5"/>
    <w:rsid w:val="00297FFD"/>
    <w:rsid w:val="002A0452"/>
    <w:rsid w:val="002A04CD"/>
    <w:rsid w:val="002A0883"/>
    <w:rsid w:val="002A0D41"/>
    <w:rsid w:val="002A1079"/>
    <w:rsid w:val="002A128E"/>
    <w:rsid w:val="002A154F"/>
    <w:rsid w:val="002A1725"/>
    <w:rsid w:val="002A17EB"/>
    <w:rsid w:val="002A1983"/>
    <w:rsid w:val="002A1BBA"/>
    <w:rsid w:val="002A1D14"/>
    <w:rsid w:val="002A234D"/>
    <w:rsid w:val="002A251D"/>
    <w:rsid w:val="002A259A"/>
    <w:rsid w:val="002A28B9"/>
    <w:rsid w:val="002A2B73"/>
    <w:rsid w:val="002A2F76"/>
    <w:rsid w:val="002A303D"/>
    <w:rsid w:val="002A332D"/>
    <w:rsid w:val="002A339F"/>
    <w:rsid w:val="002A33B3"/>
    <w:rsid w:val="002A355E"/>
    <w:rsid w:val="002A3A6E"/>
    <w:rsid w:val="002A3C17"/>
    <w:rsid w:val="002A4657"/>
    <w:rsid w:val="002A467A"/>
    <w:rsid w:val="002A46EF"/>
    <w:rsid w:val="002A4DE6"/>
    <w:rsid w:val="002A4E32"/>
    <w:rsid w:val="002A505E"/>
    <w:rsid w:val="002A507C"/>
    <w:rsid w:val="002A50C3"/>
    <w:rsid w:val="002A50EB"/>
    <w:rsid w:val="002A5261"/>
    <w:rsid w:val="002A5696"/>
    <w:rsid w:val="002A5DA8"/>
    <w:rsid w:val="002A5EDF"/>
    <w:rsid w:val="002A6073"/>
    <w:rsid w:val="002A61D1"/>
    <w:rsid w:val="002A6277"/>
    <w:rsid w:val="002A67F1"/>
    <w:rsid w:val="002A6837"/>
    <w:rsid w:val="002A6E8A"/>
    <w:rsid w:val="002A724A"/>
    <w:rsid w:val="002A72B4"/>
    <w:rsid w:val="002A72E6"/>
    <w:rsid w:val="002A75BA"/>
    <w:rsid w:val="002A763D"/>
    <w:rsid w:val="002A768E"/>
    <w:rsid w:val="002A7845"/>
    <w:rsid w:val="002A78A5"/>
    <w:rsid w:val="002A7AAA"/>
    <w:rsid w:val="002A7D36"/>
    <w:rsid w:val="002B0342"/>
    <w:rsid w:val="002B0531"/>
    <w:rsid w:val="002B0925"/>
    <w:rsid w:val="002B0B20"/>
    <w:rsid w:val="002B0C9B"/>
    <w:rsid w:val="002B0D2E"/>
    <w:rsid w:val="002B144F"/>
    <w:rsid w:val="002B14BA"/>
    <w:rsid w:val="002B1523"/>
    <w:rsid w:val="002B15EA"/>
    <w:rsid w:val="002B1783"/>
    <w:rsid w:val="002B17DA"/>
    <w:rsid w:val="002B1B83"/>
    <w:rsid w:val="002B1B9D"/>
    <w:rsid w:val="002B1EDD"/>
    <w:rsid w:val="002B2527"/>
    <w:rsid w:val="002B25C3"/>
    <w:rsid w:val="002B2A84"/>
    <w:rsid w:val="002B2BF3"/>
    <w:rsid w:val="002B2F18"/>
    <w:rsid w:val="002B32D9"/>
    <w:rsid w:val="002B33B6"/>
    <w:rsid w:val="002B3426"/>
    <w:rsid w:val="002B3454"/>
    <w:rsid w:val="002B34BC"/>
    <w:rsid w:val="002B39DC"/>
    <w:rsid w:val="002B3D47"/>
    <w:rsid w:val="002B3E4F"/>
    <w:rsid w:val="002B3F00"/>
    <w:rsid w:val="002B414A"/>
    <w:rsid w:val="002B42F6"/>
    <w:rsid w:val="002B4379"/>
    <w:rsid w:val="002B477E"/>
    <w:rsid w:val="002B4787"/>
    <w:rsid w:val="002B4BB6"/>
    <w:rsid w:val="002B4CC5"/>
    <w:rsid w:val="002B4E06"/>
    <w:rsid w:val="002B4F47"/>
    <w:rsid w:val="002B4F58"/>
    <w:rsid w:val="002B4F96"/>
    <w:rsid w:val="002B509E"/>
    <w:rsid w:val="002B5115"/>
    <w:rsid w:val="002B5240"/>
    <w:rsid w:val="002B55F3"/>
    <w:rsid w:val="002B56C0"/>
    <w:rsid w:val="002B570F"/>
    <w:rsid w:val="002B57EC"/>
    <w:rsid w:val="002B58D8"/>
    <w:rsid w:val="002B5A37"/>
    <w:rsid w:val="002B5AAD"/>
    <w:rsid w:val="002B5BD1"/>
    <w:rsid w:val="002B5CEE"/>
    <w:rsid w:val="002B5E99"/>
    <w:rsid w:val="002B5FD6"/>
    <w:rsid w:val="002B61BD"/>
    <w:rsid w:val="002B6316"/>
    <w:rsid w:val="002B670F"/>
    <w:rsid w:val="002B6D21"/>
    <w:rsid w:val="002B6D49"/>
    <w:rsid w:val="002B6F82"/>
    <w:rsid w:val="002B6F8C"/>
    <w:rsid w:val="002B715D"/>
    <w:rsid w:val="002B7B6A"/>
    <w:rsid w:val="002B7DFE"/>
    <w:rsid w:val="002B7FED"/>
    <w:rsid w:val="002C017C"/>
    <w:rsid w:val="002C01CB"/>
    <w:rsid w:val="002C04E2"/>
    <w:rsid w:val="002C0592"/>
    <w:rsid w:val="002C0879"/>
    <w:rsid w:val="002C0883"/>
    <w:rsid w:val="002C0BA5"/>
    <w:rsid w:val="002C0C4F"/>
    <w:rsid w:val="002C119D"/>
    <w:rsid w:val="002C165C"/>
    <w:rsid w:val="002C180E"/>
    <w:rsid w:val="002C181D"/>
    <w:rsid w:val="002C1841"/>
    <w:rsid w:val="002C1852"/>
    <w:rsid w:val="002C1AAA"/>
    <w:rsid w:val="002C1B39"/>
    <w:rsid w:val="002C1D6C"/>
    <w:rsid w:val="002C1E7B"/>
    <w:rsid w:val="002C1ED0"/>
    <w:rsid w:val="002C2AE7"/>
    <w:rsid w:val="002C2EAA"/>
    <w:rsid w:val="002C2F25"/>
    <w:rsid w:val="002C3020"/>
    <w:rsid w:val="002C33F2"/>
    <w:rsid w:val="002C3562"/>
    <w:rsid w:val="002C3D53"/>
    <w:rsid w:val="002C3F35"/>
    <w:rsid w:val="002C3FE9"/>
    <w:rsid w:val="002C4216"/>
    <w:rsid w:val="002C421A"/>
    <w:rsid w:val="002C4509"/>
    <w:rsid w:val="002C4987"/>
    <w:rsid w:val="002C4BFB"/>
    <w:rsid w:val="002C4CA6"/>
    <w:rsid w:val="002C51AC"/>
    <w:rsid w:val="002C5208"/>
    <w:rsid w:val="002C5267"/>
    <w:rsid w:val="002C5727"/>
    <w:rsid w:val="002C59B0"/>
    <w:rsid w:val="002C5AFE"/>
    <w:rsid w:val="002C5F22"/>
    <w:rsid w:val="002C6080"/>
    <w:rsid w:val="002C608C"/>
    <w:rsid w:val="002C6350"/>
    <w:rsid w:val="002C641C"/>
    <w:rsid w:val="002C6481"/>
    <w:rsid w:val="002C64B5"/>
    <w:rsid w:val="002C64D4"/>
    <w:rsid w:val="002C6592"/>
    <w:rsid w:val="002C662A"/>
    <w:rsid w:val="002C676B"/>
    <w:rsid w:val="002C6779"/>
    <w:rsid w:val="002C6DFD"/>
    <w:rsid w:val="002C70E4"/>
    <w:rsid w:val="002C7137"/>
    <w:rsid w:val="002C725B"/>
    <w:rsid w:val="002C7277"/>
    <w:rsid w:val="002C727B"/>
    <w:rsid w:val="002C7697"/>
    <w:rsid w:val="002C7989"/>
    <w:rsid w:val="002C7990"/>
    <w:rsid w:val="002C7A09"/>
    <w:rsid w:val="002C7C1D"/>
    <w:rsid w:val="002C7F64"/>
    <w:rsid w:val="002C7FEE"/>
    <w:rsid w:val="002D0136"/>
    <w:rsid w:val="002D0265"/>
    <w:rsid w:val="002D091E"/>
    <w:rsid w:val="002D095E"/>
    <w:rsid w:val="002D0CA3"/>
    <w:rsid w:val="002D0DE4"/>
    <w:rsid w:val="002D1180"/>
    <w:rsid w:val="002D161D"/>
    <w:rsid w:val="002D1C44"/>
    <w:rsid w:val="002D21DF"/>
    <w:rsid w:val="002D2361"/>
    <w:rsid w:val="002D265F"/>
    <w:rsid w:val="002D269D"/>
    <w:rsid w:val="002D28A1"/>
    <w:rsid w:val="002D2978"/>
    <w:rsid w:val="002D2B74"/>
    <w:rsid w:val="002D2E14"/>
    <w:rsid w:val="002D3323"/>
    <w:rsid w:val="002D33A6"/>
    <w:rsid w:val="002D35F6"/>
    <w:rsid w:val="002D376B"/>
    <w:rsid w:val="002D3850"/>
    <w:rsid w:val="002D3A30"/>
    <w:rsid w:val="002D3C27"/>
    <w:rsid w:val="002D3CAD"/>
    <w:rsid w:val="002D3E46"/>
    <w:rsid w:val="002D404C"/>
    <w:rsid w:val="002D429F"/>
    <w:rsid w:val="002D4442"/>
    <w:rsid w:val="002D4565"/>
    <w:rsid w:val="002D45FD"/>
    <w:rsid w:val="002D468F"/>
    <w:rsid w:val="002D46C2"/>
    <w:rsid w:val="002D47CD"/>
    <w:rsid w:val="002D49CD"/>
    <w:rsid w:val="002D4A76"/>
    <w:rsid w:val="002D4AB2"/>
    <w:rsid w:val="002D4CAD"/>
    <w:rsid w:val="002D4CCF"/>
    <w:rsid w:val="002D4FF1"/>
    <w:rsid w:val="002D5194"/>
    <w:rsid w:val="002D53E0"/>
    <w:rsid w:val="002D54C3"/>
    <w:rsid w:val="002D54E4"/>
    <w:rsid w:val="002D5A48"/>
    <w:rsid w:val="002D5B89"/>
    <w:rsid w:val="002D5C0D"/>
    <w:rsid w:val="002D5D9A"/>
    <w:rsid w:val="002D5E49"/>
    <w:rsid w:val="002D5FB1"/>
    <w:rsid w:val="002D6417"/>
    <w:rsid w:val="002D6441"/>
    <w:rsid w:val="002D6473"/>
    <w:rsid w:val="002D6A95"/>
    <w:rsid w:val="002D6C22"/>
    <w:rsid w:val="002D6DE7"/>
    <w:rsid w:val="002D6E7A"/>
    <w:rsid w:val="002D7856"/>
    <w:rsid w:val="002D788E"/>
    <w:rsid w:val="002D7A03"/>
    <w:rsid w:val="002D7F24"/>
    <w:rsid w:val="002D7F54"/>
    <w:rsid w:val="002E01AB"/>
    <w:rsid w:val="002E01E6"/>
    <w:rsid w:val="002E03B5"/>
    <w:rsid w:val="002E03D1"/>
    <w:rsid w:val="002E0826"/>
    <w:rsid w:val="002E0A21"/>
    <w:rsid w:val="002E0D61"/>
    <w:rsid w:val="002E0EE3"/>
    <w:rsid w:val="002E1331"/>
    <w:rsid w:val="002E1392"/>
    <w:rsid w:val="002E13DA"/>
    <w:rsid w:val="002E1693"/>
    <w:rsid w:val="002E17CA"/>
    <w:rsid w:val="002E1ABA"/>
    <w:rsid w:val="002E1AFB"/>
    <w:rsid w:val="002E1C03"/>
    <w:rsid w:val="002E1D5F"/>
    <w:rsid w:val="002E1FBC"/>
    <w:rsid w:val="002E205D"/>
    <w:rsid w:val="002E21B4"/>
    <w:rsid w:val="002E2242"/>
    <w:rsid w:val="002E232B"/>
    <w:rsid w:val="002E2383"/>
    <w:rsid w:val="002E2484"/>
    <w:rsid w:val="002E25AD"/>
    <w:rsid w:val="002E2B29"/>
    <w:rsid w:val="002E2CCF"/>
    <w:rsid w:val="002E2D44"/>
    <w:rsid w:val="002E2DDE"/>
    <w:rsid w:val="002E343A"/>
    <w:rsid w:val="002E35D7"/>
    <w:rsid w:val="002E36A8"/>
    <w:rsid w:val="002E37AC"/>
    <w:rsid w:val="002E3BB4"/>
    <w:rsid w:val="002E3FEF"/>
    <w:rsid w:val="002E3FF0"/>
    <w:rsid w:val="002E429D"/>
    <w:rsid w:val="002E4478"/>
    <w:rsid w:val="002E4A73"/>
    <w:rsid w:val="002E4B57"/>
    <w:rsid w:val="002E4B65"/>
    <w:rsid w:val="002E4C6E"/>
    <w:rsid w:val="002E50C1"/>
    <w:rsid w:val="002E5232"/>
    <w:rsid w:val="002E57D3"/>
    <w:rsid w:val="002E596A"/>
    <w:rsid w:val="002E59C7"/>
    <w:rsid w:val="002E5A48"/>
    <w:rsid w:val="002E5AAF"/>
    <w:rsid w:val="002E5AF9"/>
    <w:rsid w:val="002E5C00"/>
    <w:rsid w:val="002E5CA0"/>
    <w:rsid w:val="002E5D5A"/>
    <w:rsid w:val="002E5E7E"/>
    <w:rsid w:val="002E5FE1"/>
    <w:rsid w:val="002E62F8"/>
    <w:rsid w:val="002E634C"/>
    <w:rsid w:val="002E6548"/>
    <w:rsid w:val="002E6742"/>
    <w:rsid w:val="002E6802"/>
    <w:rsid w:val="002E68C7"/>
    <w:rsid w:val="002E6C6F"/>
    <w:rsid w:val="002E6DF4"/>
    <w:rsid w:val="002E6DF8"/>
    <w:rsid w:val="002E6EDC"/>
    <w:rsid w:val="002E7093"/>
    <w:rsid w:val="002E70FC"/>
    <w:rsid w:val="002E7316"/>
    <w:rsid w:val="002E7507"/>
    <w:rsid w:val="002E7676"/>
    <w:rsid w:val="002E767E"/>
    <w:rsid w:val="002E777D"/>
    <w:rsid w:val="002E78FF"/>
    <w:rsid w:val="002E79E6"/>
    <w:rsid w:val="002E7B2B"/>
    <w:rsid w:val="002F0040"/>
    <w:rsid w:val="002F0903"/>
    <w:rsid w:val="002F0A85"/>
    <w:rsid w:val="002F0BCA"/>
    <w:rsid w:val="002F0F69"/>
    <w:rsid w:val="002F1064"/>
    <w:rsid w:val="002F10D7"/>
    <w:rsid w:val="002F11C3"/>
    <w:rsid w:val="002F129E"/>
    <w:rsid w:val="002F12D6"/>
    <w:rsid w:val="002F133D"/>
    <w:rsid w:val="002F142D"/>
    <w:rsid w:val="002F150C"/>
    <w:rsid w:val="002F156D"/>
    <w:rsid w:val="002F15D8"/>
    <w:rsid w:val="002F1688"/>
    <w:rsid w:val="002F175B"/>
    <w:rsid w:val="002F1AD3"/>
    <w:rsid w:val="002F1E92"/>
    <w:rsid w:val="002F229D"/>
    <w:rsid w:val="002F27EE"/>
    <w:rsid w:val="002F289B"/>
    <w:rsid w:val="002F2989"/>
    <w:rsid w:val="002F2D4A"/>
    <w:rsid w:val="002F2D4C"/>
    <w:rsid w:val="002F31DA"/>
    <w:rsid w:val="002F37C8"/>
    <w:rsid w:val="002F3983"/>
    <w:rsid w:val="002F3ACB"/>
    <w:rsid w:val="002F3B36"/>
    <w:rsid w:val="002F3DAE"/>
    <w:rsid w:val="002F3EFF"/>
    <w:rsid w:val="002F3F8A"/>
    <w:rsid w:val="002F42E6"/>
    <w:rsid w:val="002F45F4"/>
    <w:rsid w:val="002F464F"/>
    <w:rsid w:val="002F4739"/>
    <w:rsid w:val="002F47A6"/>
    <w:rsid w:val="002F48E4"/>
    <w:rsid w:val="002F50B0"/>
    <w:rsid w:val="002F5359"/>
    <w:rsid w:val="002F537E"/>
    <w:rsid w:val="002F56A9"/>
    <w:rsid w:val="002F58D8"/>
    <w:rsid w:val="002F599F"/>
    <w:rsid w:val="002F64EE"/>
    <w:rsid w:val="002F6548"/>
    <w:rsid w:val="002F673D"/>
    <w:rsid w:val="002F68AF"/>
    <w:rsid w:val="002F6960"/>
    <w:rsid w:val="002F6ACA"/>
    <w:rsid w:val="002F6BBB"/>
    <w:rsid w:val="002F7449"/>
    <w:rsid w:val="002F74EC"/>
    <w:rsid w:val="002F7621"/>
    <w:rsid w:val="002F7673"/>
    <w:rsid w:val="002F7856"/>
    <w:rsid w:val="002F7895"/>
    <w:rsid w:val="002F7A29"/>
    <w:rsid w:val="002F7DEC"/>
    <w:rsid w:val="003000D5"/>
    <w:rsid w:val="00300308"/>
    <w:rsid w:val="0030033D"/>
    <w:rsid w:val="00300BBD"/>
    <w:rsid w:val="0030104D"/>
    <w:rsid w:val="00301135"/>
    <w:rsid w:val="003011E2"/>
    <w:rsid w:val="0030164C"/>
    <w:rsid w:val="0030175F"/>
    <w:rsid w:val="0030188B"/>
    <w:rsid w:val="00301A41"/>
    <w:rsid w:val="00301ADC"/>
    <w:rsid w:val="00301B91"/>
    <w:rsid w:val="00301D49"/>
    <w:rsid w:val="00301E6F"/>
    <w:rsid w:val="00301E76"/>
    <w:rsid w:val="00302158"/>
    <w:rsid w:val="003023AC"/>
    <w:rsid w:val="00302505"/>
    <w:rsid w:val="00302B72"/>
    <w:rsid w:val="003030AC"/>
    <w:rsid w:val="003031A5"/>
    <w:rsid w:val="00303207"/>
    <w:rsid w:val="003037CA"/>
    <w:rsid w:val="00303853"/>
    <w:rsid w:val="00303A90"/>
    <w:rsid w:val="00303C23"/>
    <w:rsid w:val="00303D55"/>
    <w:rsid w:val="00303DF1"/>
    <w:rsid w:val="003041FF"/>
    <w:rsid w:val="0030429C"/>
    <w:rsid w:val="00304820"/>
    <w:rsid w:val="00304F8C"/>
    <w:rsid w:val="0030521E"/>
    <w:rsid w:val="003053C2"/>
    <w:rsid w:val="0030577F"/>
    <w:rsid w:val="00305B25"/>
    <w:rsid w:val="00305B68"/>
    <w:rsid w:val="00305DED"/>
    <w:rsid w:val="003069C6"/>
    <w:rsid w:val="00306A8B"/>
    <w:rsid w:val="00306DD6"/>
    <w:rsid w:val="00307200"/>
    <w:rsid w:val="00307398"/>
    <w:rsid w:val="00307498"/>
    <w:rsid w:val="003074A1"/>
    <w:rsid w:val="00307623"/>
    <w:rsid w:val="0030765E"/>
    <w:rsid w:val="00307AB6"/>
    <w:rsid w:val="00310766"/>
    <w:rsid w:val="0031078F"/>
    <w:rsid w:val="003108F1"/>
    <w:rsid w:val="00310A61"/>
    <w:rsid w:val="00310B0F"/>
    <w:rsid w:val="00310C2B"/>
    <w:rsid w:val="00310E4E"/>
    <w:rsid w:val="00310E61"/>
    <w:rsid w:val="00310E6D"/>
    <w:rsid w:val="00310EE7"/>
    <w:rsid w:val="00311334"/>
    <w:rsid w:val="003115F4"/>
    <w:rsid w:val="003116F9"/>
    <w:rsid w:val="003119A9"/>
    <w:rsid w:val="00311AFE"/>
    <w:rsid w:val="00311D72"/>
    <w:rsid w:val="00311E6E"/>
    <w:rsid w:val="00311E90"/>
    <w:rsid w:val="00312308"/>
    <w:rsid w:val="00312318"/>
    <w:rsid w:val="003123E7"/>
    <w:rsid w:val="003126A9"/>
    <w:rsid w:val="0031293D"/>
    <w:rsid w:val="00312957"/>
    <w:rsid w:val="00312958"/>
    <w:rsid w:val="003129CF"/>
    <w:rsid w:val="00312B01"/>
    <w:rsid w:val="00312BCB"/>
    <w:rsid w:val="00312F5B"/>
    <w:rsid w:val="00312FCC"/>
    <w:rsid w:val="00313162"/>
    <w:rsid w:val="003133A1"/>
    <w:rsid w:val="003133FA"/>
    <w:rsid w:val="0031348F"/>
    <w:rsid w:val="003134EF"/>
    <w:rsid w:val="003135CC"/>
    <w:rsid w:val="00313714"/>
    <w:rsid w:val="00313948"/>
    <w:rsid w:val="00313A35"/>
    <w:rsid w:val="00313B3A"/>
    <w:rsid w:val="00313D28"/>
    <w:rsid w:val="00313EAC"/>
    <w:rsid w:val="00314308"/>
    <w:rsid w:val="003144F3"/>
    <w:rsid w:val="00314518"/>
    <w:rsid w:val="003149D5"/>
    <w:rsid w:val="00314B3B"/>
    <w:rsid w:val="00314E8F"/>
    <w:rsid w:val="00314EE8"/>
    <w:rsid w:val="00315449"/>
    <w:rsid w:val="0031549F"/>
    <w:rsid w:val="0031555B"/>
    <w:rsid w:val="00315569"/>
    <w:rsid w:val="0031563F"/>
    <w:rsid w:val="00315A30"/>
    <w:rsid w:val="00315E1F"/>
    <w:rsid w:val="00315FE3"/>
    <w:rsid w:val="00316048"/>
    <w:rsid w:val="00316393"/>
    <w:rsid w:val="00316463"/>
    <w:rsid w:val="0031690E"/>
    <w:rsid w:val="003169D4"/>
    <w:rsid w:val="00316DE1"/>
    <w:rsid w:val="00317001"/>
    <w:rsid w:val="003170DB"/>
    <w:rsid w:val="00317122"/>
    <w:rsid w:val="003173F0"/>
    <w:rsid w:val="00317468"/>
    <w:rsid w:val="00317477"/>
    <w:rsid w:val="003174E5"/>
    <w:rsid w:val="003176DC"/>
    <w:rsid w:val="00317918"/>
    <w:rsid w:val="00317D1C"/>
    <w:rsid w:val="00317F09"/>
    <w:rsid w:val="0032001F"/>
    <w:rsid w:val="00320163"/>
    <w:rsid w:val="00320242"/>
    <w:rsid w:val="00320338"/>
    <w:rsid w:val="00320486"/>
    <w:rsid w:val="00320498"/>
    <w:rsid w:val="003206F5"/>
    <w:rsid w:val="00320703"/>
    <w:rsid w:val="0032074B"/>
    <w:rsid w:val="003208A9"/>
    <w:rsid w:val="00320A05"/>
    <w:rsid w:val="00320A5B"/>
    <w:rsid w:val="00320B06"/>
    <w:rsid w:val="00320E61"/>
    <w:rsid w:val="0032112F"/>
    <w:rsid w:val="0032124C"/>
    <w:rsid w:val="003217A2"/>
    <w:rsid w:val="00321957"/>
    <w:rsid w:val="00321B3F"/>
    <w:rsid w:val="00321F94"/>
    <w:rsid w:val="003220DE"/>
    <w:rsid w:val="0032219E"/>
    <w:rsid w:val="003222EE"/>
    <w:rsid w:val="0032294E"/>
    <w:rsid w:val="00322BBB"/>
    <w:rsid w:val="00322F93"/>
    <w:rsid w:val="003235E9"/>
    <w:rsid w:val="00323688"/>
    <w:rsid w:val="003238A0"/>
    <w:rsid w:val="003238F6"/>
    <w:rsid w:val="00323950"/>
    <w:rsid w:val="00323AAA"/>
    <w:rsid w:val="00323E01"/>
    <w:rsid w:val="00323E2F"/>
    <w:rsid w:val="00323E31"/>
    <w:rsid w:val="00323FA7"/>
    <w:rsid w:val="00323FE6"/>
    <w:rsid w:val="003240B7"/>
    <w:rsid w:val="003240C1"/>
    <w:rsid w:val="0032427A"/>
    <w:rsid w:val="0032438C"/>
    <w:rsid w:val="003248D0"/>
    <w:rsid w:val="003248EF"/>
    <w:rsid w:val="00324E17"/>
    <w:rsid w:val="00324F9A"/>
    <w:rsid w:val="0032524C"/>
    <w:rsid w:val="003253AF"/>
    <w:rsid w:val="00325464"/>
    <w:rsid w:val="0032553E"/>
    <w:rsid w:val="00325635"/>
    <w:rsid w:val="00325815"/>
    <w:rsid w:val="00325852"/>
    <w:rsid w:val="003259F4"/>
    <w:rsid w:val="00325AA4"/>
    <w:rsid w:val="00325AE6"/>
    <w:rsid w:val="00326139"/>
    <w:rsid w:val="0032637F"/>
    <w:rsid w:val="00326617"/>
    <w:rsid w:val="00326767"/>
    <w:rsid w:val="00326B66"/>
    <w:rsid w:val="00326EAA"/>
    <w:rsid w:val="003271B3"/>
    <w:rsid w:val="00327605"/>
    <w:rsid w:val="00327662"/>
    <w:rsid w:val="00327847"/>
    <w:rsid w:val="003279D0"/>
    <w:rsid w:val="00327A2F"/>
    <w:rsid w:val="00327A84"/>
    <w:rsid w:val="00327B55"/>
    <w:rsid w:val="00327B9B"/>
    <w:rsid w:val="00327BC6"/>
    <w:rsid w:val="003300C2"/>
    <w:rsid w:val="003302F2"/>
    <w:rsid w:val="003302F4"/>
    <w:rsid w:val="00330641"/>
    <w:rsid w:val="00330847"/>
    <w:rsid w:val="00330EB5"/>
    <w:rsid w:val="003310DF"/>
    <w:rsid w:val="0033138C"/>
    <w:rsid w:val="0033164D"/>
    <w:rsid w:val="003318AB"/>
    <w:rsid w:val="003318B5"/>
    <w:rsid w:val="00331F3B"/>
    <w:rsid w:val="003322B6"/>
    <w:rsid w:val="003327C8"/>
    <w:rsid w:val="0033280E"/>
    <w:rsid w:val="00332991"/>
    <w:rsid w:val="00332B49"/>
    <w:rsid w:val="00332D83"/>
    <w:rsid w:val="00332DA8"/>
    <w:rsid w:val="0033320A"/>
    <w:rsid w:val="00333241"/>
    <w:rsid w:val="0033369C"/>
    <w:rsid w:val="00333D2B"/>
    <w:rsid w:val="00333D5E"/>
    <w:rsid w:val="00333E66"/>
    <w:rsid w:val="00334047"/>
    <w:rsid w:val="0033420B"/>
    <w:rsid w:val="00334664"/>
    <w:rsid w:val="00334989"/>
    <w:rsid w:val="00334CC0"/>
    <w:rsid w:val="00334D46"/>
    <w:rsid w:val="00335012"/>
    <w:rsid w:val="003350DD"/>
    <w:rsid w:val="003351A4"/>
    <w:rsid w:val="003358E3"/>
    <w:rsid w:val="00335BE7"/>
    <w:rsid w:val="00335D11"/>
    <w:rsid w:val="00335D37"/>
    <w:rsid w:val="0033619F"/>
    <w:rsid w:val="003363FB"/>
    <w:rsid w:val="00336942"/>
    <w:rsid w:val="003369E6"/>
    <w:rsid w:val="00337496"/>
    <w:rsid w:val="003378FF"/>
    <w:rsid w:val="00340117"/>
    <w:rsid w:val="00340288"/>
    <w:rsid w:val="0034046F"/>
    <w:rsid w:val="00340473"/>
    <w:rsid w:val="00340A9C"/>
    <w:rsid w:val="00340AE8"/>
    <w:rsid w:val="00341797"/>
    <w:rsid w:val="00341809"/>
    <w:rsid w:val="00341850"/>
    <w:rsid w:val="00341C8C"/>
    <w:rsid w:val="00342080"/>
    <w:rsid w:val="003420E2"/>
    <w:rsid w:val="00342837"/>
    <w:rsid w:val="00342FFA"/>
    <w:rsid w:val="0034312B"/>
    <w:rsid w:val="0034313B"/>
    <w:rsid w:val="00343799"/>
    <w:rsid w:val="00343817"/>
    <w:rsid w:val="00343827"/>
    <w:rsid w:val="00343862"/>
    <w:rsid w:val="003438EF"/>
    <w:rsid w:val="00343A39"/>
    <w:rsid w:val="00343C76"/>
    <w:rsid w:val="00343E11"/>
    <w:rsid w:val="00343FF2"/>
    <w:rsid w:val="003443B9"/>
    <w:rsid w:val="00344728"/>
    <w:rsid w:val="00344731"/>
    <w:rsid w:val="00344739"/>
    <w:rsid w:val="00344AC9"/>
    <w:rsid w:val="00344BFA"/>
    <w:rsid w:val="00344D13"/>
    <w:rsid w:val="00345742"/>
    <w:rsid w:val="003458D3"/>
    <w:rsid w:val="0034590C"/>
    <w:rsid w:val="00345E25"/>
    <w:rsid w:val="00345FE6"/>
    <w:rsid w:val="00346A2B"/>
    <w:rsid w:val="00346B2E"/>
    <w:rsid w:val="00346B37"/>
    <w:rsid w:val="00346BE1"/>
    <w:rsid w:val="00346D2D"/>
    <w:rsid w:val="00346D61"/>
    <w:rsid w:val="00346DF6"/>
    <w:rsid w:val="00346E02"/>
    <w:rsid w:val="00347085"/>
    <w:rsid w:val="003471D1"/>
    <w:rsid w:val="003476E1"/>
    <w:rsid w:val="00347805"/>
    <w:rsid w:val="00347822"/>
    <w:rsid w:val="0034784B"/>
    <w:rsid w:val="00347ECD"/>
    <w:rsid w:val="00350A33"/>
    <w:rsid w:val="00350BBE"/>
    <w:rsid w:val="00350D2A"/>
    <w:rsid w:val="00350FC1"/>
    <w:rsid w:val="00350FDE"/>
    <w:rsid w:val="00351138"/>
    <w:rsid w:val="00351519"/>
    <w:rsid w:val="00351A1B"/>
    <w:rsid w:val="00351B4A"/>
    <w:rsid w:val="00351DC5"/>
    <w:rsid w:val="00351F45"/>
    <w:rsid w:val="00351FF6"/>
    <w:rsid w:val="00352014"/>
    <w:rsid w:val="00352131"/>
    <w:rsid w:val="003523C8"/>
    <w:rsid w:val="003524F9"/>
    <w:rsid w:val="00352733"/>
    <w:rsid w:val="00352945"/>
    <w:rsid w:val="00352AAF"/>
    <w:rsid w:val="00352CFF"/>
    <w:rsid w:val="00352DFB"/>
    <w:rsid w:val="00352F49"/>
    <w:rsid w:val="00353015"/>
    <w:rsid w:val="00353103"/>
    <w:rsid w:val="00353107"/>
    <w:rsid w:val="0035319C"/>
    <w:rsid w:val="00353453"/>
    <w:rsid w:val="00353926"/>
    <w:rsid w:val="00353959"/>
    <w:rsid w:val="00353998"/>
    <w:rsid w:val="003539F2"/>
    <w:rsid w:val="00353A55"/>
    <w:rsid w:val="00353F0F"/>
    <w:rsid w:val="00353F59"/>
    <w:rsid w:val="003540F8"/>
    <w:rsid w:val="00354253"/>
    <w:rsid w:val="00354360"/>
    <w:rsid w:val="00354567"/>
    <w:rsid w:val="00354764"/>
    <w:rsid w:val="003548E3"/>
    <w:rsid w:val="00354954"/>
    <w:rsid w:val="00354BBF"/>
    <w:rsid w:val="00355B0E"/>
    <w:rsid w:val="00355B42"/>
    <w:rsid w:val="00356047"/>
    <w:rsid w:val="00356236"/>
    <w:rsid w:val="0035630F"/>
    <w:rsid w:val="00356B8F"/>
    <w:rsid w:val="00356DA4"/>
    <w:rsid w:val="00357065"/>
    <w:rsid w:val="00357748"/>
    <w:rsid w:val="00357850"/>
    <w:rsid w:val="00357886"/>
    <w:rsid w:val="003578D4"/>
    <w:rsid w:val="00357964"/>
    <w:rsid w:val="00357A26"/>
    <w:rsid w:val="00357C78"/>
    <w:rsid w:val="00360407"/>
    <w:rsid w:val="00360470"/>
    <w:rsid w:val="00360540"/>
    <w:rsid w:val="0036057E"/>
    <w:rsid w:val="00360706"/>
    <w:rsid w:val="0036088F"/>
    <w:rsid w:val="00360A4E"/>
    <w:rsid w:val="0036151E"/>
    <w:rsid w:val="0036174F"/>
    <w:rsid w:val="00361863"/>
    <w:rsid w:val="00361ABC"/>
    <w:rsid w:val="00361B25"/>
    <w:rsid w:val="00361DD7"/>
    <w:rsid w:val="00361F22"/>
    <w:rsid w:val="00362250"/>
    <w:rsid w:val="0036225E"/>
    <w:rsid w:val="00362696"/>
    <w:rsid w:val="0036282D"/>
    <w:rsid w:val="00362A66"/>
    <w:rsid w:val="00362E55"/>
    <w:rsid w:val="003630D5"/>
    <w:rsid w:val="00363401"/>
    <w:rsid w:val="0036344C"/>
    <w:rsid w:val="0036362A"/>
    <w:rsid w:val="0036364D"/>
    <w:rsid w:val="003636BF"/>
    <w:rsid w:val="00363FEB"/>
    <w:rsid w:val="00363FEF"/>
    <w:rsid w:val="003642F5"/>
    <w:rsid w:val="003647BF"/>
    <w:rsid w:val="00364F8A"/>
    <w:rsid w:val="00364FCD"/>
    <w:rsid w:val="00365088"/>
    <w:rsid w:val="00365E99"/>
    <w:rsid w:val="00366193"/>
    <w:rsid w:val="003662D7"/>
    <w:rsid w:val="003662F3"/>
    <w:rsid w:val="003665B2"/>
    <w:rsid w:val="00366623"/>
    <w:rsid w:val="00366653"/>
    <w:rsid w:val="00366705"/>
    <w:rsid w:val="00366B4E"/>
    <w:rsid w:val="00366B80"/>
    <w:rsid w:val="00366BD9"/>
    <w:rsid w:val="00366D37"/>
    <w:rsid w:val="00366FC6"/>
    <w:rsid w:val="00367057"/>
    <w:rsid w:val="00367285"/>
    <w:rsid w:val="003677FD"/>
    <w:rsid w:val="00367970"/>
    <w:rsid w:val="00367A27"/>
    <w:rsid w:val="00367F8E"/>
    <w:rsid w:val="003702F3"/>
    <w:rsid w:val="0037046C"/>
    <w:rsid w:val="00370536"/>
    <w:rsid w:val="00370B4D"/>
    <w:rsid w:val="00370C37"/>
    <w:rsid w:val="00370F6A"/>
    <w:rsid w:val="00370FD0"/>
    <w:rsid w:val="00371075"/>
    <w:rsid w:val="00371149"/>
    <w:rsid w:val="003717BE"/>
    <w:rsid w:val="00371922"/>
    <w:rsid w:val="00371CE0"/>
    <w:rsid w:val="00371D60"/>
    <w:rsid w:val="00372231"/>
    <w:rsid w:val="00372379"/>
    <w:rsid w:val="00372497"/>
    <w:rsid w:val="00372829"/>
    <w:rsid w:val="003728B5"/>
    <w:rsid w:val="003729A2"/>
    <w:rsid w:val="00372B1B"/>
    <w:rsid w:val="00372BAD"/>
    <w:rsid w:val="003734C6"/>
    <w:rsid w:val="00373553"/>
    <w:rsid w:val="00373731"/>
    <w:rsid w:val="00373809"/>
    <w:rsid w:val="00373B08"/>
    <w:rsid w:val="00373BDC"/>
    <w:rsid w:val="00373E74"/>
    <w:rsid w:val="00373EB2"/>
    <w:rsid w:val="003741B8"/>
    <w:rsid w:val="003741F6"/>
    <w:rsid w:val="003744E8"/>
    <w:rsid w:val="0037467D"/>
    <w:rsid w:val="00374800"/>
    <w:rsid w:val="00374DD7"/>
    <w:rsid w:val="00374DFA"/>
    <w:rsid w:val="00374E5D"/>
    <w:rsid w:val="00374F02"/>
    <w:rsid w:val="00374F42"/>
    <w:rsid w:val="0037540B"/>
    <w:rsid w:val="003754A2"/>
    <w:rsid w:val="00375712"/>
    <w:rsid w:val="00375846"/>
    <w:rsid w:val="00375BB2"/>
    <w:rsid w:val="003761FD"/>
    <w:rsid w:val="003763F7"/>
    <w:rsid w:val="003764F5"/>
    <w:rsid w:val="00376563"/>
    <w:rsid w:val="0037659A"/>
    <w:rsid w:val="003766A6"/>
    <w:rsid w:val="00376A31"/>
    <w:rsid w:val="00377165"/>
    <w:rsid w:val="0037768E"/>
    <w:rsid w:val="0037789B"/>
    <w:rsid w:val="003778EE"/>
    <w:rsid w:val="00377C63"/>
    <w:rsid w:val="00377CF2"/>
    <w:rsid w:val="00377D8E"/>
    <w:rsid w:val="00380128"/>
    <w:rsid w:val="003801EB"/>
    <w:rsid w:val="0038046D"/>
    <w:rsid w:val="003804A2"/>
    <w:rsid w:val="003804FE"/>
    <w:rsid w:val="003806D3"/>
    <w:rsid w:val="00380BD0"/>
    <w:rsid w:val="00380BF6"/>
    <w:rsid w:val="00380C93"/>
    <w:rsid w:val="00381384"/>
    <w:rsid w:val="003814A1"/>
    <w:rsid w:val="003814C6"/>
    <w:rsid w:val="0038171B"/>
    <w:rsid w:val="00381787"/>
    <w:rsid w:val="00381AA4"/>
    <w:rsid w:val="003820AB"/>
    <w:rsid w:val="00382262"/>
    <w:rsid w:val="00382378"/>
    <w:rsid w:val="0038241C"/>
    <w:rsid w:val="0038287D"/>
    <w:rsid w:val="003829E2"/>
    <w:rsid w:val="003831A6"/>
    <w:rsid w:val="003832AD"/>
    <w:rsid w:val="003832B1"/>
    <w:rsid w:val="003833FC"/>
    <w:rsid w:val="003837EB"/>
    <w:rsid w:val="00383F1B"/>
    <w:rsid w:val="0038410A"/>
    <w:rsid w:val="0038425F"/>
    <w:rsid w:val="00384519"/>
    <w:rsid w:val="003846C1"/>
    <w:rsid w:val="003849A3"/>
    <w:rsid w:val="003849D1"/>
    <w:rsid w:val="00384E43"/>
    <w:rsid w:val="00384E4A"/>
    <w:rsid w:val="003852F1"/>
    <w:rsid w:val="00385307"/>
    <w:rsid w:val="0038540A"/>
    <w:rsid w:val="0038568E"/>
    <w:rsid w:val="00385AC0"/>
    <w:rsid w:val="00385B89"/>
    <w:rsid w:val="00385EEB"/>
    <w:rsid w:val="003860C4"/>
    <w:rsid w:val="0038614C"/>
    <w:rsid w:val="003861C4"/>
    <w:rsid w:val="003865CA"/>
    <w:rsid w:val="00386990"/>
    <w:rsid w:val="00386B9D"/>
    <w:rsid w:val="003873B0"/>
    <w:rsid w:val="00387401"/>
    <w:rsid w:val="003876AF"/>
    <w:rsid w:val="00387923"/>
    <w:rsid w:val="00387942"/>
    <w:rsid w:val="00387AAA"/>
    <w:rsid w:val="00387DD1"/>
    <w:rsid w:val="00387E32"/>
    <w:rsid w:val="00390025"/>
    <w:rsid w:val="0039004D"/>
    <w:rsid w:val="00390416"/>
    <w:rsid w:val="0039065B"/>
    <w:rsid w:val="0039086F"/>
    <w:rsid w:val="00390875"/>
    <w:rsid w:val="00390B07"/>
    <w:rsid w:val="00390EF9"/>
    <w:rsid w:val="00390F25"/>
    <w:rsid w:val="003911AC"/>
    <w:rsid w:val="003911CB"/>
    <w:rsid w:val="0039143D"/>
    <w:rsid w:val="00391608"/>
    <w:rsid w:val="003916A6"/>
    <w:rsid w:val="003919D8"/>
    <w:rsid w:val="00391A50"/>
    <w:rsid w:val="003920CA"/>
    <w:rsid w:val="00392136"/>
    <w:rsid w:val="00392318"/>
    <w:rsid w:val="00392E07"/>
    <w:rsid w:val="00392FAF"/>
    <w:rsid w:val="0039308B"/>
    <w:rsid w:val="00393186"/>
    <w:rsid w:val="003934DD"/>
    <w:rsid w:val="0039383B"/>
    <w:rsid w:val="0039398A"/>
    <w:rsid w:val="00393C6F"/>
    <w:rsid w:val="00393D8B"/>
    <w:rsid w:val="00393E65"/>
    <w:rsid w:val="00393F56"/>
    <w:rsid w:val="00393F76"/>
    <w:rsid w:val="0039400B"/>
    <w:rsid w:val="00394119"/>
    <w:rsid w:val="00394432"/>
    <w:rsid w:val="00394497"/>
    <w:rsid w:val="0039497C"/>
    <w:rsid w:val="00394B1B"/>
    <w:rsid w:val="00394EBC"/>
    <w:rsid w:val="003953AC"/>
    <w:rsid w:val="003959A9"/>
    <w:rsid w:val="00395B29"/>
    <w:rsid w:val="00395F53"/>
    <w:rsid w:val="00396029"/>
    <w:rsid w:val="003962C7"/>
    <w:rsid w:val="00396784"/>
    <w:rsid w:val="00396CBA"/>
    <w:rsid w:val="00396CF6"/>
    <w:rsid w:val="00396DA4"/>
    <w:rsid w:val="00396DE1"/>
    <w:rsid w:val="00396EB9"/>
    <w:rsid w:val="003971DE"/>
    <w:rsid w:val="003978F3"/>
    <w:rsid w:val="00397941"/>
    <w:rsid w:val="003979AC"/>
    <w:rsid w:val="00397D3B"/>
    <w:rsid w:val="00397E44"/>
    <w:rsid w:val="003A0288"/>
    <w:rsid w:val="003A0421"/>
    <w:rsid w:val="003A0747"/>
    <w:rsid w:val="003A0B29"/>
    <w:rsid w:val="003A0BC7"/>
    <w:rsid w:val="003A10F8"/>
    <w:rsid w:val="003A16B8"/>
    <w:rsid w:val="003A1B74"/>
    <w:rsid w:val="003A2160"/>
    <w:rsid w:val="003A2744"/>
    <w:rsid w:val="003A2A72"/>
    <w:rsid w:val="003A2B03"/>
    <w:rsid w:val="003A2B66"/>
    <w:rsid w:val="003A2FA5"/>
    <w:rsid w:val="003A309C"/>
    <w:rsid w:val="003A321A"/>
    <w:rsid w:val="003A322F"/>
    <w:rsid w:val="003A3282"/>
    <w:rsid w:val="003A390C"/>
    <w:rsid w:val="003A3C4C"/>
    <w:rsid w:val="003A3D37"/>
    <w:rsid w:val="003A40DB"/>
    <w:rsid w:val="003A4402"/>
    <w:rsid w:val="003A46B6"/>
    <w:rsid w:val="003A46CF"/>
    <w:rsid w:val="003A474F"/>
    <w:rsid w:val="003A4835"/>
    <w:rsid w:val="003A4B83"/>
    <w:rsid w:val="003A4D5F"/>
    <w:rsid w:val="003A4FAB"/>
    <w:rsid w:val="003A51EC"/>
    <w:rsid w:val="003A5451"/>
    <w:rsid w:val="003A546C"/>
    <w:rsid w:val="003A54B3"/>
    <w:rsid w:val="003A5FAE"/>
    <w:rsid w:val="003A67B0"/>
    <w:rsid w:val="003A6AAC"/>
    <w:rsid w:val="003A6D76"/>
    <w:rsid w:val="003A6F5F"/>
    <w:rsid w:val="003A6F62"/>
    <w:rsid w:val="003A70E8"/>
    <w:rsid w:val="003A71BD"/>
    <w:rsid w:val="003A75CD"/>
    <w:rsid w:val="003A762B"/>
    <w:rsid w:val="003A7650"/>
    <w:rsid w:val="003A7A53"/>
    <w:rsid w:val="003B013F"/>
    <w:rsid w:val="003B02CB"/>
    <w:rsid w:val="003B0332"/>
    <w:rsid w:val="003B04B0"/>
    <w:rsid w:val="003B0675"/>
    <w:rsid w:val="003B0995"/>
    <w:rsid w:val="003B09D5"/>
    <w:rsid w:val="003B0AB2"/>
    <w:rsid w:val="003B0C5F"/>
    <w:rsid w:val="003B107F"/>
    <w:rsid w:val="003B131A"/>
    <w:rsid w:val="003B1384"/>
    <w:rsid w:val="003B14A1"/>
    <w:rsid w:val="003B14A2"/>
    <w:rsid w:val="003B1969"/>
    <w:rsid w:val="003B1A53"/>
    <w:rsid w:val="003B1B12"/>
    <w:rsid w:val="003B1ED3"/>
    <w:rsid w:val="003B2399"/>
    <w:rsid w:val="003B26DA"/>
    <w:rsid w:val="003B2B73"/>
    <w:rsid w:val="003B309C"/>
    <w:rsid w:val="003B3118"/>
    <w:rsid w:val="003B3231"/>
    <w:rsid w:val="003B3894"/>
    <w:rsid w:val="003B3909"/>
    <w:rsid w:val="003B3999"/>
    <w:rsid w:val="003B4108"/>
    <w:rsid w:val="003B4279"/>
    <w:rsid w:val="003B4554"/>
    <w:rsid w:val="003B455B"/>
    <w:rsid w:val="003B4832"/>
    <w:rsid w:val="003B4A1A"/>
    <w:rsid w:val="003B4CA0"/>
    <w:rsid w:val="003B4CFA"/>
    <w:rsid w:val="003B4D7C"/>
    <w:rsid w:val="003B4EA9"/>
    <w:rsid w:val="003B518C"/>
    <w:rsid w:val="003B52AD"/>
    <w:rsid w:val="003B52C4"/>
    <w:rsid w:val="003B55F2"/>
    <w:rsid w:val="003B5630"/>
    <w:rsid w:val="003B5974"/>
    <w:rsid w:val="003B5EED"/>
    <w:rsid w:val="003B60AD"/>
    <w:rsid w:val="003B62EE"/>
    <w:rsid w:val="003B646A"/>
    <w:rsid w:val="003B64A4"/>
    <w:rsid w:val="003B69CE"/>
    <w:rsid w:val="003B6D3B"/>
    <w:rsid w:val="003B6FBB"/>
    <w:rsid w:val="003B7077"/>
    <w:rsid w:val="003B71E6"/>
    <w:rsid w:val="003B7414"/>
    <w:rsid w:val="003B746C"/>
    <w:rsid w:val="003B7532"/>
    <w:rsid w:val="003B78B9"/>
    <w:rsid w:val="003B7DAC"/>
    <w:rsid w:val="003B7E96"/>
    <w:rsid w:val="003B7EE1"/>
    <w:rsid w:val="003B7EE7"/>
    <w:rsid w:val="003C0137"/>
    <w:rsid w:val="003C0168"/>
    <w:rsid w:val="003C060A"/>
    <w:rsid w:val="003C066D"/>
    <w:rsid w:val="003C098C"/>
    <w:rsid w:val="003C0A45"/>
    <w:rsid w:val="003C0C09"/>
    <w:rsid w:val="003C0F95"/>
    <w:rsid w:val="003C1B07"/>
    <w:rsid w:val="003C1B47"/>
    <w:rsid w:val="003C1E9B"/>
    <w:rsid w:val="003C2576"/>
    <w:rsid w:val="003C2648"/>
    <w:rsid w:val="003C2684"/>
    <w:rsid w:val="003C27EF"/>
    <w:rsid w:val="003C287E"/>
    <w:rsid w:val="003C295D"/>
    <w:rsid w:val="003C2F40"/>
    <w:rsid w:val="003C2F46"/>
    <w:rsid w:val="003C3262"/>
    <w:rsid w:val="003C3499"/>
    <w:rsid w:val="003C3884"/>
    <w:rsid w:val="003C38DE"/>
    <w:rsid w:val="003C3943"/>
    <w:rsid w:val="003C39A3"/>
    <w:rsid w:val="003C3D9F"/>
    <w:rsid w:val="003C3E04"/>
    <w:rsid w:val="003C427E"/>
    <w:rsid w:val="003C4312"/>
    <w:rsid w:val="003C4343"/>
    <w:rsid w:val="003C4367"/>
    <w:rsid w:val="003C4754"/>
    <w:rsid w:val="003C4780"/>
    <w:rsid w:val="003C5285"/>
    <w:rsid w:val="003C5615"/>
    <w:rsid w:val="003C57A0"/>
    <w:rsid w:val="003C5AAD"/>
    <w:rsid w:val="003C5ABD"/>
    <w:rsid w:val="003C5CA0"/>
    <w:rsid w:val="003C5E10"/>
    <w:rsid w:val="003C62E4"/>
    <w:rsid w:val="003C6471"/>
    <w:rsid w:val="003C6673"/>
    <w:rsid w:val="003C66C9"/>
    <w:rsid w:val="003C6A6A"/>
    <w:rsid w:val="003C6BFF"/>
    <w:rsid w:val="003C6C34"/>
    <w:rsid w:val="003C6DDF"/>
    <w:rsid w:val="003C6E46"/>
    <w:rsid w:val="003C6F17"/>
    <w:rsid w:val="003C72DE"/>
    <w:rsid w:val="003C78D6"/>
    <w:rsid w:val="003C7908"/>
    <w:rsid w:val="003C7921"/>
    <w:rsid w:val="003C7AB1"/>
    <w:rsid w:val="003C7BFA"/>
    <w:rsid w:val="003C7C76"/>
    <w:rsid w:val="003D0105"/>
    <w:rsid w:val="003D022D"/>
    <w:rsid w:val="003D0263"/>
    <w:rsid w:val="003D02F6"/>
    <w:rsid w:val="003D0E04"/>
    <w:rsid w:val="003D0E97"/>
    <w:rsid w:val="003D0F76"/>
    <w:rsid w:val="003D1584"/>
    <w:rsid w:val="003D16AC"/>
    <w:rsid w:val="003D16AD"/>
    <w:rsid w:val="003D1897"/>
    <w:rsid w:val="003D1F8B"/>
    <w:rsid w:val="003D1FD4"/>
    <w:rsid w:val="003D224B"/>
    <w:rsid w:val="003D2354"/>
    <w:rsid w:val="003D23B8"/>
    <w:rsid w:val="003D23C0"/>
    <w:rsid w:val="003D2460"/>
    <w:rsid w:val="003D2475"/>
    <w:rsid w:val="003D2685"/>
    <w:rsid w:val="003D2A76"/>
    <w:rsid w:val="003D2AB4"/>
    <w:rsid w:val="003D2BF4"/>
    <w:rsid w:val="003D2F0B"/>
    <w:rsid w:val="003D315C"/>
    <w:rsid w:val="003D33F1"/>
    <w:rsid w:val="003D33F8"/>
    <w:rsid w:val="003D341D"/>
    <w:rsid w:val="003D40B7"/>
    <w:rsid w:val="003D40E8"/>
    <w:rsid w:val="003D45A1"/>
    <w:rsid w:val="003D4650"/>
    <w:rsid w:val="003D4712"/>
    <w:rsid w:val="003D4774"/>
    <w:rsid w:val="003D4944"/>
    <w:rsid w:val="003D4ADB"/>
    <w:rsid w:val="003D4D37"/>
    <w:rsid w:val="003D525A"/>
    <w:rsid w:val="003D52A8"/>
    <w:rsid w:val="003D52E3"/>
    <w:rsid w:val="003D5642"/>
    <w:rsid w:val="003D568A"/>
    <w:rsid w:val="003D5857"/>
    <w:rsid w:val="003D5A64"/>
    <w:rsid w:val="003D5B02"/>
    <w:rsid w:val="003D5B0E"/>
    <w:rsid w:val="003D5C21"/>
    <w:rsid w:val="003D5C7F"/>
    <w:rsid w:val="003D5D37"/>
    <w:rsid w:val="003D6236"/>
    <w:rsid w:val="003D68A0"/>
    <w:rsid w:val="003D697E"/>
    <w:rsid w:val="003D6C34"/>
    <w:rsid w:val="003D6DEE"/>
    <w:rsid w:val="003D6E9F"/>
    <w:rsid w:val="003D76BF"/>
    <w:rsid w:val="003D7754"/>
    <w:rsid w:val="003D7BC5"/>
    <w:rsid w:val="003D7BFC"/>
    <w:rsid w:val="003D7D5E"/>
    <w:rsid w:val="003E0389"/>
    <w:rsid w:val="003E03BE"/>
    <w:rsid w:val="003E05CB"/>
    <w:rsid w:val="003E05EF"/>
    <w:rsid w:val="003E06E8"/>
    <w:rsid w:val="003E06FB"/>
    <w:rsid w:val="003E07BF"/>
    <w:rsid w:val="003E0822"/>
    <w:rsid w:val="003E0834"/>
    <w:rsid w:val="003E095C"/>
    <w:rsid w:val="003E0971"/>
    <w:rsid w:val="003E09BD"/>
    <w:rsid w:val="003E09EE"/>
    <w:rsid w:val="003E0D0D"/>
    <w:rsid w:val="003E0F90"/>
    <w:rsid w:val="003E129C"/>
    <w:rsid w:val="003E198F"/>
    <w:rsid w:val="003E1B53"/>
    <w:rsid w:val="003E2142"/>
    <w:rsid w:val="003E21A6"/>
    <w:rsid w:val="003E2345"/>
    <w:rsid w:val="003E24B7"/>
    <w:rsid w:val="003E2500"/>
    <w:rsid w:val="003E27DF"/>
    <w:rsid w:val="003E2A86"/>
    <w:rsid w:val="003E2AFD"/>
    <w:rsid w:val="003E2BBE"/>
    <w:rsid w:val="003E2E9E"/>
    <w:rsid w:val="003E2F21"/>
    <w:rsid w:val="003E305A"/>
    <w:rsid w:val="003E3258"/>
    <w:rsid w:val="003E32E6"/>
    <w:rsid w:val="003E333D"/>
    <w:rsid w:val="003E364A"/>
    <w:rsid w:val="003E367E"/>
    <w:rsid w:val="003E36ED"/>
    <w:rsid w:val="003E3733"/>
    <w:rsid w:val="003E3962"/>
    <w:rsid w:val="003E397F"/>
    <w:rsid w:val="003E3BE7"/>
    <w:rsid w:val="003E3D34"/>
    <w:rsid w:val="003E3E28"/>
    <w:rsid w:val="003E4136"/>
    <w:rsid w:val="003E41ED"/>
    <w:rsid w:val="003E462B"/>
    <w:rsid w:val="003E47E8"/>
    <w:rsid w:val="003E4A37"/>
    <w:rsid w:val="003E4A53"/>
    <w:rsid w:val="003E4A8E"/>
    <w:rsid w:val="003E4BD3"/>
    <w:rsid w:val="003E4D79"/>
    <w:rsid w:val="003E5072"/>
    <w:rsid w:val="003E5112"/>
    <w:rsid w:val="003E5196"/>
    <w:rsid w:val="003E52F0"/>
    <w:rsid w:val="003E5594"/>
    <w:rsid w:val="003E5C86"/>
    <w:rsid w:val="003E5CB0"/>
    <w:rsid w:val="003E5DE4"/>
    <w:rsid w:val="003E65AD"/>
    <w:rsid w:val="003E68EF"/>
    <w:rsid w:val="003E6A59"/>
    <w:rsid w:val="003E6C02"/>
    <w:rsid w:val="003E6C3F"/>
    <w:rsid w:val="003E6E46"/>
    <w:rsid w:val="003E6EC0"/>
    <w:rsid w:val="003E6FC7"/>
    <w:rsid w:val="003E72C9"/>
    <w:rsid w:val="003E791D"/>
    <w:rsid w:val="003E79F7"/>
    <w:rsid w:val="003E7A11"/>
    <w:rsid w:val="003E7A52"/>
    <w:rsid w:val="003E7AF9"/>
    <w:rsid w:val="003E7B49"/>
    <w:rsid w:val="003E7C18"/>
    <w:rsid w:val="003E7FEB"/>
    <w:rsid w:val="003E7FFE"/>
    <w:rsid w:val="003F025A"/>
    <w:rsid w:val="003F078B"/>
    <w:rsid w:val="003F0E38"/>
    <w:rsid w:val="003F0EBB"/>
    <w:rsid w:val="003F12A5"/>
    <w:rsid w:val="003F1476"/>
    <w:rsid w:val="003F1831"/>
    <w:rsid w:val="003F1E40"/>
    <w:rsid w:val="003F1ED1"/>
    <w:rsid w:val="003F1F1C"/>
    <w:rsid w:val="003F1F82"/>
    <w:rsid w:val="003F22F9"/>
    <w:rsid w:val="003F23BB"/>
    <w:rsid w:val="003F2672"/>
    <w:rsid w:val="003F2792"/>
    <w:rsid w:val="003F294D"/>
    <w:rsid w:val="003F29E3"/>
    <w:rsid w:val="003F2A22"/>
    <w:rsid w:val="003F2B6C"/>
    <w:rsid w:val="003F2F1E"/>
    <w:rsid w:val="003F2F2D"/>
    <w:rsid w:val="003F2F69"/>
    <w:rsid w:val="003F3351"/>
    <w:rsid w:val="003F33DF"/>
    <w:rsid w:val="003F3640"/>
    <w:rsid w:val="003F3672"/>
    <w:rsid w:val="003F3926"/>
    <w:rsid w:val="003F3972"/>
    <w:rsid w:val="003F39E2"/>
    <w:rsid w:val="003F39FA"/>
    <w:rsid w:val="003F3BCB"/>
    <w:rsid w:val="003F3C05"/>
    <w:rsid w:val="003F3EE6"/>
    <w:rsid w:val="003F3FCF"/>
    <w:rsid w:val="003F43B1"/>
    <w:rsid w:val="003F454B"/>
    <w:rsid w:val="003F46BA"/>
    <w:rsid w:val="003F495C"/>
    <w:rsid w:val="003F49D7"/>
    <w:rsid w:val="003F4B5C"/>
    <w:rsid w:val="003F4E2D"/>
    <w:rsid w:val="003F4F2D"/>
    <w:rsid w:val="003F50FA"/>
    <w:rsid w:val="003F52D6"/>
    <w:rsid w:val="003F5452"/>
    <w:rsid w:val="003F5972"/>
    <w:rsid w:val="003F5A35"/>
    <w:rsid w:val="003F5BA9"/>
    <w:rsid w:val="003F5C07"/>
    <w:rsid w:val="003F5E4C"/>
    <w:rsid w:val="003F6214"/>
    <w:rsid w:val="003F6259"/>
    <w:rsid w:val="003F63B4"/>
    <w:rsid w:val="003F63FA"/>
    <w:rsid w:val="003F65D0"/>
    <w:rsid w:val="003F669C"/>
    <w:rsid w:val="003F67A8"/>
    <w:rsid w:val="003F68D4"/>
    <w:rsid w:val="003F6B16"/>
    <w:rsid w:val="003F6CF0"/>
    <w:rsid w:val="003F6D80"/>
    <w:rsid w:val="003F6FCF"/>
    <w:rsid w:val="003F7281"/>
    <w:rsid w:val="003F72EE"/>
    <w:rsid w:val="003F7515"/>
    <w:rsid w:val="003F77EE"/>
    <w:rsid w:val="003F78DF"/>
    <w:rsid w:val="003F7C74"/>
    <w:rsid w:val="003F7E17"/>
    <w:rsid w:val="003F7EBD"/>
    <w:rsid w:val="004000B0"/>
    <w:rsid w:val="004000E8"/>
    <w:rsid w:val="004001DC"/>
    <w:rsid w:val="00400316"/>
    <w:rsid w:val="00400401"/>
    <w:rsid w:val="004004E3"/>
    <w:rsid w:val="0040054A"/>
    <w:rsid w:val="00400A99"/>
    <w:rsid w:val="00400BEF"/>
    <w:rsid w:val="00401061"/>
    <w:rsid w:val="00401073"/>
    <w:rsid w:val="00401350"/>
    <w:rsid w:val="00401450"/>
    <w:rsid w:val="0040145E"/>
    <w:rsid w:val="0040153A"/>
    <w:rsid w:val="00401B57"/>
    <w:rsid w:val="00401C08"/>
    <w:rsid w:val="00401D81"/>
    <w:rsid w:val="00402046"/>
    <w:rsid w:val="00402148"/>
    <w:rsid w:val="0040239C"/>
    <w:rsid w:val="0040298D"/>
    <w:rsid w:val="00402B50"/>
    <w:rsid w:val="00402E17"/>
    <w:rsid w:val="004033C8"/>
    <w:rsid w:val="00403737"/>
    <w:rsid w:val="004037C4"/>
    <w:rsid w:val="00403AC8"/>
    <w:rsid w:val="00403F8E"/>
    <w:rsid w:val="00404213"/>
    <w:rsid w:val="004045A7"/>
    <w:rsid w:val="0040482A"/>
    <w:rsid w:val="00404EA1"/>
    <w:rsid w:val="00405242"/>
    <w:rsid w:val="004055A8"/>
    <w:rsid w:val="00405A1B"/>
    <w:rsid w:val="00405A27"/>
    <w:rsid w:val="00405D97"/>
    <w:rsid w:val="00405E9D"/>
    <w:rsid w:val="00406002"/>
    <w:rsid w:val="0040608F"/>
    <w:rsid w:val="0040610D"/>
    <w:rsid w:val="00406202"/>
    <w:rsid w:val="00406648"/>
    <w:rsid w:val="00406D57"/>
    <w:rsid w:val="00406D95"/>
    <w:rsid w:val="00406E27"/>
    <w:rsid w:val="00406E56"/>
    <w:rsid w:val="00407365"/>
    <w:rsid w:val="00407451"/>
    <w:rsid w:val="00407655"/>
    <w:rsid w:val="00407B2F"/>
    <w:rsid w:val="00407E2D"/>
    <w:rsid w:val="00407FE5"/>
    <w:rsid w:val="0041021C"/>
    <w:rsid w:val="00410280"/>
    <w:rsid w:val="00410C68"/>
    <w:rsid w:val="00410CE7"/>
    <w:rsid w:val="00410F91"/>
    <w:rsid w:val="00410FA4"/>
    <w:rsid w:val="00411010"/>
    <w:rsid w:val="0041169C"/>
    <w:rsid w:val="00411A89"/>
    <w:rsid w:val="00411BB8"/>
    <w:rsid w:val="00411E8D"/>
    <w:rsid w:val="00412075"/>
    <w:rsid w:val="00412188"/>
    <w:rsid w:val="004121CF"/>
    <w:rsid w:val="004122C0"/>
    <w:rsid w:val="004123C0"/>
    <w:rsid w:val="004124D1"/>
    <w:rsid w:val="0041276F"/>
    <w:rsid w:val="00412867"/>
    <w:rsid w:val="0041286D"/>
    <w:rsid w:val="00412E6D"/>
    <w:rsid w:val="0041342C"/>
    <w:rsid w:val="004136F6"/>
    <w:rsid w:val="00413936"/>
    <w:rsid w:val="00413E35"/>
    <w:rsid w:val="00413E7D"/>
    <w:rsid w:val="004144C7"/>
    <w:rsid w:val="00414556"/>
    <w:rsid w:val="00414737"/>
    <w:rsid w:val="00414A17"/>
    <w:rsid w:val="00414CBC"/>
    <w:rsid w:val="00414D43"/>
    <w:rsid w:val="00414F5D"/>
    <w:rsid w:val="004151AF"/>
    <w:rsid w:val="0041521D"/>
    <w:rsid w:val="0041523D"/>
    <w:rsid w:val="004153EE"/>
    <w:rsid w:val="00415426"/>
    <w:rsid w:val="004154CD"/>
    <w:rsid w:val="004155D6"/>
    <w:rsid w:val="004158C4"/>
    <w:rsid w:val="00415A47"/>
    <w:rsid w:val="0041612A"/>
    <w:rsid w:val="004161EE"/>
    <w:rsid w:val="00416563"/>
    <w:rsid w:val="00416A2F"/>
    <w:rsid w:val="00416AC4"/>
    <w:rsid w:val="00416B2F"/>
    <w:rsid w:val="00417115"/>
    <w:rsid w:val="00417175"/>
    <w:rsid w:val="00417239"/>
    <w:rsid w:val="0041756D"/>
    <w:rsid w:val="00417700"/>
    <w:rsid w:val="004177F1"/>
    <w:rsid w:val="00417A56"/>
    <w:rsid w:val="00417B0A"/>
    <w:rsid w:val="00417C24"/>
    <w:rsid w:val="004200B7"/>
    <w:rsid w:val="004204DC"/>
    <w:rsid w:val="0042090C"/>
    <w:rsid w:val="00420981"/>
    <w:rsid w:val="00420A79"/>
    <w:rsid w:val="00420C82"/>
    <w:rsid w:val="0042110E"/>
    <w:rsid w:val="0042115D"/>
    <w:rsid w:val="004212B9"/>
    <w:rsid w:val="00421E7C"/>
    <w:rsid w:val="0042214D"/>
    <w:rsid w:val="00422175"/>
    <w:rsid w:val="00422300"/>
    <w:rsid w:val="00422569"/>
    <w:rsid w:val="004225A7"/>
    <w:rsid w:val="004228D6"/>
    <w:rsid w:val="004228DF"/>
    <w:rsid w:val="00422B2C"/>
    <w:rsid w:val="00422C86"/>
    <w:rsid w:val="00423298"/>
    <w:rsid w:val="004235B7"/>
    <w:rsid w:val="00423785"/>
    <w:rsid w:val="004238F3"/>
    <w:rsid w:val="00423A03"/>
    <w:rsid w:val="00423B3F"/>
    <w:rsid w:val="00423BD1"/>
    <w:rsid w:val="0042466E"/>
    <w:rsid w:val="00424D22"/>
    <w:rsid w:val="00424E1E"/>
    <w:rsid w:val="004252CD"/>
    <w:rsid w:val="0042541E"/>
    <w:rsid w:val="00425528"/>
    <w:rsid w:val="0042558E"/>
    <w:rsid w:val="00425DC8"/>
    <w:rsid w:val="00425DFC"/>
    <w:rsid w:val="0042602A"/>
    <w:rsid w:val="00426600"/>
    <w:rsid w:val="00426628"/>
    <w:rsid w:val="00426A56"/>
    <w:rsid w:val="00426C40"/>
    <w:rsid w:val="00426CD8"/>
    <w:rsid w:val="00426EE1"/>
    <w:rsid w:val="004270C9"/>
    <w:rsid w:val="00427109"/>
    <w:rsid w:val="0042742E"/>
    <w:rsid w:val="00427524"/>
    <w:rsid w:val="00427540"/>
    <w:rsid w:val="0042758B"/>
    <w:rsid w:val="004275E8"/>
    <w:rsid w:val="00427964"/>
    <w:rsid w:val="00427D37"/>
    <w:rsid w:val="00427D73"/>
    <w:rsid w:val="00427EDA"/>
    <w:rsid w:val="0043058F"/>
    <w:rsid w:val="00430625"/>
    <w:rsid w:val="0043065E"/>
    <w:rsid w:val="004306DE"/>
    <w:rsid w:val="004306E8"/>
    <w:rsid w:val="00430802"/>
    <w:rsid w:val="004309E8"/>
    <w:rsid w:val="00430BC0"/>
    <w:rsid w:val="00430CC1"/>
    <w:rsid w:val="00430DFA"/>
    <w:rsid w:val="00430E11"/>
    <w:rsid w:val="00430EA9"/>
    <w:rsid w:val="00430EE1"/>
    <w:rsid w:val="00431045"/>
    <w:rsid w:val="0043104C"/>
    <w:rsid w:val="00431151"/>
    <w:rsid w:val="004311FD"/>
    <w:rsid w:val="00431353"/>
    <w:rsid w:val="004318A2"/>
    <w:rsid w:val="00431970"/>
    <w:rsid w:val="00431C2D"/>
    <w:rsid w:val="00431C2E"/>
    <w:rsid w:val="00432140"/>
    <w:rsid w:val="004321A1"/>
    <w:rsid w:val="004321BF"/>
    <w:rsid w:val="00432425"/>
    <w:rsid w:val="00432F9D"/>
    <w:rsid w:val="00432FF6"/>
    <w:rsid w:val="004330C8"/>
    <w:rsid w:val="00433284"/>
    <w:rsid w:val="004333FF"/>
    <w:rsid w:val="004339A2"/>
    <w:rsid w:val="00433BA7"/>
    <w:rsid w:val="00434134"/>
    <w:rsid w:val="004341A4"/>
    <w:rsid w:val="0043424C"/>
    <w:rsid w:val="0043435F"/>
    <w:rsid w:val="004345F5"/>
    <w:rsid w:val="00434600"/>
    <w:rsid w:val="00434AF0"/>
    <w:rsid w:val="0043515D"/>
    <w:rsid w:val="004353A1"/>
    <w:rsid w:val="00435487"/>
    <w:rsid w:val="00435748"/>
    <w:rsid w:val="00435E3E"/>
    <w:rsid w:val="00435EEC"/>
    <w:rsid w:val="00435F16"/>
    <w:rsid w:val="0043670F"/>
    <w:rsid w:val="00436782"/>
    <w:rsid w:val="00436B41"/>
    <w:rsid w:val="00436C0B"/>
    <w:rsid w:val="00436DD7"/>
    <w:rsid w:val="00436F5A"/>
    <w:rsid w:val="004373CE"/>
    <w:rsid w:val="004374E5"/>
    <w:rsid w:val="0043751C"/>
    <w:rsid w:val="0043753E"/>
    <w:rsid w:val="00437722"/>
    <w:rsid w:val="0043778B"/>
    <w:rsid w:val="00437807"/>
    <w:rsid w:val="004379B7"/>
    <w:rsid w:val="00437E6C"/>
    <w:rsid w:val="00437FAE"/>
    <w:rsid w:val="004400F7"/>
    <w:rsid w:val="00440146"/>
    <w:rsid w:val="004402F5"/>
    <w:rsid w:val="00440388"/>
    <w:rsid w:val="004405C1"/>
    <w:rsid w:val="0044060E"/>
    <w:rsid w:val="0044067F"/>
    <w:rsid w:val="00440982"/>
    <w:rsid w:val="00440A4C"/>
    <w:rsid w:val="00440C8C"/>
    <w:rsid w:val="00440F10"/>
    <w:rsid w:val="00440F8F"/>
    <w:rsid w:val="00441AB4"/>
    <w:rsid w:val="00441BDD"/>
    <w:rsid w:val="00441C54"/>
    <w:rsid w:val="00441EF0"/>
    <w:rsid w:val="004426E2"/>
    <w:rsid w:val="00442A5A"/>
    <w:rsid w:val="00442C8F"/>
    <w:rsid w:val="00443173"/>
    <w:rsid w:val="00443204"/>
    <w:rsid w:val="00443236"/>
    <w:rsid w:val="00443626"/>
    <w:rsid w:val="0044362A"/>
    <w:rsid w:val="004437F3"/>
    <w:rsid w:val="00443B0A"/>
    <w:rsid w:val="00443E57"/>
    <w:rsid w:val="00443F70"/>
    <w:rsid w:val="004441B3"/>
    <w:rsid w:val="004443B2"/>
    <w:rsid w:val="00444622"/>
    <w:rsid w:val="00444B68"/>
    <w:rsid w:val="00444C97"/>
    <w:rsid w:val="00444F87"/>
    <w:rsid w:val="004451D9"/>
    <w:rsid w:val="0044525E"/>
    <w:rsid w:val="00445333"/>
    <w:rsid w:val="00445AA7"/>
    <w:rsid w:val="00445CC1"/>
    <w:rsid w:val="0044607D"/>
    <w:rsid w:val="004464C0"/>
    <w:rsid w:val="00446666"/>
    <w:rsid w:val="004467C4"/>
    <w:rsid w:val="00446A0B"/>
    <w:rsid w:val="00446AE3"/>
    <w:rsid w:val="00446CE4"/>
    <w:rsid w:val="00446E6F"/>
    <w:rsid w:val="00446E8C"/>
    <w:rsid w:val="00446EB9"/>
    <w:rsid w:val="00446FE7"/>
    <w:rsid w:val="00447024"/>
    <w:rsid w:val="0044763F"/>
    <w:rsid w:val="004477F6"/>
    <w:rsid w:val="004478EA"/>
    <w:rsid w:val="004479B5"/>
    <w:rsid w:val="00447A61"/>
    <w:rsid w:val="00447C61"/>
    <w:rsid w:val="00447CB9"/>
    <w:rsid w:val="004503AC"/>
    <w:rsid w:val="00450422"/>
    <w:rsid w:val="004505C5"/>
    <w:rsid w:val="004506D0"/>
    <w:rsid w:val="004509F0"/>
    <w:rsid w:val="00450C4C"/>
    <w:rsid w:val="00450D45"/>
    <w:rsid w:val="004510C2"/>
    <w:rsid w:val="00451670"/>
    <w:rsid w:val="0045174A"/>
    <w:rsid w:val="004517EC"/>
    <w:rsid w:val="004519F4"/>
    <w:rsid w:val="00451A58"/>
    <w:rsid w:val="00451E6E"/>
    <w:rsid w:val="00451EA2"/>
    <w:rsid w:val="0045248B"/>
    <w:rsid w:val="004527BF"/>
    <w:rsid w:val="00452ABE"/>
    <w:rsid w:val="00452E0B"/>
    <w:rsid w:val="00452EB3"/>
    <w:rsid w:val="00452F13"/>
    <w:rsid w:val="0045322F"/>
    <w:rsid w:val="004532AD"/>
    <w:rsid w:val="0045358B"/>
    <w:rsid w:val="004537E7"/>
    <w:rsid w:val="00453840"/>
    <w:rsid w:val="00453AE5"/>
    <w:rsid w:val="00453BBD"/>
    <w:rsid w:val="0045407B"/>
    <w:rsid w:val="00454575"/>
    <w:rsid w:val="0045466B"/>
    <w:rsid w:val="00454796"/>
    <w:rsid w:val="0045493E"/>
    <w:rsid w:val="00454A28"/>
    <w:rsid w:val="00454F0D"/>
    <w:rsid w:val="00454FB6"/>
    <w:rsid w:val="00455216"/>
    <w:rsid w:val="00455897"/>
    <w:rsid w:val="0045592F"/>
    <w:rsid w:val="00455D6F"/>
    <w:rsid w:val="00456715"/>
    <w:rsid w:val="00456D8B"/>
    <w:rsid w:val="00456F6C"/>
    <w:rsid w:val="00456F86"/>
    <w:rsid w:val="004571BE"/>
    <w:rsid w:val="0045734E"/>
    <w:rsid w:val="0045736F"/>
    <w:rsid w:val="0045744C"/>
    <w:rsid w:val="00457479"/>
    <w:rsid w:val="0045764E"/>
    <w:rsid w:val="00457686"/>
    <w:rsid w:val="00457870"/>
    <w:rsid w:val="004579D0"/>
    <w:rsid w:val="00457C04"/>
    <w:rsid w:val="00457DF5"/>
    <w:rsid w:val="0046005A"/>
    <w:rsid w:val="004603B3"/>
    <w:rsid w:val="004604FA"/>
    <w:rsid w:val="004607F5"/>
    <w:rsid w:val="00460D07"/>
    <w:rsid w:val="00460F96"/>
    <w:rsid w:val="00461027"/>
    <w:rsid w:val="004614C5"/>
    <w:rsid w:val="00461731"/>
    <w:rsid w:val="00461B58"/>
    <w:rsid w:val="00461D33"/>
    <w:rsid w:val="00462072"/>
    <w:rsid w:val="004620AE"/>
    <w:rsid w:val="004621B8"/>
    <w:rsid w:val="004623D1"/>
    <w:rsid w:val="004624FF"/>
    <w:rsid w:val="00463394"/>
    <w:rsid w:val="0046363B"/>
    <w:rsid w:val="00463673"/>
    <w:rsid w:val="00463B87"/>
    <w:rsid w:val="00463C3D"/>
    <w:rsid w:val="00463DC1"/>
    <w:rsid w:val="00463EC6"/>
    <w:rsid w:val="00464169"/>
    <w:rsid w:val="004642AF"/>
    <w:rsid w:val="00464C82"/>
    <w:rsid w:val="00464F38"/>
    <w:rsid w:val="00464F5F"/>
    <w:rsid w:val="00464FCD"/>
    <w:rsid w:val="00465352"/>
    <w:rsid w:val="0046548B"/>
    <w:rsid w:val="00465857"/>
    <w:rsid w:val="0046591F"/>
    <w:rsid w:val="004659AA"/>
    <w:rsid w:val="004659BB"/>
    <w:rsid w:val="00465A2C"/>
    <w:rsid w:val="00465B06"/>
    <w:rsid w:val="00466720"/>
    <w:rsid w:val="00466826"/>
    <w:rsid w:val="004668BE"/>
    <w:rsid w:val="004668C0"/>
    <w:rsid w:val="004669A9"/>
    <w:rsid w:val="00466A95"/>
    <w:rsid w:val="00466A9C"/>
    <w:rsid w:val="00466B99"/>
    <w:rsid w:val="00466BBA"/>
    <w:rsid w:val="00466C3D"/>
    <w:rsid w:val="00466C7E"/>
    <w:rsid w:val="004670AC"/>
    <w:rsid w:val="0046715A"/>
    <w:rsid w:val="0046728C"/>
    <w:rsid w:val="004672C5"/>
    <w:rsid w:val="00467587"/>
    <w:rsid w:val="00467611"/>
    <w:rsid w:val="004676B9"/>
    <w:rsid w:val="00467CDB"/>
    <w:rsid w:val="00467DFA"/>
    <w:rsid w:val="00467FDA"/>
    <w:rsid w:val="0047001B"/>
    <w:rsid w:val="0047006C"/>
    <w:rsid w:val="00470075"/>
    <w:rsid w:val="00470701"/>
    <w:rsid w:val="004709FC"/>
    <w:rsid w:val="00470BCE"/>
    <w:rsid w:val="00470C33"/>
    <w:rsid w:val="00470C65"/>
    <w:rsid w:val="00471011"/>
    <w:rsid w:val="00471523"/>
    <w:rsid w:val="004715FE"/>
    <w:rsid w:val="00471637"/>
    <w:rsid w:val="004716E4"/>
    <w:rsid w:val="00471899"/>
    <w:rsid w:val="00471AEF"/>
    <w:rsid w:val="00471CF0"/>
    <w:rsid w:val="00471D28"/>
    <w:rsid w:val="004723FA"/>
    <w:rsid w:val="00472799"/>
    <w:rsid w:val="004727C1"/>
    <w:rsid w:val="004728F8"/>
    <w:rsid w:val="00472A10"/>
    <w:rsid w:val="00472AA6"/>
    <w:rsid w:val="00472C0F"/>
    <w:rsid w:val="00472DDA"/>
    <w:rsid w:val="00472E7B"/>
    <w:rsid w:val="00473163"/>
    <w:rsid w:val="004731EA"/>
    <w:rsid w:val="00473321"/>
    <w:rsid w:val="0047364D"/>
    <w:rsid w:val="004736FD"/>
    <w:rsid w:val="00474133"/>
    <w:rsid w:val="0047455C"/>
    <w:rsid w:val="00474569"/>
    <w:rsid w:val="00474A51"/>
    <w:rsid w:val="00474B62"/>
    <w:rsid w:val="00474D7A"/>
    <w:rsid w:val="00474DAB"/>
    <w:rsid w:val="00474FC3"/>
    <w:rsid w:val="004751A8"/>
    <w:rsid w:val="004752C2"/>
    <w:rsid w:val="004755B2"/>
    <w:rsid w:val="00475655"/>
    <w:rsid w:val="00475956"/>
    <w:rsid w:val="00475975"/>
    <w:rsid w:val="00475D9A"/>
    <w:rsid w:val="00476328"/>
    <w:rsid w:val="0047641D"/>
    <w:rsid w:val="0047645B"/>
    <w:rsid w:val="004765A5"/>
    <w:rsid w:val="00476934"/>
    <w:rsid w:val="00476B8E"/>
    <w:rsid w:val="00476C93"/>
    <w:rsid w:val="00476E37"/>
    <w:rsid w:val="0047719C"/>
    <w:rsid w:val="004773AE"/>
    <w:rsid w:val="004774CC"/>
    <w:rsid w:val="0047750A"/>
    <w:rsid w:val="0047766B"/>
    <w:rsid w:val="004777A1"/>
    <w:rsid w:val="00477A1D"/>
    <w:rsid w:val="00477B4B"/>
    <w:rsid w:val="00477B50"/>
    <w:rsid w:val="00480100"/>
    <w:rsid w:val="0048013A"/>
    <w:rsid w:val="00480794"/>
    <w:rsid w:val="004807C3"/>
    <w:rsid w:val="00480804"/>
    <w:rsid w:val="00480891"/>
    <w:rsid w:val="0048096E"/>
    <w:rsid w:val="00480B29"/>
    <w:rsid w:val="00480DC4"/>
    <w:rsid w:val="00480FD8"/>
    <w:rsid w:val="00481034"/>
    <w:rsid w:val="00481069"/>
    <w:rsid w:val="004810BC"/>
    <w:rsid w:val="0048111E"/>
    <w:rsid w:val="00481130"/>
    <w:rsid w:val="00481263"/>
    <w:rsid w:val="004813F5"/>
    <w:rsid w:val="00481472"/>
    <w:rsid w:val="00481CC7"/>
    <w:rsid w:val="00481D69"/>
    <w:rsid w:val="004821CB"/>
    <w:rsid w:val="004823C9"/>
    <w:rsid w:val="004824D1"/>
    <w:rsid w:val="00482554"/>
    <w:rsid w:val="00482624"/>
    <w:rsid w:val="00482928"/>
    <w:rsid w:val="0048298C"/>
    <w:rsid w:val="004829FE"/>
    <w:rsid w:val="00482BCB"/>
    <w:rsid w:val="00482BF9"/>
    <w:rsid w:val="00482DE4"/>
    <w:rsid w:val="00482F0A"/>
    <w:rsid w:val="00483199"/>
    <w:rsid w:val="0048341C"/>
    <w:rsid w:val="0048349A"/>
    <w:rsid w:val="004834C1"/>
    <w:rsid w:val="004835CC"/>
    <w:rsid w:val="00483842"/>
    <w:rsid w:val="00483998"/>
    <w:rsid w:val="0048453A"/>
    <w:rsid w:val="004849C3"/>
    <w:rsid w:val="00484B49"/>
    <w:rsid w:val="00484BE9"/>
    <w:rsid w:val="00484F71"/>
    <w:rsid w:val="004851F9"/>
    <w:rsid w:val="004854B6"/>
    <w:rsid w:val="00485538"/>
    <w:rsid w:val="004858A9"/>
    <w:rsid w:val="004858AF"/>
    <w:rsid w:val="004858DA"/>
    <w:rsid w:val="00485FD2"/>
    <w:rsid w:val="004860EA"/>
    <w:rsid w:val="0048625E"/>
    <w:rsid w:val="004862DD"/>
    <w:rsid w:val="0048655C"/>
    <w:rsid w:val="004866CF"/>
    <w:rsid w:val="0048671E"/>
    <w:rsid w:val="0048686D"/>
    <w:rsid w:val="00486876"/>
    <w:rsid w:val="004868D9"/>
    <w:rsid w:val="00486910"/>
    <w:rsid w:val="00486DB8"/>
    <w:rsid w:val="00487364"/>
    <w:rsid w:val="00487390"/>
    <w:rsid w:val="00487394"/>
    <w:rsid w:val="004875B9"/>
    <w:rsid w:val="00487854"/>
    <w:rsid w:val="0048791D"/>
    <w:rsid w:val="00487986"/>
    <w:rsid w:val="004879CA"/>
    <w:rsid w:val="00487C32"/>
    <w:rsid w:val="00487E8E"/>
    <w:rsid w:val="00487F5A"/>
    <w:rsid w:val="004900D8"/>
    <w:rsid w:val="004903C4"/>
    <w:rsid w:val="00490826"/>
    <w:rsid w:val="00490D25"/>
    <w:rsid w:val="00491084"/>
    <w:rsid w:val="00491263"/>
    <w:rsid w:val="00491379"/>
    <w:rsid w:val="004916B5"/>
    <w:rsid w:val="00491950"/>
    <w:rsid w:val="00491E49"/>
    <w:rsid w:val="00491ED7"/>
    <w:rsid w:val="00491F97"/>
    <w:rsid w:val="0049223D"/>
    <w:rsid w:val="0049224A"/>
    <w:rsid w:val="00492291"/>
    <w:rsid w:val="004923F1"/>
    <w:rsid w:val="0049263D"/>
    <w:rsid w:val="00492A2C"/>
    <w:rsid w:val="00492A6F"/>
    <w:rsid w:val="00492E03"/>
    <w:rsid w:val="00493345"/>
    <w:rsid w:val="004934B0"/>
    <w:rsid w:val="004935BC"/>
    <w:rsid w:val="00493681"/>
    <w:rsid w:val="00493810"/>
    <w:rsid w:val="00493CF7"/>
    <w:rsid w:val="00493EDE"/>
    <w:rsid w:val="00493F6E"/>
    <w:rsid w:val="0049422D"/>
    <w:rsid w:val="0049451D"/>
    <w:rsid w:val="004945DE"/>
    <w:rsid w:val="00494799"/>
    <w:rsid w:val="00494A61"/>
    <w:rsid w:val="0049500D"/>
    <w:rsid w:val="004950B4"/>
    <w:rsid w:val="004955BF"/>
    <w:rsid w:val="0049567D"/>
    <w:rsid w:val="004957B2"/>
    <w:rsid w:val="004958A8"/>
    <w:rsid w:val="00495A07"/>
    <w:rsid w:val="00495ABF"/>
    <w:rsid w:val="00495D40"/>
    <w:rsid w:val="00495D71"/>
    <w:rsid w:val="004960F7"/>
    <w:rsid w:val="0049617E"/>
    <w:rsid w:val="004961BA"/>
    <w:rsid w:val="004964A1"/>
    <w:rsid w:val="00496A29"/>
    <w:rsid w:val="00496F40"/>
    <w:rsid w:val="00497075"/>
    <w:rsid w:val="0049754F"/>
    <w:rsid w:val="004979B9"/>
    <w:rsid w:val="00497AC5"/>
    <w:rsid w:val="00497EB2"/>
    <w:rsid w:val="00497F00"/>
    <w:rsid w:val="004A016D"/>
    <w:rsid w:val="004A073B"/>
    <w:rsid w:val="004A0AEB"/>
    <w:rsid w:val="004A12E2"/>
    <w:rsid w:val="004A1860"/>
    <w:rsid w:val="004A187A"/>
    <w:rsid w:val="004A1898"/>
    <w:rsid w:val="004A1AA9"/>
    <w:rsid w:val="004A1FED"/>
    <w:rsid w:val="004A213C"/>
    <w:rsid w:val="004A222D"/>
    <w:rsid w:val="004A25DA"/>
    <w:rsid w:val="004A26C0"/>
    <w:rsid w:val="004A2866"/>
    <w:rsid w:val="004A2896"/>
    <w:rsid w:val="004A29EA"/>
    <w:rsid w:val="004A2B47"/>
    <w:rsid w:val="004A2C76"/>
    <w:rsid w:val="004A2EFE"/>
    <w:rsid w:val="004A32EE"/>
    <w:rsid w:val="004A3671"/>
    <w:rsid w:val="004A3679"/>
    <w:rsid w:val="004A3746"/>
    <w:rsid w:val="004A37A9"/>
    <w:rsid w:val="004A3CA6"/>
    <w:rsid w:val="004A3F3E"/>
    <w:rsid w:val="004A4088"/>
    <w:rsid w:val="004A424F"/>
    <w:rsid w:val="004A4270"/>
    <w:rsid w:val="004A43D9"/>
    <w:rsid w:val="004A4467"/>
    <w:rsid w:val="004A4595"/>
    <w:rsid w:val="004A4716"/>
    <w:rsid w:val="004A4742"/>
    <w:rsid w:val="004A478F"/>
    <w:rsid w:val="004A4842"/>
    <w:rsid w:val="004A4A05"/>
    <w:rsid w:val="004A4C89"/>
    <w:rsid w:val="004A4E71"/>
    <w:rsid w:val="004A4FBE"/>
    <w:rsid w:val="004A548E"/>
    <w:rsid w:val="004A59D5"/>
    <w:rsid w:val="004A5CF1"/>
    <w:rsid w:val="004A5D21"/>
    <w:rsid w:val="004A5DCA"/>
    <w:rsid w:val="004A62EB"/>
    <w:rsid w:val="004A67B1"/>
    <w:rsid w:val="004A6AB4"/>
    <w:rsid w:val="004A6C38"/>
    <w:rsid w:val="004A6E4C"/>
    <w:rsid w:val="004A6FC7"/>
    <w:rsid w:val="004A7014"/>
    <w:rsid w:val="004A72BF"/>
    <w:rsid w:val="004A7324"/>
    <w:rsid w:val="004A7663"/>
    <w:rsid w:val="004A77BC"/>
    <w:rsid w:val="004A79E7"/>
    <w:rsid w:val="004A7B12"/>
    <w:rsid w:val="004A7B8A"/>
    <w:rsid w:val="004A7C75"/>
    <w:rsid w:val="004A7E27"/>
    <w:rsid w:val="004A7E98"/>
    <w:rsid w:val="004B009F"/>
    <w:rsid w:val="004B01D2"/>
    <w:rsid w:val="004B07A0"/>
    <w:rsid w:val="004B0B8C"/>
    <w:rsid w:val="004B0C35"/>
    <w:rsid w:val="004B0C4F"/>
    <w:rsid w:val="004B0C5F"/>
    <w:rsid w:val="004B0D9C"/>
    <w:rsid w:val="004B1056"/>
    <w:rsid w:val="004B1058"/>
    <w:rsid w:val="004B1150"/>
    <w:rsid w:val="004B1212"/>
    <w:rsid w:val="004B150F"/>
    <w:rsid w:val="004B1BA6"/>
    <w:rsid w:val="004B1D43"/>
    <w:rsid w:val="004B2006"/>
    <w:rsid w:val="004B20E0"/>
    <w:rsid w:val="004B2102"/>
    <w:rsid w:val="004B22B4"/>
    <w:rsid w:val="004B242A"/>
    <w:rsid w:val="004B25F3"/>
    <w:rsid w:val="004B2955"/>
    <w:rsid w:val="004B2A37"/>
    <w:rsid w:val="004B2C65"/>
    <w:rsid w:val="004B2CC0"/>
    <w:rsid w:val="004B2DCB"/>
    <w:rsid w:val="004B2E73"/>
    <w:rsid w:val="004B3496"/>
    <w:rsid w:val="004B34EF"/>
    <w:rsid w:val="004B3C85"/>
    <w:rsid w:val="004B3EE6"/>
    <w:rsid w:val="004B3FC5"/>
    <w:rsid w:val="004B44AD"/>
    <w:rsid w:val="004B4696"/>
    <w:rsid w:val="004B472E"/>
    <w:rsid w:val="004B4881"/>
    <w:rsid w:val="004B4D84"/>
    <w:rsid w:val="004B5386"/>
    <w:rsid w:val="004B565A"/>
    <w:rsid w:val="004B573F"/>
    <w:rsid w:val="004B586B"/>
    <w:rsid w:val="004B593F"/>
    <w:rsid w:val="004B59A4"/>
    <w:rsid w:val="004B5AC7"/>
    <w:rsid w:val="004B5D39"/>
    <w:rsid w:val="004B5E37"/>
    <w:rsid w:val="004B5E6A"/>
    <w:rsid w:val="004B5E81"/>
    <w:rsid w:val="004B5EE7"/>
    <w:rsid w:val="004B5FC7"/>
    <w:rsid w:val="004B6050"/>
    <w:rsid w:val="004B6223"/>
    <w:rsid w:val="004B647C"/>
    <w:rsid w:val="004B64DE"/>
    <w:rsid w:val="004B65DA"/>
    <w:rsid w:val="004B6887"/>
    <w:rsid w:val="004B6985"/>
    <w:rsid w:val="004B71FE"/>
    <w:rsid w:val="004B7438"/>
    <w:rsid w:val="004B761B"/>
    <w:rsid w:val="004B7819"/>
    <w:rsid w:val="004B7880"/>
    <w:rsid w:val="004B7BBE"/>
    <w:rsid w:val="004B7BED"/>
    <w:rsid w:val="004C0137"/>
    <w:rsid w:val="004C021E"/>
    <w:rsid w:val="004C0453"/>
    <w:rsid w:val="004C0503"/>
    <w:rsid w:val="004C052C"/>
    <w:rsid w:val="004C0A58"/>
    <w:rsid w:val="004C0CA6"/>
    <w:rsid w:val="004C1034"/>
    <w:rsid w:val="004C11E6"/>
    <w:rsid w:val="004C145A"/>
    <w:rsid w:val="004C19FD"/>
    <w:rsid w:val="004C1B27"/>
    <w:rsid w:val="004C1B2E"/>
    <w:rsid w:val="004C1E34"/>
    <w:rsid w:val="004C2264"/>
    <w:rsid w:val="004C22A1"/>
    <w:rsid w:val="004C2801"/>
    <w:rsid w:val="004C29A1"/>
    <w:rsid w:val="004C2C81"/>
    <w:rsid w:val="004C301F"/>
    <w:rsid w:val="004C3082"/>
    <w:rsid w:val="004C354C"/>
    <w:rsid w:val="004C3610"/>
    <w:rsid w:val="004C382C"/>
    <w:rsid w:val="004C395E"/>
    <w:rsid w:val="004C39AE"/>
    <w:rsid w:val="004C3C46"/>
    <w:rsid w:val="004C3D28"/>
    <w:rsid w:val="004C3E42"/>
    <w:rsid w:val="004C3FB0"/>
    <w:rsid w:val="004C3FB7"/>
    <w:rsid w:val="004C4242"/>
    <w:rsid w:val="004C4400"/>
    <w:rsid w:val="004C46A2"/>
    <w:rsid w:val="004C4826"/>
    <w:rsid w:val="004C4844"/>
    <w:rsid w:val="004C49DF"/>
    <w:rsid w:val="004C4A73"/>
    <w:rsid w:val="004C4DEE"/>
    <w:rsid w:val="004C4EBB"/>
    <w:rsid w:val="004C4EF1"/>
    <w:rsid w:val="004C4F11"/>
    <w:rsid w:val="004C4F9F"/>
    <w:rsid w:val="004C5269"/>
    <w:rsid w:val="004C606D"/>
    <w:rsid w:val="004C63B3"/>
    <w:rsid w:val="004C6428"/>
    <w:rsid w:val="004C668C"/>
    <w:rsid w:val="004C68E7"/>
    <w:rsid w:val="004C6991"/>
    <w:rsid w:val="004C6E1E"/>
    <w:rsid w:val="004C6EEA"/>
    <w:rsid w:val="004C6F4F"/>
    <w:rsid w:val="004C7097"/>
    <w:rsid w:val="004C70D1"/>
    <w:rsid w:val="004C7270"/>
    <w:rsid w:val="004C73D1"/>
    <w:rsid w:val="004C763E"/>
    <w:rsid w:val="004C775E"/>
    <w:rsid w:val="004C78B1"/>
    <w:rsid w:val="004C7B8D"/>
    <w:rsid w:val="004C7CDF"/>
    <w:rsid w:val="004D0039"/>
    <w:rsid w:val="004D0195"/>
    <w:rsid w:val="004D01CF"/>
    <w:rsid w:val="004D0904"/>
    <w:rsid w:val="004D0AD0"/>
    <w:rsid w:val="004D0B8E"/>
    <w:rsid w:val="004D0C6E"/>
    <w:rsid w:val="004D0D0F"/>
    <w:rsid w:val="004D153B"/>
    <w:rsid w:val="004D18E2"/>
    <w:rsid w:val="004D1B91"/>
    <w:rsid w:val="004D228A"/>
    <w:rsid w:val="004D22DE"/>
    <w:rsid w:val="004D233A"/>
    <w:rsid w:val="004D2354"/>
    <w:rsid w:val="004D27EA"/>
    <w:rsid w:val="004D2CD8"/>
    <w:rsid w:val="004D2E7F"/>
    <w:rsid w:val="004D2FFB"/>
    <w:rsid w:val="004D315F"/>
    <w:rsid w:val="004D375A"/>
    <w:rsid w:val="004D3AEB"/>
    <w:rsid w:val="004D3C07"/>
    <w:rsid w:val="004D402E"/>
    <w:rsid w:val="004D4694"/>
    <w:rsid w:val="004D46E9"/>
    <w:rsid w:val="004D4D56"/>
    <w:rsid w:val="004D4F7C"/>
    <w:rsid w:val="004D56DE"/>
    <w:rsid w:val="004D57A4"/>
    <w:rsid w:val="004D5824"/>
    <w:rsid w:val="004D5973"/>
    <w:rsid w:val="004D5F20"/>
    <w:rsid w:val="004D5FFD"/>
    <w:rsid w:val="004D6080"/>
    <w:rsid w:val="004D6791"/>
    <w:rsid w:val="004D6798"/>
    <w:rsid w:val="004D68B2"/>
    <w:rsid w:val="004D711B"/>
    <w:rsid w:val="004D71B6"/>
    <w:rsid w:val="004D72A5"/>
    <w:rsid w:val="004D74E6"/>
    <w:rsid w:val="004D79DE"/>
    <w:rsid w:val="004D7F99"/>
    <w:rsid w:val="004E006E"/>
    <w:rsid w:val="004E038E"/>
    <w:rsid w:val="004E0478"/>
    <w:rsid w:val="004E05F9"/>
    <w:rsid w:val="004E0A01"/>
    <w:rsid w:val="004E0A38"/>
    <w:rsid w:val="004E0C62"/>
    <w:rsid w:val="004E0EC1"/>
    <w:rsid w:val="004E1679"/>
    <w:rsid w:val="004E18A2"/>
    <w:rsid w:val="004E198B"/>
    <w:rsid w:val="004E227B"/>
    <w:rsid w:val="004E29CA"/>
    <w:rsid w:val="004E2C0D"/>
    <w:rsid w:val="004E306E"/>
    <w:rsid w:val="004E32A6"/>
    <w:rsid w:val="004E364C"/>
    <w:rsid w:val="004E3A96"/>
    <w:rsid w:val="004E3BFE"/>
    <w:rsid w:val="004E3CE5"/>
    <w:rsid w:val="004E3E00"/>
    <w:rsid w:val="004E40EC"/>
    <w:rsid w:val="004E4327"/>
    <w:rsid w:val="004E432B"/>
    <w:rsid w:val="004E43FF"/>
    <w:rsid w:val="004E4E43"/>
    <w:rsid w:val="004E520B"/>
    <w:rsid w:val="004E531B"/>
    <w:rsid w:val="004E546C"/>
    <w:rsid w:val="004E5523"/>
    <w:rsid w:val="004E5579"/>
    <w:rsid w:val="004E560C"/>
    <w:rsid w:val="004E5763"/>
    <w:rsid w:val="004E5810"/>
    <w:rsid w:val="004E585C"/>
    <w:rsid w:val="004E5A65"/>
    <w:rsid w:val="004E5BDF"/>
    <w:rsid w:val="004E62E1"/>
    <w:rsid w:val="004E650D"/>
    <w:rsid w:val="004E65AE"/>
    <w:rsid w:val="004E6952"/>
    <w:rsid w:val="004E69FC"/>
    <w:rsid w:val="004E6BE3"/>
    <w:rsid w:val="004E7070"/>
    <w:rsid w:val="004E718B"/>
    <w:rsid w:val="004E7B1C"/>
    <w:rsid w:val="004E7F42"/>
    <w:rsid w:val="004F0159"/>
    <w:rsid w:val="004F025C"/>
    <w:rsid w:val="004F03DA"/>
    <w:rsid w:val="004F0E67"/>
    <w:rsid w:val="004F0F47"/>
    <w:rsid w:val="004F1337"/>
    <w:rsid w:val="004F14E2"/>
    <w:rsid w:val="004F1621"/>
    <w:rsid w:val="004F165C"/>
    <w:rsid w:val="004F16BB"/>
    <w:rsid w:val="004F16C0"/>
    <w:rsid w:val="004F1730"/>
    <w:rsid w:val="004F1956"/>
    <w:rsid w:val="004F1B60"/>
    <w:rsid w:val="004F1C0C"/>
    <w:rsid w:val="004F2012"/>
    <w:rsid w:val="004F206C"/>
    <w:rsid w:val="004F2865"/>
    <w:rsid w:val="004F2C6F"/>
    <w:rsid w:val="004F2D41"/>
    <w:rsid w:val="004F3023"/>
    <w:rsid w:val="004F3050"/>
    <w:rsid w:val="004F30D7"/>
    <w:rsid w:val="004F31F9"/>
    <w:rsid w:val="004F337D"/>
    <w:rsid w:val="004F3531"/>
    <w:rsid w:val="004F375A"/>
    <w:rsid w:val="004F38CE"/>
    <w:rsid w:val="004F3AD1"/>
    <w:rsid w:val="004F3E89"/>
    <w:rsid w:val="004F4049"/>
    <w:rsid w:val="004F40D4"/>
    <w:rsid w:val="004F4285"/>
    <w:rsid w:val="004F434A"/>
    <w:rsid w:val="004F43DA"/>
    <w:rsid w:val="004F464D"/>
    <w:rsid w:val="004F4DDB"/>
    <w:rsid w:val="004F4F1B"/>
    <w:rsid w:val="004F4F5D"/>
    <w:rsid w:val="004F4FA9"/>
    <w:rsid w:val="004F53E2"/>
    <w:rsid w:val="004F560C"/>
    <w:rsid w:val="004F56F5"/>
    <w:rsid w:val="004F5829"/>
    <w:rsid w:val="004F5837"/>
    <w:rsid w:val="004F5953"/>
    <w:rsid w:val="004F5A39"/>
    <w:rsid w:val="004F5D44"/>
    <w:rsid w:val="004F5F8E"/>
    <w:rsid w:val="004F62B4"/>
    <w:rsid w:val="004F6344"/>
    <w:rsid w:val="004F63BC"/>
    <w:rsid w:val="004F646F"/>
    <w:rsid w:val="004F651F"/>
    <w:rsid w:val="004F65DE"/>
    <w:rsid w:val="004F66D8"/>
    <w:rsid w:val="004F67C7"/>
    <w:rsid w:val="004F69D6"/>
    <w:rsid w:val="004F6A11"/>
    <w:rsid w:val="004F6CC8"/>
    <w:rsid w:val="004F6D47"/>
    <w:rsid w:val="004F6FEA"/>
    <w:rsid w:val="004F7011"/>
    <w:rsid w:val="004F7067"/>
    <w:rsid w:val="004F7122"/>
    <w:rsid w:val="004F747B"/>
    <w:rsid w:val="004F7B17"/>
    <w:rsid w:val="004F7BC1"/>
    <w:rsid w:val="004F7DAA"/>
    <w:rsid w:val="004F7FFE"/>
    <w:rsid w:val="00500090"/>
    <w:rsid w:val="005000BE"/>
    <w:rsid w:val="005007AC"/>
    <w:rsid w:val="005007FF"/>
    <w:rsid w:val="00500D70"/>
    <w:rsid w:val="00500E4C"/>
    <w:rsid w:val="00501129"/>
    <w:rsid w:val="00501163"/>
    <w:rsid w:val="00501A2B"/>
    <w:rsid w:val="00502419"/>
    <w:rsid w:val="00502430"/>
    <w:rsid w:val="005025DC"/>
    <w:rsid w:val="0050274D"/>
    <w:rsid w:val="005027EC"/>
    <w:rsid w:val="00502828"/>
    <w:rsid w:val="00502968"/>
    <w:rsid w:val="00502BB7"/>
    <w:rsid w:val="00502BE6"/>
    <w:rsid w:val="005030C1"/>
    <w:rsid w:val="0050314A"/>
    <w:rsid w:val="005031E9"/>
    <w:rsid w:val="005034D5"/>
    <w:rsid w:val="0050357E"/>
    <w:rsid w:val="005035B7"/>
    <w:rsid w:val="005037B4"/>
    <w:rsid w:val="00503812"/>
    <w:rsid w:val="0050385B"/>
    <w:rsid w:val="00503AB7"/>
    <w:rsid w:val="00503C8E"/>
    <w:rsid w:val="0050412E"/>
    <w:rsid w:val="00504161"/>
    <w:rsid w:val="0050451F"/>
    <w:rsid w:val="0050464D"/>
    <w:rsid w:val="0050475C"/>
    <w:rsid w:val="005049D2"/>
    <w:rsid w:val="00504AE3"/>
    <w:rsid w:val="005050D5"/>
    <w:rsid w:val="005050DD"/>
    <w:rsid w:val="005052B1"/>
    <w:rsid w:val="005054B6"/>
    <w:rsid w:val="005055AD"/>
    <w:rsid w:val="00506139"/>
    <w:rsid w:val="00506268"/>
    <w:rsid w:val="0050640E"/>
    <w:rsid w:val="005065E9"/>
    <w:rsid w:val="005066B3"/>
    <w:rsid w:val="005069CD"/>
    <w:rsid w:val="00506B4B"/>
    <w:rsid w:val="00506D24"/>
    <w:rsid w:val="00506DAD"/>
    <w:rsid w:val="00506F71"/>
    <w:rsid w:val="0050717E"/>
    <w:rsid w:val="00507449"/>
    <w:rsid w:val="005076CA"/>
    <w:rsid w:val="00507A51"/>
    <w:rsid w:val="00507AB2"/>
    <w:rsid w:val="00507E6A"/>
    <w:rsid w:val="0051013B"/>
    <w:rsid w:val="00510173"/>
    <w:rsid w:val="005101AE"/>
    <w:rsid w:val="00510234"/>
    <w:rsid w:val="0051036F"/>
    <w:rsid w:val="00510518"/>
    <w:rsid w:val="00510815"/>
    <w:rsid w:val="00510821"/>
    <w:rsid w:val="00510990"/>
    <w:rsid w:val="00510AAE"/>
    <w:rsid w:val="00510C23"/>
    <w:rsid w:val="0051122A"/>
    <w:rsid w:val="00511403"/>
    <w:rsid w:val="0051158D"/>
    <w:rsid w:val="005117D6"/>
    <w:rsid w:val="005119C5"/>
    <w:rsid w:val="00511BD9"/>
    <w:rsid w:val="00511C62"/>
    <w:rsid w:val="00512195"/>
    <w:rsid w:val="005121B2"/>
    <w:rsid w:val="00512327"/>
    <w:rsid w:val="0051238E"/>
    <w:rsid w:val="00512692"/>
    <w:rsid w:val="00512701"/>
    <w:rsid w:val="00512967"/>
    <w:rsid w:val="00512A0B"/>
    <w:rsid w:val="00512CE4"/>
    <w:rsid w:val="00512DB5"/>
    <w:rsid w:val="00512F1A"/>
    <w:rsid w:val="0051345B"/>
    <w:rsid w:val="00513887"/>
    <w:rsid w:val="00513A92"/>
    <w:rsid w:val="005140A5"/>
    <w:rsid w:val="005140B4"/>
    <w:rsid w:val="00514100"/>
    <w:rsid w:val="00514192"/>
    <w:rsid w:val="00514889"/>
    <w:rsid w:val="00514A0B"/>
    <w:rsid w:val="00514A4A"/>
    <w:rsid w:val="00514FAF"/>
    <w:rsid w:val="005150EE"/>
    <w:rsid w:val="005152F4"/>
    <w:rsid w:val="0051551E"/>
    <w:rsid w:val="00515641"/>
    <w:rsid w:val="00515671"/>
    <w:rsid w:val="005158A4"/>
    <w:rsid w:val="0051598B"/>
    <w:rsid w:val="00515AA8"/>
    <w:rsid w:val="005161B8"/>
    <w:rsid w:val="005164C0"/>
    <w:rsid w:val="00516BE8"/>
    <w:rsid w:val="00516BF1"/>
    <w:rsid w:val="005170F0"/>
    <w:rsid w:val="0051728B"/>
    <w:rsid w:val="00517587"/>
    <w:rsid w:val="005176C4"/>
    <w:rsid w:val="0051798F"/>
    <w:rsid w:val="00517FFB"/>
    <w:rsid w:val="005201D6"/>
    <w:rsid w:val="005202F2"/>
    <w:rsid w:val="00520C61"/>
    <w:rsid w:val="00520DD0"/>
    <w:rsid w:val="00520FCD"/>
    <w:rsid w:val="0052102D"/>
    <w:rsid w:val="0052103E"/>
    <w:rsid w:val="00521098"/>
    <w:rsid w:val="0052129F"/>
    <w:rsid w:val="00521382"/>
    <w:rsid w:val="00521618"/>
    <w:rsid w:val="0052161A"/>
    <w:rsid w:val="005216F4"/>
    <w:rsid w:val="00521715"/>
    <w:rsid w:val="00521881"/>
    <w:rsid w:val="00521896"/>
    <w:rsid w:val="005218ED"/>
    <w:rsid w:val="00521C16"/>
    <w:rsid w:val="00521C8D"/>
    <w:rsid w:val="00522011"/>
    <w:rsid w:val="005222FD"/>
    <w:rsid w:val="00522539"/>
    <w:rsid w:val="005225F4"/>
    <w:rsid w:val="0052263F"/>
    <w:rsid w:val="005228ED"/>
    <w:rsid w:val="0052292D"/>
    <w:rsid w:val="0052295E"/>
    <w:rsid w:val="00522AFF"/>
    <w:rsid w:val="00522D7D"/>
    <w:rsid w:val="00522F5C"/>
    <w:rsid w:val="00522FF4"/>
    <w:rsid w:val="005230EE"/>
    <w:rsid w:val="00523345"/>
    <w:rsid w:val="00523491"/>
    <w:rsid w:val="0052361A"/>
    <w:rsid w:val="0052379B"/>
    <w:rsid w:val="00523AB3"/>
    <w:rsid w:val="00523F40"/>
    <w:rsid w:val="00524245"/>
    <w:rsid w:val="0052444C"/>
    <w:rsid w:val="00524523"/>
    <w:rsid w:val="00524538"/>
    <w:rsid w:val="00524779"/>
    <w:rsid w:val="0052499D"/>
    <w:rsid w:val="00524A39"/>
    <w:rsid w:val="00524A6F"/>
    <w:rsid w:val="00524B76"/>
    <w:rsid w:val="00524E4B"/>
    <w:rsid w:val="005253D6"/>
    <w:rsid w:val="005254C9"/>
    <w:rsid w:val="00525623"/>
    <w:rsid w:val="005258B0"/>
    <w:rsid w:val="00525DF3"/>
    <w:rsid w:val="00525EA8"/>
    <w:rsid w:val="005262CC"/>
    <w:rsid w:val="005263B7"/>
    <w:rsid w:val="0052668B"/>
    <w:rsid w:val="00526703"/>
    <w:rsid w:val="00526A23"/>
    <w:rsid w:val="00526A9C"/>
    <w:rsid w:val="00526DDA"/>
    <w:rsid w:val="00526E5F"/>
    <w:rsid w:val="00526EEB"/>
    <w:rsid w:val="00527246"/>
    <w:rsid w:val="005274D0"/>
    <w:rsid w:val="00527541"/>
    <w:rsid w:val="00527710"/>
    <w:rsid w:val="005279CA"/>
    <w:rsid w:val="00527E91"/>
    <w:rsid w:val="00527EAB"/>
    <w:rsid w:val="00527EB2"/>
    <w:rsid w:val="00530291"/>
    <w:rsid w:val="005308C0"/>
    <w:rsid w:val="005309D8"/>
    <w:rsid w:val="00530B5F"/>
    <w:rsid w:val="00530EAB"/>
    <w:rsid w:val="00531015"/>
    <w:rsid w:val="0053110A"/>
    <w:rsid w:val="005313AF"/>
    <w:rsid w:val="005315A4"/>
    <w:rsid w:val="005317E8"/>
    <w:rsid w:val="005318C2"/>
    <w:rsid w:val="00531AD7"/>
    <w:rsid w:val="00531B29"/>
    <w:rsid w:val="00531BC6"/>
    <w:rsid w:val="00531E5E"/>
    <w:rsid w:val="00531E8A"/>
    <w:rsid w:val="005320B1"/>
    <w:rsid w:val="0053224B"/>
    <w:rsid w:val="005324ED"/>
    <w:rsid w:val="00532A58"/>
    <w:rsid w:val="00532BFF"/>
    <w:rsid w:val="00532F4C"/>
    <w:rsid w:val="005331C5"/>
    <w:rsid w:val="005334A4"/>
    <w:rsid w:val="00533891"/>
    <w:rsid w:val="005338DC"/>
    <w:rsid w:val="00533A6A"/>
    <w:rsid w:val="00533B41"/>
    <w:rsid w:val="00533D33"/>
    <w:rsid w:val="005340AF"/>
    <w:rsid w:val="00534494"/>
    <w:rsid w:val="0053462D"/>
    <w:rsid w:val="00534819"/>
    <w:rsid w:val="00534A9C"/>
    <w:rsid w:val="00534F31"/>
    <w:rsid w:val="0053512B"/>
    <w:rsid w:val="00535156"/>
    <w:rsid w:val="00535192"/>
    <w:rsid w:val="005351E5"/>
    <w:rsid w:val="00535547"/>
    <w:rsid w:val="00535ACB"/>
    <w:rsid w:val="00535CB2"/>
    <w:rsid w:val="00535CDA"/>
    <w:rsid w:val="00535EC6"/>
    <w:rsid w:val="00536342"/>
    <w:rsid w:val="00536346"/>
    <w:rsid w:val="0053641E"/>
    <w:rsid w:val="00536474"/>
    <w:rsid w:val="00536572"/>
    <w:rsid w:val="00536751"/>
    <w:rsid w:val="00536817"/>
    <w:rsid w:val="005369E7"/>
    <w:rsid w:val="00536BF9"/>
    <w:rsid w:val="00536C68"/>
    <w:rsid w:val="00536C80"/>
    <w:rsid w:val="00536D14"/>
    <w:rsid w:val="00536D36"/>
    <w:rsid w:val="00537014"/>
    <w:rsid w:val="00537019"/>
    <w:rsid w:val="005371DE"/>
    <w:rsid w:val="00537466"/>
    <w:rsid w:val="005376A0"/>
    <w:rsid w:val="005376DA"/>
    <w:rsid w:val="00537729"/>
    <w:rsid w:val="00537795"/>
    <w:rsid w:val="005377A8"/>
    <w:rsid w:val="00537AAA"/>
    <w:rsid w:val="005405D5"/>
    <w:rsid w:val="00540658"/>
    <w:rsid w:val="005407B0"/>
    <w:rsid w:val="005407DB"/>
    <w:rsid w:val="00540988"/>
    <w:rsid w:val="00540B19"/>
    <w:rsid w:val="00540DB7"/>
    <w:rsid w:val="00541079"/>
    <w:rsid w:val="0054127E"/>
    <w:rsid w:val="00541359"/>
    <w:rsid w:val="005413E4"/>
    <w:rsid w:val="00541737"/>
    <w:rsid w:val="00541950"/>
    <w:rsid w:val="0054197E"/>
    <w:rsid w:val="00541E21"/>
    <w:rsid w:val="00541F3F"/>
    <w:rsid w:val="00541FFA"/>
    <w:rsid w:val="0054218E"/>
    <w:rsid w:val="005425CD"/>
    <w:rsid w:val="00542F17"/>
    <w:rsid w:val="00543108"/>
    <w:rsid w:val="005435F9"/>
    <w:rsid w:val="0054376F"/>
    <w:rsid w:val="005437CA"/>
    <w:rsid w:val="005438B0"/>
    <w:rsid w:val="00543D5E"/>
    <w:rsid w:val="00543E5F"/>
    <w:rsid w:val="00543E91"/>
    <w:rsid w:val="00544448"/>
    <w:rsid w:val="005444FA"/>
    <w:rsid w:val="00544520"/>
    <w:rsid w:val="00544A19"/>
    <w:rsid w:val="00544A49"/>
    <w:rsid w:val="00544B8B"/>
    <w:rsid w:val="00544B8C"/>
    <w:rsid w:val="00544DA9"/>
    <w:rsid w:val="00544E5F"/>
    <w:rsid w:val="00544FB5"/>
    <w:rsid w:val="0054529C"/>
    <w:rsid w:val="00545418"/>
    <w:rsid w:val="00545530"/>
    <w:rsid w:val="005458CD"/>
    <w:rsid w:val="00545A01"/>
    <w:rsid w:val="00545A9A"/>
    <w:rsid w:val="00545B1E"/>
    <w:rsid w:val="00545B3A"/>
    <w:rsid w:val="00545B4F"/>
    <w:rsid w:val="00545B65"/>
    <w:rsid w:val="00545EAA"/>
    <w:rsid w:val="00545F56"/>
    <w:rsid w:val="0054650D"/>
    <w:rsid w:val="00546618"/>
    <w:rsid w:val="0054676E"/>
    <w:rsid w:val="005467CC"/>
    <w:rsid w:val="00546DEC"/>
    <w:rsid w:val="00546E48"/>
    <w:rsid w:val="00547206"/>
    <w:rsid w:val="005478F6"/>
    <w:rsid w:val="00547BE7"/>
    <w:rsid w:val="00547C6D"/>
    <w:rsid w:val="00547D38"/>
    <w:rsid w:val="00547D57"/>
    <w:rsid w:val="005501F7"/>
    <w:rsid w:val="00550457"/>
    <w:rsid w:val="005508C5"/>
    <w:rsid w:val="00550A45"/>
    <w:rsid w:val="00550B73"/>
    <w:rsid w:val="00550C81"/>
    <w:rsid w:val="00550EA8"/>
    <w:rsid w:val="00550ED9"/>
    <w:rsid w:val="00550FC3"/>
    <w:rsid w:val="00551207"/>
    <w:rsid w:val="0055124B"/>
    <w:rsid w:val="00551277"/>
    <w:rsid w:val="005512EA"/>
    <w:rsid w:val="00551440"/>
    <w:rsid w:val="005514A4"/>
    <w:rsid w:val="005517EE"/>
    <w:rsid w:val="005519CE"/>
    <w:rsid w:val="00551A97"/>
    <w:rsid w:val="00551BEA"/>
    <w:rsid w:val="00551CC7"/>
    <w:rsid w:val="00551CCF"/>
    <w:rsid w:val="00551CEE"/>
    <w:rsid w:val="00551F74"/>
    <w:rsid w:val="00552337"/>
    <w:rsid w:val="0055234F"/>
    <w:rsid w:val="005523B0"/>
    <w:rsid w:val="005526D8"/>
    <w:rsid w:val="00552E97"/>
    <w:rsid w:val="00552F09"/>
    <w:rsid w:val="00552F9D"/>
    <w:rsid w:val="00553004"/>
    <w:rsid w:val="00553073"/>
    <w:rsid w:val="0055323C"/>
    <w:rsid w:val="00553645"/>
    <w:rsid w:val="005537AC"/>
    <w:rsid w:val="00553A5E"/>
    <w:rsid w:val="00553EFD"/>
    <w:rsid w:val="0055436C"/>
    <w:rsid w:val="0055457F"/>
    <w:rsid w:val="00554650"/>
    <w:rsid w:val="005549A1"/>
    <w:rsid w:val="00554EB6"/>
    <w:rsid w:val="00555983"/>
    <w:rsid w:val="00555B02"/>
    <w:rsid w:val="00555D7E"/>
    <w:rsid w:val="00555F9B"/>
    <w:rsid w:val="00556243"/>
    <w:rsid w:val="00556437"/>
    <w:rsid w:val="005569AE"/>
    <w:rsid w:val="0055703B"/>
    <w:rsid w:val="00557079"/>
    <w:rsid w:val="00557082"/>
    <w:rsid w:val="005573E5"/>
    <w:rsid w:val="00557558"/>
    <w:rsid w:val="00557899"/>
    <w:rsid w:val="00557A13"/>
    <w:rsid w:val="00557C3A"/>
    <w:rsid w:val="00560197"/>
    <w:rsid w:val="005602BC"/>
    <w:rsid w:val="005606C9"/>
    <w:rsid w:val="00560886"/>
    <w:rsid w:val="00560C0D"/>
    <w:rsid w:val="00560C18"/>
    <w:rsid w:val="00561013"/>
    <w:rsid w:val="005613AE"/>
    <w:rsid w:val="005615FB"/>
    <w:rsid w:val="00561870"/>
    <w:rsid w:val="00561E41"/>
    <w:rsid w:val="00562060"/>
    <w:rsid w:val="00562183"/>
    <w:rsid w:val="00562453"/>
    <w:rsid w:val="00562891"/>
    <w:rsid w:val="005628FE"/>
    <w:rsid w:val="00562B10"/>
    <w:rsid w:val="0056316D"/>
    <w:rsid w:val="0056324A"/>
    <w:rsid w:val="00563464"/>
    <w:rsid w:val="0056364F"/>
    <w:rsid w:val="0056398B"/>
    <w:rsid w:val="00563CF5"/>
    <w:rsid w:val="00563D62"/>
    <w:rsid w:val="00563DB2"/>
    <w:rsid w:val="00563FD5"/>
    <w:rsid w:val="005648C8"/>
    <w:rsid w:val="0056541F"/>
    <w:rsid w:val="005654A5"/>
    <w:rsid w:val="00565615"/>
    <w:rsid w:val="00565A44"/>
    <w:rsid w:val="00566032"/>
    <w:rsid w:val="00566336"/>
    <w:rsid w:val="00566888"/>
    <w:rsid w:val="00566D79"/>
    <w:rsid w:val="00567062"/>
    <w:rsid w:val="005671D1"/>
    <w:rsid w:val="00567269"/>
    <w:rsid w:val="00567469"/>
    <w:rsid w:val="00567740"/>
    <w:rsid w:val="00567983"/>
    <w:rsid w:val="00570BCF"/>
    <w:rsid w:val="00570F73"/>
    <w:rsid w:val="00571128"/>
    <w:rsid w:val="005711C6"/>
    <w:rsid w:val="005713AE"/>
    <w:rsid w:val="0057152A"/>
    <w:rsid w:val="00571546"/>
    <w:rsid w:val="005715E7"/>
    <w:rsid w:val="0057166D"/>
    <w:rsid w:val="0057186E"/>
    <w:rsid w:val="00571B9A"/>
    <w:rsid w:val="00571BEF"/>
    <w:rsid w:val="00571D71"/>
    <w:rsid w:val="00571F29"/>
    <w:rsid w:val="00572D6D"/>
    <w:rsid w:val="00572D91"/>
    <w:rsid w:val="005730CE"/>
    <w:rsid w:val="00573113"/>
    <w:rsid w:val="00573299"/>
    <w:rsid w:val="0057343D"/>
    <w:rsid w:val="0057347C"/>
    <w:rsid w:val="00573580"/>
    <w:rsid w:val="005735F5"/>
    <w:rsid w:val="00573725"/>
    <w:rsid w:val="0057372E"/>
    <w:rsid w:val="005737C2"/>
    <w:rsid w:val="005738FC"/>
    <w:rsid w:val="00573943"/>
    <w:rsid w:val="005739DC"/>
    <w:rsid w:val="00573C10"/>
    <w:rsid w:val="00574370"/>
    <w:rsid w:val="00574959"/>
    <w:rsid w:val="00574A43"/>
    <w:rsid w:val="00574DB3"/>
    <w:rsid w:val="00574ECC"/>
    <w:rsid w:val="0057508A"/>
    <w:rsid w:val="005750B0"/>
    <w:rsid w:val="005751B5"/>
    <w:rsid w:val="005754E4"/>
    <w:rsid w:val="00575518"/>
    <w:rsid w:val="0057571D"/>
    <w:rsid w:val="00575866"/>
    <w:rsid w:val="00575962"/>
    <w:rsid w:val="00575F3E"/>
    <w:rsid w:val="0057623C"/>
    <w:rsid w:val="0057656C"/>
    <w:rsid w:val="005765E3"/>
    <w:rsid w:val="00576626"/>
    <w:rsid w:val="00576F9C"/>
    <w:rsid w:val="00577205"/>
    <w:rsid w:val="00577273"/>
    <w:rsid w:val="0057732F"/>
    <w:rsid w:val="005777C4"/>
    <w:rsid w:val="005779B7"/>
    <w:rsid w:val="005779BD"/>
    <w:rsid w:val="00577A5F"/>
    <w:rsid w:val="00577A63"/>
    <w:rsid w:val="00577BA3"/>
    <w:rsid w:val="00577BBA"/>
    <w:rsid w:val="00577BFF"/>
    <w:rsid w:val="00577D5E"/>
    <w:rsid w:val="00577F52"/>
    <w:rsid w:val="00580157"/>
    <w:rsid w:val="005801B1"/>
    <w:rsid w:val="0058064F"/>
    <w:rsid w:val="005807D4"/>
    <w:rsid w:val="00580948"/>
    <w:rsid w:val="0058104D"/>
    <w:rsid w:val="005810A5"/>
    <w:rsid w:val="0058127B"/>
    <w:rsid w:val="00581405"/>
    <w:rsid w:val="00581445"/>
    <w:rsid w:val="00581685"/>
    <w:rsid w:val="005816AA"/>
    <w:rsid w:val="005816C2"/>
    <w:rsid w:val="00581757"/>
    <w:rsid w:val="00581955"/>
    <w:rsid w:val="00581B86"/>
    <w:rsid w:val="00581C4B"/>
    <w:rsid w:val="00581F1A"/>
    <w:rsid w:val="00581F97"/>
    <w:rsid w:val="00582080"/>
    <w:rsid w:val="00582338"/>
    <w:rsid w:val="005823AC"/>
    <w:rsid w:val="005823B3"/>
    <w:rsid w:val="00582580"/>
    <w:rsid w:val="0058289E"/>
    <w:rsid w:val="005828AB"/>
    <w:rsid w:val="0058300C"/>
    <w:rsid w:val="005833F2"/>
    <w:rsid w:val="005837B4"/>
    <w:rsid w:val="005839B6"/>
    <w:rsid w:val="00583BA8"/>
    <w:rsid w:val="00583C17"/>
    <w:rsid w:val="00584160"/>
    <w:rsid w:val="00584266"/>
    <w:rsid w:val="0058435A"/>
    <w:rsid w:val="00584427"/>
    <w:rsid w:val="005846D6"/>
    <w:rsid w:val="0058482B"/>
    <w:rsid w:val="00584927"/>
    <w:rsid w:val="00584ACF"/>
    <w:rsid w:val="00584E6D"/>
    <w:rsid w:val="00584FEE"/>
    <w:rsid w:val="005850E9"/>
    <w:rsid w:val="00585336"/>
    <w:rsid w:val="0058550C"/>
    <w:rsid w:val="005857AB"/>
    <w:rsid w:val="00585804"/>
    <w:rsid w:val="00585824"/>
    <w:rsid w:val="00585907"/>
    <w:rsid w:val="00585AF2"/>
    <w:rsid w:val="00585B23"/>
    <w:rsid w:val="00585DAD"/>
    <w:rsid w:val="0058603C"/>
    <w:rsid w:val="00586249"/>
    <w:rsid w:val="00586410"/>
    <w:rsid w:val="00586507"/>
    <w:rsid w:val="00586509"/>
    <w:rsid w:val="0058659D"/>
    <w:rsid w:val="0058694A"/>
    <w:rsid w:val="00586B27"/>
    <w:rsid w:val="00586CF9"/>
    <w:rsid w:val="00587589"/>
    <w:rsid w:val="005876D0"/>
    <w:rsid w:val="00587853"/>
    <w:rsid w:val="00587AE9"/>
    <w:rsid w:val="00587C22"/>
    <w:rsid w:val="00587E73"/>
    <w:rsid w:val="005905A0"/>
    <w:rsid w:val="005907D4"/>
    <w:rsid w:val="00590B3B"/>
    <w:rsid w:val="00590C79"/>
    <w:rsid w:val="00590D40"/>
    <w:rsid w:val="00590E6E"/>
    <w:rsid w:val="005914B9"/>
    <w:rsid w:val="00591876"/>
    <w:rsid w:val="005918E3"/>
    <w:rsid w:val="00591B3A"/>
    <w:rsid w:val="00591B3B"/>
    <w:rsid w:val="00591E55"/>
    <w:rsid w:val="00592150"/>
    <w:rsid w:val="0059234D"/>
    <w:rsid w:val="005924DD"/>
    <w:rsid w:val="00592679"/>
    <w:rsid w:val="00592AEA"/>
    <w:rsid w:val="00592AFC"/>
    <w:rsid w:val="00592B4A"/>
    <w:rsid w:val="00592CBC"/>
    <w:rsid w:val="00592FBF"/>
    <w:rsid w:val="00592FCD"/>
    <w:rsid w:val="005933AD"/>
    <w:rsid w:val="00593609"/>
    <w:rsid w:val="0059361D"/>
    <w:rsid w:val="00593F8F"/>
    <w:rsid w:val="005942DC"/>
    <w:rsid w:val="0059472C"/>
    <w:rsid w:val="005948FD"/>
    <w:rsid w:val="00594969"/>
    <w:rsid w:val="00595482"/>
    <w:rsid w:val="00595687"/>
    <w:rsid w:val="005958EE"/>
    <w:rsid w:val="0059594E"/>
    <w:rsid w:val="00595AF2"/>
    <w:rsid w:val="00595C52"/>
    <w:rsid w:val="005961E8"/>
    <w:rsid w:val="00596479"/>
    <w:rsid w:val="00596AFA"/>
    <w:rsid w:val="00596B90"/>
    <w:rsid w:val="00596BC3"/>
    <w:rsid w:val="00597059"/>
    <w:rsid w:val="0059706B"/>
    <w:rsid w:val="00597295"/>
    <w:rsid w:val="005973B4"/>
    <w:rsid w:val="005976A1"/>
    <w:rsid w:val="00597737"/>
    <w:rsid w:val="005A033B"/>
    <w:rsid w:val="005A0374"/>
    <w:rsid w:val="005A03FC"/>
    <w:rsid w:val="005A03FE"/>
    <w:rsid w:val="005A0885"/>
    <w:rsid w:val="005A0D48"/>
    <w:rsid w:val="005A10EF"/>
    <w:rsid w:val="005A14AB"/>
    <w:rsid w:val="005A1871"/>
    <w:rsid w:val="005A1895"/>
    <w:rsid w:val="005A1A8F"/>
    <w:rsid w:val="005A1C70"/>
    <w:rsid w:val="005A2460"/>
    <w:rsid w:val="005A292F"/>
    <w:rsid w:val="005A2972"/>
    <w:rsid w:val="005A2AEE"/>
    <w:rsid w:val="005A2B9C"/>
    <w:rsid w:val="005A2F0F"/>
    <w:rsid w:val="005A30A1"/>
    <w:rsid w:val="005A3262"/>
    <w:rsid w:val="005A34B0"/>
    <w:rsid w:val="005A34C2"/>
    <w:rsid w:val="005A34E5"/>
    <w:rsid w:val="005A35D5"/>
    <w:rsid w:val="005A3B22"/>
    <w:rsid w:val="005A3C86"/>
    <w:rsid w:val="005A3D57"/>
    <w:rsid w:val="005A440F"/>
    <w:rsid w:val="005A45D1"/>
    <w:rsid w:val="005A473C"/>
    <w:rsid w:val="005A489A"/>
    <w:rsid w:val="005A4AFD"/>
    <w:rsid w:val="005A4B78"/>
    <w:rsid w:val="005A5247"/>
    <w:rsid w:val="005A5330"/>
    <w:rsid w:val="005A55BD"/>
    <w:rsid w:val="005A58CB"/>
    <w:rsid w:val="005A6010"/>
    <w:rsid w:val="005A6227"/>
    <w:rsid w:val="005A678F"/>
    <w:rsid w:val="005A69C7"/>
    <w:rsid w:val="005A6DC2"/>
    <w:rsid w:val="005A6E6C"/>
    <w:rsid w:val="005A7005"/>
    <w:rsid w:val="005A72A7"/>
    <w:rsid w:val="005A7685"/>
    <w:rsid w:val="005A7BE3"/>
    <w:rsid w:val="005A7DD9"/>
    <w:rsid w:val="005A7E1C"/>
    <w:rsid w:val="005B01EF"/>
    <w:rsid w:val="005B029E"/>
    <w:rsid w:val="005B03D1"/>
    <w:rsid w:val="005B0502"/>
    <w:rsid w:val="005B0AE4"/>
    <w:rsid w:val="005B0E3F"/>
    <w:rsid w:val="005B0EC8"/>
    <w:rsid w:val="005B124D"/>
    <w:rsid w:val="005B137D"/>
    <w:rsid w:val="005B1A95"/>
    <w:rsid w:val="005B1B64"/>
    <w:rsid w:val="005B1BEE"/>
    <w:rsid w:val="005B1E9E"/>
    <w:rsid w:val="005B24E8"/>
    <w:rsid w:val="005B27C7"/>
    <w:rsid w:val="005B28BE"/>
    <w:rsid w:val="005B2D74"/>
    <w:rsid w:val="005B2F9B"/>
    <w:rsid w:val="005B30A2"/>
    <w:rsid w:val="005B30F0"/>
    <w:rsid w:val="005B3107"/>
    <w:rsid w:val="005B32B8"/>
    <w:rsid w:val="005B32FF"/>
    <w:rsid w:val="005B3493"/>
    <w:rsid w:val="005B3993"/>
    <w:rsid w:val="005B3A6E"/>
    <w:rsid w:val="005B3AEB"/>
    <w:rsid w:val="005B3AFB"/>
    <w:rsid w:val="005B3FA8"/>
    <w:rsid w:val="005B40CC"/>
    <w:rsid w:val="005B40F3"/>
    <w:rsid w:val="005B419E"/>
    <w:rsid w:val="005B4246"/>
    <w:rsid w:val="005B4447"/>
    <w:rsid w:val="005B4512"/>
    <w:rsid w:val="005B47F0"/>
    <w:rsid w:val="005B4867"/>
    <w:rsid w:val="005B48CE"/>
    <w:rsid w:val="005B4AA7"/>
    <w:rsid w:val="005B4BD7"/>
    <w:rsid w:val="005B4E10"/>
    <w:rsid w:val="005B505F"/>
    <w:rsid w:val="005B5077"/>
    <w:rsid w:val="005B50D8"/>
    <w:rsid w:val="005B557F"/>
    <w:rsid w:val="005B5692"/>
    <w:rsid w:val="005B56BA"/>
    <w:rsid w:val="005B588B"/>
    <w:rsid w:val="005B5BBA"/>
    <w:rsid w:val="005B5FD0"/>
    <w:rsid w:val="005B6178"/>
    <w:rsid w:val="005B63AE"/>
    <w:rsid w:val="005B64B2"/>
    <w:rsid w:val="005B6570"/>
    <w:rsid w:val="005B6625"/>
    <w:rsid w:val="005B66CE"/>
    <w:rsid w:val="005B671A"/>
    <w:rsid w:val="005B6793"/>
    <w:rsid w:val="005B68BF"/>
    <w:rsid w:val="005B6A33"/>
    <w:rsid w:val="005B6A37"/>
    <w:rsid w:val="005B6A59"/>
    <w:rsid w:val="005B6B4A"/>
    <w:rsid w:val="005B7405"/>
    <w:rsid w:val="005B742B"/>
    <w:rsid w:val="005B764E"/>
    <w:rsid w:val="005B7653"/>
    <w:rsid w:val="005B7860"/>
    <w:rsid w:val="005B789C"/>
    <w:rsid w:val="005B78F8"/>
    <w:rsid w:val="005B7B02"/>
    <w:rsid w:val="005B7F78"/>
    <w:rsid w:val="005B7FBA"/>
    <w:rsid w:val="005C034F"/>
    <w:rsid w:val="005C041F"/>
    <w:rsid w:val="005C060F"/>
    <w:rsid w:val="005C0A1A"/>
    <w:rsid w:val="005C0D2C"/>
    <w:rsid w:val="005C0E23"/>
    <w:rsid w:val="005C0E29"/>
    <w:rsid w:val="005C0FBF"/>
    <w:rsid w:val="005C10CB"/>
    <w:rsid w:val="005C129B"/>
    <w:rsid w:val="005C1689"/>
    <w:rsid w:val="005C16C0"/>
    <w:rsid w:val="005C16F7"/>
    <w:rsid w:val="005C18A0"/>
    <w:rsid w:val="005C1A49"/>
    <w:rsid w:val="005C1B6B"/>
    <w:rsid w:val="005C20EB"/>
    <w:rsid w:val="005C2213"/>
    <w:rsid w:val="005C22ED"/>
    <w:rsid w:val="005C235D"/>
    <w:rsid w:val="005C254B"/>
    <w:rsid w:val="005C2BF3"/>
    <w:rsid w:val="005C2CF8"/>
    <w:rsid w:val="005C2D0F"/>
    <w:rsid w:val="005C2F17"/>
    <w:rsid w:val="005C3024"/>
    <w:rsid w:val="005C3245"/>
    <w:rsid w:val="005C34F2"/>
    <w:rsid w:val="005C3A49"/>
    <w:rsid w:val="005C3D45"/>
    <w:rsid w:val="005C3E27"/>
    <w:rsid w:val="005C4110"/>
    <w:rsid w:val="005C424F"/>
    <w:rsid w:val="005C4272"/>
    <w:rsid w:val="005C42B6"/>
    <w:rsid w:val="005C4370"/>
    <w:rsid w:val="005C443C"/>
    <w:rsid w:val="005C4614"/>
    <w:rsid w:val="005C4984"/>
    <w:rsid w:val="005C4D48"/>
    <w:rsid w:val="005C4E63"/>
    <w:rsid w:val="005C4EB2"/>
    <w:rsid w:val="005C4F2B"/>
    <w:rsid w:val="005C5161"/>
    <w:rsid w:val="005C5183"/>
    <w:rsid w:val="005C528E"/>
    <w:rsid w:val="005C529E"/>
    <w:rsid w:val="005C585B"/>
    <w:rsid w:val="005C5BEE"/>
    <w:rsid w:val="005C5BF0"/>
    <w:rsid w:val="005C5C8A"/>
    <w:rsid w:val="005C5CBA"/>
    <w:rsid w:val="005C5D35"/>
    <w:rsid w:val="005C5D81"/>
    <w:rsid w:val="005C5E75"/>
    <w:rsid w:val="005C5EF9"/>
    <w:rsid w:val="005C6158"/>
    <w:rsid w:val="005C6209"/>
    <w:rsid w:val="005C68F1"/>
    <w:rsid w:val="005C68FD"/>
    <w:rsid w:val="005C6A08"/>
    <w:rsid w:val="005C6A78"/>
    <w:rsid w:val="005C6BF3"/>
    <w:rsid w:val="005C6F76"/>
    <w:rsid w:val="005C70F2"/>
    <w:rsid w:val="005C71F2"/>
    <w:rsid w:val="005C72ED"/>
    <w:rsid w:val="005C7479"/>
    <w:rsid w:val="005C764F"/>
    <w:rsid w:val="005C79F9"/>
    <w:rsid w:val="005C7A51"/>
    <w:rsid w:val="005C7B05"/>
    <w:rsid w:val="005C7E3F"/>
    <w:rsid w:val="005C7E4D"/>
    <w:rsid w:val="005D041F"/>
    <w:rsid w:val="005D04DA"/>
    <w:rsid w:val="005D05DF"/>
    <w:rsid w:val="005D099E"/>
    <w:rsid w:val="005D09CD"/>
    <w:rsid w:val="005D0CCF"/>
    <w:rsid w:val="005D0D5E"/>
    <w:rsid w:val="005D0E2B"/>
    <w:rsid w:val="005D13F5"/>
    <w:rsid w:val="005D14B7"/>
    <w:rsid w:val="005D160D"/>
    <w:rsid w:val="005D1793"/>
    <w:rsid w:val="005D17CD"/>
    <w:rsid w:val="005D19F8"/>
    <w:rsid w:val="005D1A3C"/>
    <w:rsid w:val="005D1B1E"/>
    <w:rsid w:val="005D1C91"/>
    <w:rsid w:val="005D1DF1"/>
    <w:rsid w:val="005D1E01"/>
    <w:rsid w:val="005D1EE0"/>
    <w:rsid w:val="005D2111"/>
    <w:rsid w:val="005D22FE"/>
    <w:rsid w:val="005D251E"/>
    <w:rsid w:val="005D25F9"/>
    <w:rsid w:val="005D2720"/>
    <w:rsid w:val="005D2968"/>
    <w:rsid w:val="005D2C4A"/>
    <w:rsid w:val="005D2D3F"/>
    <w:rsid w:val="005D2DCA"/>
    <w:rsid w:val="005D30E1"/>
    <w:rsid w:val="005D3429"/>
    <w:rsid w:val="005D3690"/>
    <w:rsid w:val="005D3782"/>
    <w:rsid w:val="005D3942"/>
    <w:rsid w:val="005D3D43"/>
    <w:rsid w:val="005D3F40"/>
    <w:rsid w:val="005D47B9"/>
    <w:rsid w:val="005D47C3"/>
    <w:rsid w:val="005D5343"/>
    <w:rsid w:val="005D575F"/>
    <w:rsid w:val="005D58B4"/>
    <w:rsid w:val="005D59E1"/>
    <w:rsid w:val="005D59F6"/>
    <w:rsid w:val="005D5E48"/>
    <w:rsid w:val="005D5E85"/>
    <w:rsid w:val="005D60A7"/>
    <w:rsid w:val="005D6280"/>
    <w:rsid w:val="005D6479"/>
    <w:rsid w:val="005D674A"/>
    <w:rsid w:val="005D6805"/>
    <w:rsid w:val="005D6960"/>
    <w:rsid w:val="005D6B0F"/>
    <w:rsid w:val="005D6E60"/>
    <w:rsid w:val="005D6EBB"/>
    <w:rsid w:val="005D6FAA"/>
    <w:rsid w:val="005D7518"/>
    <w:rsid w:val="005D7ADB"/>
    <w:rsid w:val="005D7C99"/>
    <w:rsid w:val="005D7CE1"/>
    <w:rsid w:val="005D7F4D"/>
    <w:rsid w:val="005E04F6"/>
    <w:rsid w:val="005E0711"/>
    <w:rsid w:val="005E145A"/>
    <w:rsid w:val="005E165B"/>
    <w:rsid w:val="005E1666"/>
    <w:rsid w:val="005E16FD"/>
    <w:rsid w:val="005E193D"/>
    <w:rsid w:val="005E19CE"/>
    <w:rsid w:val="005E1B55"/>
    <w:rsid w:val="005E1E70"/>
    <w:rsid w:val="005E1F21"/>
    <w:rsid w:val="005E231C"/>
    <w:rsid w:val="005E26FF"/>
    <w:rsid w:val="005E2710"/>
    <w:rsid w:val="005E2846"/>
    <w:rsid w:val="005E2A97"/>
    <w:rsid w:val="005E2AFF"/>
    <w:rsid w:val="005E2D49"/>
    <w:rsid w:val="005E2E0B"/>
    <w:rsid w:val="005E3017"/>
    <w:rsid w:val="005E3369"/>
    <w:rsid w:val="005E3387"/>
    <w:rsid w:val="005E344C"/>
    <w:rsid w:val="005E346F"/>
    <w:rsid w:val="005E349A"/>
    <w:rsid w:val="005E39C5"/>
    <w:rsid w:val="005E3A57"/>
    <w:rsid w:val="005E3D44"/>
    <w:rsid w:val="005E4243"/>
    <w:rsid w:val="005E4250"/>
    <w:rsid w:val="005E4304"/>
    <w:rsid w:val="005E455D"/>
    <w:rsid w:val="005E45A9"/>
    <w:rsid w:val="005E478A"/>
    <w:rsid w:val="005E47F7"/>
    <w:rsid w:val="005E4889"/>
    <w:rsid w:val="005E48BE"/>
    <w:rsid w:val="005E49D0"/>
    <w:rsid w:val="005E4C56"/>
    <w:rsid w:val="005E4E3A"/>
    <w:rsid w:val="005E4EDE"/>
    <w:rsid w:val="005E5156"/>
    <w:rsid w:val="005E540A"/>
    <w:rsid w:val="005E54E6"/>
    <w:rsid w:val="005E5596"/>
    <w:rsid w:val="005E55CF"/>
    <w:rsid w:val="005E5668"/>
    <w:rsid w:val="005E5830"/>
    <w:rsid w:val="005E5A5A"/>
    <w:rsid w:val="005E5BAE"/>
    <w:rsid w:val="005E5CC5"/>
    <w:rsid w:val="005E5E90"/>
    <w:rsid w:val="005E6357"/>
    <w:rsid w:val="005E6393"/>
    <w:rsid w:val="005E643F"/>
    <w:rsid w:val="005E664D"/>
    <w:rsid w:val="005E66A3"/>
    <w:rsid w:val="005E699C"/>
    <w:rsid w:val="005E6C28"/>
    <w:rsid w:val="005E6D0D"/>
    <w:rsid w:val="005E7001"/>
    <w:rsid w:val="005E734D"/>
    <w:rsid w:val="005E74AA"/>
    <w:rsid w:val="005E74F9"/>
    <w:rsid w:val="005E754D"/>
    <w:rsid w:val="005E7565"/>
    <w:rsid w:val="005E756C"/>
    <w:rsid w:val="005E768A"/>
    <w:rsid w:val="005E7700"/>
    <w:rsid w:val="005E7798"/>
    <w:rsid w:val="005E77DB"/>
    <w:rsid w:val="005E785E"/>
    <w:rsid w:val="005E7C34"/>
    <w:rsid w:val="005E7D35"/>
    <w:rsid w:val="005F09E9"/>
    <w:rsid w:val="005F0DE0"/>
    <w:rsid w:val="005F10DC"/>
    <w:rsid w:val="005F1525"/>
    <w:rsid w:val="005F16BF"/>
    <w:rsid w:val="005F16EA"/>
    <w:rsid w:val="005F1703"/>
    <w:rsid w:val="005F1877"/>
    <w:rsid w:val="005F1C9C"/>
    <w:rsid w:val="005F1D67"/>
    <w:rsid w:val="005F2188"/>
    <w:rsid w:val="005F2346"/>
    <w:rsid w:val="005F2447"/>
    <w:rsid w:val="005F25A7"/>
    <w:rsid w:val="005F27A1"/>
    <w:rsid w:val="005F2853"/>
    <w:rsid w:val="005F28BD"/>
    <w:rsid w:val="005F3069"/>
    <w:rsid w:val="005F3827"/>
    <w:rsid w:val="005F3A67"/>
    <w:rsid w:val="005F3A77"/>
    <w:rsid w:val="005F3E2A"/>
    <w:rsid w:val="005F3FB3"/>
    <w:rsid w:val="005F4116"/>
    <w:rsid w:val="005F41C9"/>
    <w:rsid w:val="005F4368"/>
    <w:rsid w:val="005F4395"/>
    <w:rsid w:val="005F4615"/>
    <w:rsid w:val="005F4CC3"/>
    <w:rsid w:val="005F4F16"/>
    <w:rsid w:val="005F5076"/>
    <w:rsid w:val="005F57FF"/>
    <w:rsid w:val="005F5FB9"/>
    <w:rsid w:val="005F6332"/>
    <w:rsid w:val="005F640F"/>
    <w:rsid w:val="005F667A"/>
    <w:rsid w:val="005F694E"/>
    <w:rsid w:val="005F6978"/>
    <w:rsid w:val="005F6C6C"/>
    <w:rsid w:val="005F6CEC"/>
    <w:rsid w:val="005F6ECC"/>
    <w:rsid w:val="005F72CB"/>
    <w:rsid w:val="005F7382"/>
    <w:rsid w:val="005F7476"/>
    <w:rsid w:val="005F76E6"/>
    <w:rsid w:val="005F781A"/>
    <w:rsid w:val="005F7B0F"/>
    <w:rsid w:val="005F7BDC"/>
    <w:rsid w:val="005F7C50"/>
    <w:rsid w:val="005F7CE6"/>
    <w:rsid w:val="005F7D34"/>
    <w:rsid w:val="00600051"/>
    <w:rsid w:val="006000BB"/>
    <w:rsid w:val="00600249"/>
    <w:rsid w:val="006004E9"/>
    <w:rsid w:val="00600574"/>
    <w:rsid w:val="006009A9"/>
    <w:rsid w:val="00600CBD"/>
    <w:rsid w:val="00600F29"/>
    <w:rsid w:val="00601124"/>
    <w:rsid w:val="006011D4"/>
    <w:rsid w:val="006011FC"/>
    <w:rsid w:val="00601699"/>
    <w:rsid w:val="00601817"/>
    <w:rsid w:val="00601875"/>
    <w:rsid w:val="00601A99"/>
    <w:rsid w:val="00601AF4"/>
    <w:rsid w:val="00601C0E"/>
    <w:rsid w:val="00601D48"/>
    <w:rsid w:val="006022EA"/>
    <w:rsid w:val="006027E4"/>
    <w:rsid w:val="00602CC9"/>
    <w:rsid w:val="00602D77"/>
    <w:rsid w:val="00602F06"/>
    <w:rsid w:val="00603194"/>
    <w:rsid w:val="00603332"/>
    <w:rsid w:val="0060338C"/>
    <w:rsid w:val="00603550"/>
    <w:rsid w:val="00603669"/>
    <w:rsid w:val="00603AAD"/>
    <w:rsid w:val="00603B47"/>
    <w:rsid w:val="00603E76"/>
    <w:rsid w:val="00604062"/>
    <w:rsid w:val="006040A2"/>
    <w:rsid w:val="006040D1"/>
    <w:rsid w:val="00604206"/>
    <w:rsid w:val="00604595"/>
    <w:rsid w:val="006045B4"/>
    <w:rsid w:val="00604B9F"/>
    <w:rsid w:val="00604D48"/>
    <w:rsid w:val="006052B1"/>
    <w:rsid w:val="00605E22"/>
    <w:rsid w:val="00605E97"/>
    <w:rsid w:val="006060C0"/>
    <w:rsid w:val="0060610E"/>
    <w:rsid w:val="006063E9"/>
    <w:rsid w:val="0060651E"/>
    <w:rsid w:val="006066DD"/>
    <w:rsid w:val="006068A2"/>
    <w:rsid w:val="00606CC1"/>
    <w:rsid w:val="00606DAC"/>
    <w:rsid w:val="0060723E"/>
    <w:rsid w:val="006072D6"/>
    <w:rsid w:val="0060785A"/>
    <w:rsid w:val="00607997"/>
    <w:rsid w:val="00607ADC"/>
    <w:rsid w:val="00607C80"/>
    <w:rsid w:val="00607C9F"/>
    <w:rsid w:val="00607FDF"/>
    <w:rsid w:val="006103F5"/>
    <w:rsid w:val="006104C0"/>
    <w:rsid w:val="0061076C"/>
    <w:rsid w:val="00610779"/>
    <w:rsid w:val="0061094B"/>
    <w:rsid w:val="00610E3B"/>
    <w:rsid w:val="0061102D"/>
    <w:rsid w:val="00611061"/>
    <w:rsid w:val="0061123F"/>
    <w:rsid w:val="00611578"/>
    <w:rsid w:val="006119E8"/>
    <w:rsid w:val="00611C15"/>
    <w:rsid w:val="00611DF9"/>
    <w:rsid w:val="00611E01"/>
    <w:rsid w:val="00612560"/>
    <w:rsid w:val="00612AA7"/>
    <w:rsid w:val="00613487"/>
    <w:rsid w:val="006134FF"/>
    <w:rsid w:val="006136A2"/>
    <w:rsid w:val="00613BCE"/>
    <w:rsid w:val="006140A3"/>
    <w:rsid w:val="00614146"/>
    <w:rsid w:val="00614212"/>
    <w:rsid w:val="00614617"/>
    <w:rsid w:val="0061462A"/>
    <w:rsid w:val="00614667"/>
    <w:rsid w:val="00614696"/>
    <w:rsid w:val="00614D1C"/>
    <w:rsid w:val="00614D6D"/>
    <w:rsid w:val="00614E71"/>
    <w:rsid w:val="00615003"/>
    <w:rsid w:val="006150CD"/>
    <w:rsid w:val="006150F2"/>
    <w:rsid w:val="00615163"/>
    <w:rsid w:val="00615226"/>
    <w:rsid w:val="00615587"/>
    <w:rsid w:val="00615738"/>
    <w:rsid w:val="00616195"/>
    <w:rsid w:val="0061619D"/>
    <w:rsid w:val="006164A1"/>
    <w:rsid w:val="00616866"/>
    <w:rsid w:val="006169AA"/>
    <w:rsid w:val="00616A38"/>
    <w:rsid w:val="00616A56"/>
    <w:rsid w:val="00616C58"/>
    <w:rsid w:val="00617476"/>
    <w:rsid w:val="006176E7"/>
    <w:rsid w:val="0061771B"/>
    <w:rsid w:val="00617891"/>
    <w:rsid w:val="00617F10"/>
    <w:rsid w:val="00620170"/>
    <w:rsid w:val="00620457"/>
    <w:rsid w:val="00620619"/>
    <w:rsid w:val="006206DF"/>
    <w:rsid w:val="00620744"/>
    <w:rsid w:val="006207B7"/>
    <w:rsid w:val="00620B3F"/>
    <w:rsid w:val="00620BF1"/>
    <w:rsid w:val="00621147"/>
    <w:rsid w:val="00621568"/>
    <w:rsid w:val="00621A90"/>
    <w:rsid w:val="00621FBF"/>
    <w:rsid w:val="00621FEF"/>
    <w:rsid w:val="00622055"/>
    <w:rsid w:val="00622466"/>
    <w:rsid w:val="006226A2"/>
    <w:rsid w:val="00622840"/>
    <w:rsid w:val="00622843"/>
    <w:rsid w:val="00622D61"/>
    <w:rsid w:val="00622F3F"/>
    <w:rsid w:val="00622FDC"/>
    <w:rsid w:val="00623061"/>
    <w:rsid w:val="006230EF"/>
    <w:rsid w:val="00623611"/>
    <w:rsid w:val="0062375D"/>
    <w:rsid w:val="006239E3"/>
    <w:rsid w:val="00623A13"/>
    <w:rsid w:val="00623C75"/>
    <w:rsid w:val="00623D3E"/>
    <w:rsid w:val="00623D82"/>
    <w:rsid w:val="00623F71"/>
    <w:rsid w:val="006244B0"/>
    <w:rsid w:val="0062457F"/>
    <w:rsid w:val="0062476D"/>
    <w:rsid w:val="00624A49"/>
    <w:rsid w:val="00624B67"/>
    <w:rsid w:val="00624F2D"/>
    <w:rsid w:val="00624F37"/>
    <w:rsid w:val="0062531D"/>
    <w:rsid w:val="006253F5"/>
    <w:rsid w:val="006255E0"/>
    <w:rsid w:val="00625629"/>
    <w:rsid w:val="006256DF"/>
    <w:rsid w:val="006258BD"/>
    <w:rsid w:val="00625C5A"/>
    <w:rsid w:val="00625CFF"/>
    <w:rsid w:val="00625E1B"/>
    <w:rsid w:val="00626010"/>
    <w:rsid w:val="006262A7"/>
    <w:rsid w:val="0062674E"/>
    <w:rsid w:val="00626CB9"/>
    <w:rsid w:val="00626CC4"/>
    <w:rsid w:val="0062709C"/>
    <w:rsid w:val="006272F5"/>
    <w:rsid w:val="00627373"/>
    <w:rsid w:val="006279D2"/>
    <w:rsid w:val="00627A64"/>
    <w:rsid w:val="00627B54"/>
    <w:rsid w:val="00627C8D"/>
    <w:rsid w:val="00630319"/>
    <w:rsid w:val="00630457"/>
    <w:rsid w:val="00630547"/>
    <w:rsid w:val="0063074A"/>
    <w:rsid w:val="0063089C"/>
    <w:rsid w:val="006311F5"/>
    <w:rsid w:val="00631405"/>
    <w:rsid w:val="006316A8"/>
    <w:rsid w:val="00631C70"/>
    <w:rsid w:val="00631E32"/>
    <w:rsid w:val="00632225"/>
    <w:rsid w:val="00632269"/>
    <w:rsid w:val="006325B0"/>
    <w:rsid w:val="00632637"/>
    <w:rsid w:val="006327DD"/>
    <w:rsid w:val="00632802"/>
    <w:rsid w:val="00633052"/>
    <w:rsid w:val="00633378"/>
    <w:rsid w:val="00633581"/>
    <w:rsid w:val="006339E5"/>
    <w:rsid w:val="00633A74"/>
    <w:rsid w:val="00633AC2"/>
    <w:rsid w:val="00633C94"/>
    <w:rsid w:val="0063405D"/>
    <w:rsid w:val="006344C9"/>
    <w:rsid w:val="00634866"/>
    <w:rsid w:val="006349FF"/>
    <w:rsid w:val="00634BB2"/>
    <w:rsid w:val="00634C1A"/>
    <w:rsid w:val="00634CE5"/>
    <w:rsid w:val="00634EB9"/>
    <w:rsid w:val="00634EDC"/>
    <w:rsid w:val="00634F6D"/>
    <w:rsid w:val="00635122"/>
    <w:rsid w:val="00635803"/>
    <w:rsid w:val="00635B36"/>
    <w:rsid w:val="00635D1C"/>
    <w:rsid w:val="00635EE8"/>
    <w:rsid w:val="00635F20"/>
    <w:rsid w:val="00636192"/>
    <w:rsid w:val="006364EE"/>
    <w:rsid w:val="006365F4"/>
    <w:rsid w:val="006366A6"/>
    <w:rsid w:val="006366C9"/>
    <w:rsid w:val="00636891"/>
    <w:rsid w:val="00636A01"/>
    <w:rsid w:val="00636AA5"/>
    <w:rsid w:val="0063737D"/>
    <w:rsid w:val="00637439"/>
    <w:rsid w:val="00637707"/>
    <w:rsid w:val="00637909"/>
    <w:rsid w:val="00637979"/>
    <w:rsid w:val="0064009C"/>
    <w:rsid w:val="006400C4"/>
    <w:rsid w:val="0064025A"/>
    <w:rsid w:val="00640746"/>
    <w:rsid w:val="006408EF"/>
    <w:rsid w:val="0064098D"/>
    <w:rsid w:val="006409D8"/>
    <w:rsid w:val="00640E06"/>
    <w:rsid w:val="00640E18"/>
    <w:rsid w:val="0064102E"/>
    <w:rsid w:val="0064111A"/>
    <w:rsid w:val="00641123"/>
    <w:rsid w:val="006411A8"/>
    <w:rsid w:val="006416BF"/>
    <w:rsid w:val="00641709"/>
    <w:rsid w:val="00641D27"/>
    <w:rsid w:val="00642153"/>
    <w:rsid w:val="006421FE"/>
    <w:rsid w:val="00642A03"/>
    <w:rsid w:val="00642C5C"/>
    <w:rsid w:val="00642DAB"/>
    <w:rsid w:val="006430BD"/>
    <w:rsid w:val="006430D9"/>
    <w:rsid w:val="006435EA"/>
    <w:rsid w:val="00643B24"/>
    <w:rsid w:val="00643FB9"/>
    <w:rsid w:val="006440A7"/>
    <w:rsid w:val="006441E0"/>
    <w:rsid w:val="006442F5"/>
    <w:rsid w:val="00644319"/>
    <w:rsid w:val="00644442"/>
    <w:rsid w:val="006444F9"/>
    <w:rsid w:val="0064469D"/>
    <w:rsid w:val="0064470F"/>
    <w:rsid w:val="006447A7"/>
    <w:rsid w:val="006447BC"/>
    <w:rsid w:val="00644953"/>
    <w:rsid w:val="00644A35"/>
    <w:rsid w:val="00644D0F"/>
    <w:rsid w:val="0064508C"/>
    <w:rsid w:val="00645176"/>
    <w:rsid w:val="00645215"/>
    <w:rsid w:val="0064539E"/>
    <w:rsid w:val="006453C4"/>
    <w:rsid w:val="00645831"/>
    <w:rsid w:val="006458CC"/>
    <w:rsid w:val="006458FC"/>
    <w:rsid w:val="0064593A"/>
    <w:rsid w:val="00645BFB"/>
    <w:rsid w:val="00645F80"/>
    <w:rsid w:val="006466A3"/>
    <w:rsid w:val="00646856"/>
    <w:rsid w:val="006468FD"/>
    <w:rsid w:val="00646969"/>
    <w:rsid w:val="006469EE"/>
    <w:rsid w:val="00646A06"/>
    <w:rsid w:val="00646BA8"/>
    <w:rsid w:val="00646CBB"/>
    <w:rsid w:val="00646E55"/>
    <w:rsid w:val="0064706B"/>
    <w:rsid w:val="00647512"/>
    <w:rsid w:val="00647796"/>
    <w:rsid w:val="0064783C"/>
    <w:rsid w:val="00647976"/>
    <w:rsid w:val="00650018"/>
    <w:rsid w:val="006502AD"/>
    <w:rsid w:val="006502F9"/>
    <w:rsid w:val="00650731"/>
    <w:rsid w:val="00650C16"/>
    <w:rsid w:val="00650E71"/>
    <w:rsid w:val="006511C8"/>
    <w:rsid w:val="00651A56"/>
    <w:rsid w:val="00652356"/>
    <w:rsid w:val="006527B7"/>
    <w:rsid w:val="0065280E"/>
    <w:rsid w:val="00652BBC"/>
    <w:rsid w:val="00652CB4"/>
    <w:rsid w:val="00652DCC"/>
    <w:rsid w:val="00652EAB"/>
    <w:rsid w:val="00653215"/>
    <w:rsid w:val="00653338"/>
    <w:rsid w:val="0065337F"/>
    <w:rsid w:val="00653446"/>
    <w:rsid w:val="006534EF"/>
    <w:rsid w:val="0065359F"/>
    <w:rsid w:val="00653831"/>
    <w:rsid w:val="0065387F"/>
    <w:rsid w:val="00653A89"/>
    <w:rsid w:val="00653DFC"/>
    <w:rsid w:val="00653E4E"/>
    <w:rsid w:val="0065446F"/>
    <w:rsid w:val="006545D0"/>
    <w:rsid w:val="0065466E"/>
    <w:rsid w:val="0065475B"/>
    <w:rsid w:val="0065485B"/>
    <w:rsid w:val="006549DA"/>
    <w:rsid w:val="00654A77"/>
    <w:rsid w:val="00654EE9"/>
    <w:rsid w:val="0065536C"/>
    <w:rsid w:val="0065569C"/>
    <w:rsid w:val="00655997"/>
    <w:rsid w:val="00655AA3"/>
    <w:rsid w:val="00655B62"/>
    <w:rsid w:val="00655BD0"/>
    <w:rsid w:val="00655CD2"/>
    <w:rsid w:val="00655DEA"/>
    <w:rsid w:val="00656434"/>
    <w:rsid w:val="00656580"/>
    <w:rsid w:val="00656952"/>
    <w:rsid w:val="00656A44"/>
    <w:rsid w:val="00656A85"/>
    <w:rsid w:val="00656E71"/>
    <w:rsid w:val="00656EA6"/>
    <w:rsid w:val="0065725B"/>
    <w:rsid w:val="006574D0"/>
    <w:rsid w:val="00657661"/>
    <w:rsid w:val="006577CE"/>
    <w:rsid w:val="00657912"/>
    <w:rsid w:val="00657C48"/>
    <w:rsid w:val="00657CBA"/>
    <w:rsid w:val="00657F95"/>
    <w:rsid w:val="00660046"/>
    <w:rsid w:val="006603D5"/>
    <w:rsid w:val="00660481"/>
    <w:rsid w:val="006608E9"/>
    <w:rsid w:val="00660AFA"/>
    <w:rsid w:val="00660F8A"/>
    <w:rsid w:val="00660FB5"/>
    <w:rsid w:val="0066126B"/>
    <w:rsid w:val="00661664"/>
    <w:rsid w:val="0066167A"/>
    <w:rsid w:val="006616B4"/>
    <w:rsid w:val="00661A96"/>
    <w:rsid w:val="00661AA1"/>
    <w:rsid w:val="00661CDF"/>
    <w:rsid w:val="00661CFC"/>
    <w:rsid w:val="00662224"/>
    <w:rsid w:val="00662417"/>
    <w:rsid w:val="00662505"/>
    <w:rsid w:val="00662633"/>
    <w:rsid w:val="006626CD"/>
    <w:rsid w:val="0066293B"/>
    <w:rsid w:val="006629D5"/>
    <w:rsid w:val="00662AAC"/>
    <w:rsid w:val="00662C06"/>
    <w:rsid w:val="00662C6A"/>
    <w:rsid w:val="00662D2F"/>
    <w:rsid w:val="00662D64"/>
    <w:rsid w:val="0066318B"/>
    <w:rsid w:val="00663434"/>
    <w:rsid w:val="006635FC"/>
    <w:rsid w:val="00663783"/>
    <w:rsid w:val="00663980"/>
    <w:rsid w:val="00663CFA"/>
    <w:rsid w:val="00663D51"/>
    <w:rsid w:val="00663D9F"/>
    <w:rsid w:val="00663E30"/>
    <w:rsid w:val="00663FCE"/>
    <w:rsid w:val="0066438C"/>
    <w:rsid w:val="0066444B"/>
    <w:rsid w:val="00664A5F"/>
    <w:rsid w:val="00665087"/>
    <w:rsid w:val="0066511A"/>
    <w:rsid w:val="0066541C"/>
    <w:rsid w:val="00665707"/>
    <w:rsid w:val="0066598C"/>
    <w:rsid w:val="00665C84"/>
    <w:rsid w:val="00665C8F"/>
    <w:rsid w:val="00665E66"/>
    <w:rsid w:val="00665FD1"/>
    <w:rsid w:val="006665B9"/>
    <w:rsid w:val="006666DE"/>
    <w:rsid w:val="00666778"/>
    <w:rsid w:val="006667F4"/>
    <w:rsid w:val="00666AC6"/>
    <w:rsid w:val="00666AF8"/>
    <w:rsid w:val="00666B15"/>
    <w:rsid w:val="00666C84"/>
    <w:rsid w:val="006670B7"/>
    <w:rsid w:val="00667221"/>
    <w:rsid w:val="00667854"/>
    <w:rsid w:val="006679ED"/>
    <w:rsid w:val="00667AE9"/>
    <w:rsid w:val="00667C38"/>
    <w:rsid w:val="00667EF4"/>
    <w:rsid w:val="0067034B"/>
    <w:rsid w:val="0067036D"/>
    <w:rsid w:val="006706CB"/>
    <w:rsid w:val="00670805"/>
    <w:rsid w:val="006709DF"/>
    <w:rsid w:val="00670CED"/>
    <w:rsid w:val="00670DFA"/>
    <w:rsid w:val="0067129C"/>
    <w:rsid w:val="006713FA"/>
    <w:rsid w:val="00671583"/>
    <w:rsid w:val="0067173F"/>
    <w:rsid w:val="00671826"/>
    <w:rsid w:val="00671985"/>
    <w:rsid w:val="00671A47"/>
    <w:rsid w:val="0067231C"/>
    <w:rsid w:val="00672887"/>
    <w:rsid w:val="00672AE7"/>
    <w:rsid w:val="00672D0E"/>
    <w:rsid w:val="00672F0D"/>
    <w:rsid w:val="00673093"/>
    <w:rsid w:val="00673792"/>
    <w:rsid w:val="00673838"/>
    <w:rsid w:val="00673E68"/>
    <w:rsid w:val="00673F88"/>
    <w:rsid w:val="00674079"/>
    <w:rsid w:val="006744DF"/>
    <w:rsid w:val="0067479B"/>
    <w:rsid w:val="00674976"/>
    <w:rsid w:val="00674C68"/>
    <w:rsid w:val="00674E67"/>
    <w:rsid w:val="00675059"/>
    <w:rsid w:val="00675876"/>
    <w:rsid w:val="006759C7"/>
    <w:rsid w:val="00675BFC"/>
    <w:rsid w:val="00675CFA"/>
    <w:rsid w:val="00675D9C"/>
    <w:rsid w:val="006765AD"/>
    <w:rsid w:val="006767A6"/>
    <w:rsid w:val="006768D4"/>
    <w:rsid w:val="00676F4F"/>
    <w:rsid w:val="00676F5D"/>
    <w:rsid w:val="00677041"/>
    <w:rsid w:val="00677404"/>
    <w:rsid w:val="006776DD"/>
    <w:rsid w:val="006777B5"/>
    <w:rsid w:val="00677833"/>
    <w:rsid w:val="00677D04"/>
    <w:rsid w:val="00677FA3"/>
    <w:rsid w:val="00680051"/>
    <w:rsid w:val="00680AC5"/>
    <w:rsid w:val="00680EDC"/>
    <w:rsid w:val="0068163B"/>
    <w:rsid w:val="00681771"/>
    <w:rsid w:val="00681A09"/>
    <w:rsid w:val="00681A31"/>
    <w:rsid w:val="00681D28"/>
    <w:rsid w:val="00681D5A"/>
    <w:rsid w:val="006827D5"/>
    <w:rsid w:val="00682C07"/>
    <w:rsid w:val="006830FE"/>
    <w:rsid w:val="006835C5"/>
    <w:rsid w:val="00683617"/>
    <w:rsid w:val="00683900"/>
    <w:rsid w:val="00683955"/>
    <w:rsid w:val="00683A57"/>
    <w:rsid w:val="00683D87"/>
    <w:rsid w:val="00684500"/>
    <w:rsid w:val="00684509"/>
    <w:rsid w:val="00684928"/>
    <w:rsid w:val="0068494D"/>
    <w:rsid w:val="00684D6A"/>
    <w:rsid w:val="006850EA"/>
    <w:rsid w:val="00685108"/>
    <w:rsid w:val="006851B4"/>
    <w:rsid w:val="006853EF"/>
    <w:rsid w:val="00685533"/>
    <w:rsid w:val="00685661"/>
    <w:rsid w:val="00685A64"/>
    <w:rsid w:val="00685BCC"/>
    <w:rsid w:val="00686031"/>
    <w:rsid w:val="00686118"/>
    <w:rsid w:val="006861A8"/>
    <w:rsid w:val="006865C5"/>
    <w:rsid w:val="00686AB0"/>
    <w:rsid w:val="00686CDE"/>
    <w:rsid w:val="00687185"/>
    <w:rsid w:val="006872A4"/>
    <w:rsid w:val="006873EB"/>
    <w:rsid w:val="006874AE"/>
    <w:rsid w:val="00687587"/>
    <w:rsid w:val="006876DA"/>
    <w:rsid w:val="00687A62"/>
    <w:rsid w:val="00687B18"/>
    <w:rsid w:val="00687E3F"/>
    <w:rsid w:val="00687EEE"/>
    <w:rsid w:val="006900C9"/>
    <w:rsid w:val="006902A2"/>
    <w:rsid w:val="006902E1"/>
    <w:rsid w:val="006903F4"/>
    <w:rsid w:val="0069042D"/>
    <w:rsid w:val="006908B5"/>
    <w:rsid w:val="00690D1E"/>
    <w:rsid w:val="00690D67"/>
    <w:rsid w:val="00690E5F"/>
    <w:rsid w:val="00691386"/>
    <w:rsid w:val="006914DD"/>
    <w:rsid w:val="00691823"/>
    <w:rsid w:val="006918B2"/>
    <w:rsid w:val="00691A8D"/>
    <w:rsid w:val="00691E33"/>
    <w:rsid w:val="00691E8D"/>
    <w:rsid w:val="0069202F"/>
    <w:rsid w:val="00692053"/>
    <w:rsid w:val="0069229E"/>
    <w:rsid w:val="0069251B"/>
    <w:rsid w:val="00692931"/>
    <w:rsid w:val="00692C79"/>
    <w:rsid w:val="0069323A"/>
    <w:rsid w:val="006932B1"/>
    <w:rsid w:val="00693483"/>
    <w:rsid w:val="006934A2"/>
    <w:rsid w:val="0069361B"/>
    <w:rsid w:val="00693A1B"/>
    <w:rsid w:val="00693B21"/>
    <w:rsid w:val="00693E61"/>
    <w:rsid w:val="00693F14"/>
    <w:rsid w:val="00694037"/>
    <w:rsid w:val="00694132"/>
    <w:rsid w:val="0069416E"/>
    <w:rsid w:val="006946CA"/>
    <w:rsid w:val="006947B9"/>
    <w:rsid w:val="0069486E"/>
    <w:rsid w:val="00694A74"/>
    <w:rsid w:val="00694BEB"/>
    <w:rsid w:val="00694D49"/>
    <w:rsid w:val="00694F4E"/>
    <w:rsid w:val="00694F74"/>
    <w:rsid w:val="00694F8F"/>
    <w:rsid w:val="00695124"/>
    <w:rsid w:val="00695258"/>
    <w:rsid w:val="00695499"/>
    <w:rsid w:val="00695930"/>
    <w:rsid w:val="00695A0A"/>
    <w:rsid w:val="00695A15"/>
    <w:rsid w:val="00695AA8"/>
    <w:rsid w:val="00695BD3"/>
    <w:rsid w:val="00695CB0"/>
    <w:rsid w:val="006960B9"/>
    <w:rsid w:val="0069636D"/>
    <w:rsid w:val="006963B5"/>
    <w:rsid w:val="0069662D"/>
    <w:rsid w:val="006966C1"/>
    <w:rsid w:val="00696802"/>
    <w:rsid w:val="0069681C"/>
    <w:rsid w:val="00696E1F"/>
    <w:rsid w:val="00696EFF"/>
    <w:rsid w:val="0069704B"/>
    <w:rsid w:val="0069725A"/>
    <w:rsid w:val="006973AD"/>
    <w:rsid w:val="00697995"/>
    <w:rsid w:val="006979DB"/>
    <w:rsid w:val="00697C49"/>
    <w:rsid w:val="00697CA1"/>
    <w:rsid w:val="00697E7E"/>
    <w:rsid w:val="00697FBA"/>
    <w:rsid w:val="006A0084"/>
    <w:rsid w:val="006A017E"/>
    <w:rsid w:val="006A04CE"/>
    <w:rsid w:val="006A0562"/>
    <w:rsid w:val="006A0653"/>
    <w:rsid w:val="006A0A31"/>
    <w:rsid w:val="006A0BD6"/>
    <w:rsid w:val="006A0D8C"/>
    <w:rsid w:val="006A13E0"/>
    <w:rsid w:val="006A18CE"/>
    <w:rsid w:val="006A1C42"/>
    <w:rsid w:val="006A1C66"/>
    <w:rsid w:val="006A1C74"/>
    <w:rsid w:val="006A1CD8"/>
    <w:rsid w:val="006A2000"/>
    <w:rsid w:val="006A20FE"/>
    <w:rsid w:val="006A250B"/>
    <w:rsid w:val="006A28B5"/>
    <w:rsid w:val="006A290D"/>
    <w:rsid w:val="006A296C"/>
    <w:rsid w:val="006A2A4D"/>
    <w:rsid w:val="006A2D12"/>
    <w:rsid w:val="006A2E80"/>
    <w:rsid w:val="006A2EA9"/>
    <w:rsid w:val="006A3097"/>
    <w:rsid w:val="006A3BA0"/>
    <w:rsid w:val="006A3C01"/>
    <w:rsid w:val="006A4012"/>
    <w:rsid w:val="006A4240"/>
    <w:rsid w:val="006A428E"/>
    <w:rsid w:val="006A4679"/>
    <w:rsid w:val="006A48A6"/>
    <w:rsid w:val="006A49A9"/>
    <w:rsid w:val="006A4BEB"/>
    <w:rsid w:val="006A4C9C"/>
    <w:rsid w:val="006A4EA0"/>
    <w:rsid w:val="006A511F"/>
    <w:rsid w:val="006A57E3"/>
    <w:rsid w:val="006A58B0"/>
    <w:rsid w:val="006A5998"/>
    <w:rsid w:val="006A5AAD"/>
    <w:rsid w:val="006A5D07"/>
    <w:rsid w:val="006A610A"/>
    <w:rsid w:val="006A61B8"/>
    <w:rsid w:val="006A6340"/>
    <w:rsid w:val="006A64BC"/>
    <w:rsid w:val="006A69BE"/>
    <w:rsid w:val="006A6BF3"/>
    <w:rsid w:val="006A6C79"/>
    <w:rsid w:val="006A6D7D"/>
    <w:rsid w:val="006A6E9C"/>
    <w:rsid w:val="006A7834"/>
    <w:rsid w:val="006A7B34"/>
    <w:rsid w:val="006A7DCB"/>
    <w:rsid w:val="006A7E4A"/>
    <w:rsid w:val="006B02A8"/>
    <w:rsid w:val="006B02E6"/>
    <w:rsid w:val="006B09E5"/>
    <w:rsid w:val="006B0F60"/>
    <w:rsid w:val="006B13BA"/>
    <w:rsid w:val="006B19BB"/>
    <w:rsid w:val="006B1A00"/>
    <w:rsid w:val="006B1A44"/>
    <w:rsid w:val="006B1EA8"/>
    <w:rsid w:val="006B214C"/>
    <w:rsid w:val="006B21F0"/>
    <w:rsid w:val="006B228F"/>
    <w:rsid w:val="006B2341"/>
    <w:rsid w:val="006B248D"/>
    <w:rsid w:val="006B2597"/>
    <w:rsid w:val="006B2DBD"/>
    <w:rsid w:val="006B2E30"/>
    <w:rsid w:val="006B2E77"/>
    <w:rsid w:val="006B2ED9"/>
    <w:rsid w:val="006B2F4B"/>
    <w:rsid w:val="006B3070"/>
    <w:rsid w:val="006B3338"/>
    <w:rsid w:val="006B3919"/>
    <w:rsid w:val="006B3A12"/>
    <w:rsid w:val="006B3B42"/>
    <w:rsid w:val="006B404F"/>
    <w:rsid w:val="006B44C2"/>
    <w:rsid w:val="006B45B9"/>
    <w:rsid w:val="006B4622"/>
    <w:rsid w:val="006B46BB"/>
    <w:rsid w:val="006B48A7"/>
    <w:rsid w:val="006B4CC7"/>
    <w:rsid w:val="006B5052"/>
    <w:rsid w:val="006B55A5"/>
    <w:rsid w:val="006B5667"/>
    <w:rsid w:val="006B577E"/>
    <w:rsid w:val="006B59BE"/>
    <w:rsid w:val="006B5A25"/>
    <w:rsid w:val="006B5B00"/>
    <w:rsid w:val="006B5E03"/>
    <w:rsid w:val="006B6097"/>
    <w:rsid w:val="006B616C"/>
    <w:rsid w:val="006B624D"/>
    <w:rsid w:val="006B6395"/>
    <w:rsid w:val="006B63E8"/>
    <w:rsid w:val="006B64B1"/>
    <w:rsid w:val="006B655F"/>
    <w:rsid w:val="006B67D4"/>
    <w:rsid w:val="006B69F8"/>
    <w:rsid w:val="006B6D30"/>
    <w:rsid w:val="006B6DA9"/>
    <w:rsid w:val="006B6E05"/>
    <w:rsid w:val="006B715D"/>
    <w:rsid w:val="006B744E"/>
    <w:rsid w:val="006B7626"/>
    <w:rsid w:val="006B7935"/>
    <w:rsid w:val="006B7A2A"/>
    <w:rsid w:val="006B7CE7"/>
    <w:rsid w:val="006B7EC2"/>
    <w:rsid w:val="006B7F38"/>
    <w:rsid w:val="006C016D"/>
    <w:rsid w:val="006C0208"/>
    <w:rsid w:val="006C0319"/>
    <w:rsid w:val="006C031D"/>
    <w:rsid w:val="006C0546"/>
    <w:rsid w:val="006C08DA"/>
    <w:rsid w:val="006C0A1E"/>
    <w:rsid w:val="006C0DA7"/>
    <w:rsid w:val="006C0FB8"/>
    <w:rsid w:val="006C105E"/>
    <w:rsid w:val="006C1149"/>
    <w:rsid w:val="006C11D2"/>
    <w:rsid w:val="006C1435"/>
    <w:rsid w:val="006C1542"/>
    <w:rsid w:val="006C1564"/>
    <w:rsid w:val="006C15BB"/>
    <w:rsid w:val="006C1B22"/>
    <w:rsid w:val="006C1BD3"/>
    <w:rsid w:val="006C1DEA"/>
    <w:rsid w:val="006C1E73"/>
    <w:rsid w:val="006C1F1C"/>
    <w:rsid w:val="006C20B3"/>
    <w:rsid w:val="006C20CF"/>
    <w:rsid w:val="006C20E2"/>
    <w:rsid w:val="006C23E5"/>
    <w:rsid w:val="006C24D4"/>
    <w:rsid w:val="006C25A1"/>
    <w:rsid w:val="006C26CC"/>
    <w:rsid w:val="006C2B45"/>
    <w:rsid w:val="006C2BD8"/>
    <w:rsid w:val="006C300F"/>
    <w:rsid w:val="006C3492"/>
    <w:rsid w:val="006C35E6"/>
    <w:rsid w:val="006C39FA"/>
    <w:rsid w:val="006C3CDA"/>
    <w:rsid w:val="006C4145"/>
    <w:rsid w:val="006C473D"/>
    <w:rsid w:val="006C49CE"/>
    <w:rsid w:val="006C4A99"/>
    <w:rsid w:val="006C4D2D"/>
    <w:rsid w:val="006C4D8A"/>
    <w:rsid w:val="006C50BE"/>
    <w:rsid w:val="006C52FB"/>
    <w:rsid w:val="006C535A"/>
    <w:rsid w:val="006C5527"/>
    <w:rsid w:val="006C5628"/>
    <w:rsid w:val="006C566B"/>
    <w:rsid w:val="006C5A64"/>
    <w:rsid w:val="006C5AD5"/>
    <w:rsid w:val="006C5C35"/>
    <w:rsid w:val="006C5DEA"/>
    <w:rsid w:val="006C5F39"/>
    <w:rsid w:val="006C62E3"/>
    <w:rsid w:val="006C6463"/>
    <w:rsid w:val="006C652D"/>
    <w:rsid w:val="006C665E"/>
    <w:rsid w:val="006C6D36"/>
    <w:rsid w:val="006C6F27"/>
    <w:rsid w:val="006C6F65"/>
    <w:rsid w:val="006C70D0"/>
    <w:rsid w:val="006C70D9"/>
    <w:rsid w:val="006C726A"/>
    <w:rsid w:val="006C74F6"/>
    <w:rsid w:val="006C75CC"/>
    <w:rsid w:val="006C767E"/>
    <w:rsid w:val="006C7B14"/>
    <w:rsid w:val="006C7BE5"/>
    <w:rsid w:val="006C7D12"/>
    <w:rsid w:val="006C7F83"/>
    <w:rsid w:val="006D035E"/>
    <w:rsid w:val="006D0913"/>
    <w:rsid w:val="006D0D11"/>
    <w:rsid w:val="006D0FA6"/>
    <w:rsid w:val="006D0FE9"/>
    <w:rsid w:val="006D1038"/>
    <w:rsid w:val="006D10B8"/>
    <w:rsid w:val="006D1341"/>
    <w:rsid w:val="006D1394"/>
    <w:rsid w:val="006D1709"/>
    <w:rsid w:val="006D1836"/>
    <w:rsid w:val="006D192B"/>
    <w:rsid w:val="006D1936"/>
    <w:rsid w:val="006D193B"/>
    <w:rsid w:val="006D1A45"/>
    <w:rsid w:val="006D2040"/>
    <w:rsid w:val="006D232B"/>
    <w:rsid w:val="006D2568"/>
    <w:rsid w:val="006D25AB"/>
    <w:rsid w:val="006D2667"/>
    <w:rsid w:val="006D3027"/>
    <w:rsid w:val="006D3063"/>
    <w:rsid w:val="006D3167"/>
    <w:rsid w:val="006D32BE"/>
    <w:rsid w:val="006D361A"/>
    <w:rsid w:val="006D36B3"/>
    <w:rsid w:val="006D38E3"/>
    <w:rsid w:val="006D396D"/>
    <w:rsid w:val="006D43E3"/>
    <w:rsid w:val="006D4447"/>
    <w:rsid w:val="006D4579"/>
    <w:rsid w:val="006D4628"/>
    <w:rsid w:val="006D475B"/>
    <w:rsid w:val="006D4A9C"/>
    <w:rsid w:val="006D4B6D"/>
    <w:rsid w:val="006D4E6A"/>
    <w:rsid w:val="006D4FAF"/>
    <w:rsid w:val="006D51E1"/>
    <w:rsid w:val="006D53FC"/>
    <w:rsid w:val="006D5AAA"/>
    <w:rsid w:val="006D5B93"/>
    <w:rsid w:val="006D5E11"/>
    <w:rsid w:val="006D5F64"/>
    <w:rsid w:val="006D5FFF"/>
    <w:rsid w:val="006D60B6"/>
    <w:rsid w:val="006D6131"/>
    <w:rsid w:val="006D615E"/>
    <w:rsid w:val="006D64B0"/>
    <w:rsid w:val="006D67EE"/>
    <w:rsid w:val="006D6930"/>
    <w:rsid w:val="006D6A52"/>
    <w:rsid w:val="006D6E5A"/>
    <w:rsid w:val="006D6E6E"/>
    <w:rsid w:val="006D6EF0"/>
    <w:rsid w:val="006D7266"/>
    <w:rsid w:val="006D7267"/>
    <w:rsid w:val="006D7CC3"/>
    <w:rsid w:val="006D7E11"/>
    <w:rsid w:val="006E0274"/>
    <w:rsid w:val="006E044C"/>
    <w:rsid w:val="006E050E"/>
    <w:rsid w:val="006E064D"/>
    <w:rsid w:val="006E08D3"/>
    <w:rsid w:val="006E0C05"/>
    <w:rsid w:val="006E0C8E"/>
    <w:rsid w:val="006E0DB5"/>
    <w:rsid w:val="006E108A"/>
    <w:rsid w:val="006E1394"/>
    <w:rsid w:val="006E156E"/>
    <w:rsid w:val="006E1571"/>
    <w:rsid w:val="006E21CE"/>
    <w:rsid w:val="006E2363"/>
    <w:rsid w:val="006E2366"/>
    <w:rsid w:val="006E2685"/>
    <w:rsid w:val="006E28FF"/>
    <w:rsid w:val="006E2B16"/>
    <w:rsid w:val="006E2BF6"/>
    <w:rsid w:val="006E32C9"/>
    <w:rsid w:val="006E3477"/>
    <w:rsid w:val="006E36FA"/>
    <w:rsid w:val="006E3928"/>
    <w:rsid w:val="006E3943"/>
    <w:rsid w:val="006E396B"/>
    <w:rsid w:val="006E3BF9"/>
    <w:rsid w:val="006E3D9A"/>
    <w:rsid w:val="006E3E6C"/>
    <w:rsid w:val="006E3F8E"/>
    <w:rsid w:val="006E4045"/>
    <w:rsid w:val="006E40B7"/>
    <w:rsid w:val="006E4204"/>
    <w:rsid w:val="006E423E"/>
    <w:rsid w:val="006E451F"/>
    <w:rsid w:val="006E476C"/>
    <w:rsid w:val="006E48BE"/>
    <w:rsid w:val="006E4A18"/>
    <w:rsid w:val="006E51B2"/>
    <w:rsid w:val="006E52C3"/>
    <w:rsid w:val="006E54C6"/>
    <w:rsid w:val="006E563D"/>
    <w:rsid w:val="006E590A"/>
    <w:rsid w:val="006E5BCA"/>
    <w:rsid w:val="006E5C59"/>
    <w:rsid w:val="006E5D07"/>
    <w:rsid w:val="006E5D84"/>
    <w:rsid w:val="006E5E82"/>
    <w:rsid w:val="006E5FB3"/>
    <w:rsid w:val="006E61F5"/>
    <w:rsid w:val="006E6219"/>
    <w:rsid w:val="006E6387"/>
    <w:rsid w:val="006E63FC"/>
    <w:rsid w:val="006E67AC"/>
    <w:rsid w:val="006E67F5"/>
    <w:rsid w:val="006E6B4A"/>
    <w:rsid w:val="006E72E1"/>
    <w:rsid w:val="006E766E"/>
    <w:rsid w:val="006E770D"/>
    <w:rsid w:val="006E777C"/>
    <w:rsid w:val="006E78FE"/>
    <w:rsid w:val="006E7F90"/>
    <w:rsid w:val="006E7FE8"/>
    <w:rsid w:val="006F06A8"/>
    <w:rsid w:val="006F0812"/>
    <w:rsid w:val="006F09AE"/>
    <w:rsid w:val="006F0C5A"/>
    <w:rsid w:val="006F0F5A"/>
    <w:rsid w:val="006F129D"/>
    <w:rsid w:val="006F14F9"/>
    <w:rsid w:val="006F1730"/>
    <w:rsid w:val="006F17D5"/>
    <w:rsid w:val="006F1955"/>
    <w:rsid w:val="006F19BC"/>
    <w:rsid w:val="006F1F26"/>
    <w:rsid w:val="006F20EB"/>
    <w:rsid w:val="006F2282"/>
    <w:rsid w:val="006F289A"/>
    <w:rsid w:val="006F29EA"/>
    <w:rsid w:val="006F3033"/>
    <w:rsid w:val="006F33B2"/>
    <w:rsid w:val="006F35AE"/>
    <w:rsid w:val="006F37D5"/>
    <w:rsid w:val="006F398C"/>
    <w:rsid w:val="006F3B81"/>
    <w:rsid w:val="006F3BCE"/>
    <w:rsid w:val="006F3C50"/>
    <w:rsid w:val="006F3FAB"/>
    <w:rsid w:val="006F4676"/>
    <w:rsid w:val="006F48DA"/>
    <w:rsid w:val="006F4B08"/>
    <w:rsid w:val="006F4E76"/>
    <w:rsid w:val="006F4F0C"/>
    <w:rsid w:val="006F531B"/>
    <w:rsid w:val="006F57B9"/>
    <w:rsid w:val="006F5962"/>
    <w:rsid w:val="006F629F"/>
    <w:rsid w:val="006F62DD"/>
    <w:rsid w:val="006F631E"/>
    <w:rsid w:val="006F6596"/>
    <w:rsid w:val="006F65DA"/>
    <w:rsid w:val="006F66FF"/>
    <w:rsid w:val="006F67AD"/>
    <w:rsid w:val="006F6807"/>
    <w:rsid w:val="006F683F"/>
    <w:rsid w:val="006F693F"/>
    <w:rsid w:val="006F6CB0"/>
    <w:rsid w:val="006F71E4"/>
    <w:rsid w:val="006F7216"/>
    <w:rsid w:val="006F73D2"/>
    <w:rsid w:val="006F7DAA"/>
    <w:rsid w:val="00700669"/>
    <w:rsid w:val="007006E6"/>
    <w:rsid w:val="007007C6"/>
    <w:rsid w:val="007007CB"/>
    <w:rsid w:val="0070082C"/>
    <w:rsid w:val="00700917"/>
    <w:rsid w:val="0070096A"/>
    <w:rsid w:val="0070116C"/>
    <w:rsid w:val="00701291"/>
    <w:rsid w:val="00701405"/>
    <w:rsid w:val="0070169E"/>
    <w:rsid w:val="007019E7"/>
    <w:rsid w:val="00701A64"/>
    <w:rsid w:val="00701AB7"/>
    <w:rsid w:val="00701B7F"/>
    <w:rsid w:val="00701FF7"/>
    <w:rsid w:val="00702119"/>
    <w:rsid w:val="00702285"/>
    <w:rsid w:val="0070275D"/>
    <w:rsid w:val="007028B1"/>
    <w:rsid w:val="007028E8"/>
    <w:rsid w:val="007029C2"/>
    <w:rsid w:val="00702EEB"/>
    <w:rsid w:val="00703045"/>
    <w:rsid w:val="007031DD"/>
    <w:rsid w:val="007035A3"/>
    <w:rsid w:val="00703628"/>
    <w:rsid w:val="0070377C"/>
    <w:rsid w:val="00703F35"/>
    <w:rsid w:val="00704341"/>
    <w:rsid w:val="0070447F"/>
    <w:rsid w:val="00704603"/>
    <w:rsid w:val="007048FC"/>
    <w:rsid w:val="00704968"/>
    <w:rsid w:val="0070499F"/>
    <w:rsid w:val="00704AA6"/>
    <w:rsid w:val="00704B04"/>
    <w:rsid w:val="00705339"/>
    <w:rsid w:val="0070558A"/>
    <w:rsid w:val="0070559A"/>
    <w:rsid w:val="00705843"/>
    <w:rsid w:val="00705A35"/>
    <w:rsid w:val="00705A93"/>
    <w:rsid w:val="00705AB9"/>
    <w:rsid w:val="00705B45"/>
    <w:rsid w:val="00705B60"/>
    <w:rsid w:val="00705B7C"/>
    <w:rsid w:val="00705D53"/>
    <w:rsid w:val="00705F16"/>
    <w:rsid w:val="00706053"/>
    <w:rsid w:val="00706447"/>
    <w:rsid w:val="007064D1"/>
    <w:rsid w:val="0070662E"/>
    <w:rsid w:val="00706759"/>
    <w:rsid w:val="00706AD5"/>
    <w:rsid w:val="00706BDB"/>
    <w:rsid w:val="00706D5A"/>
    <w:rsid w:val="007073A7"/>
    <w:rsid w:val="00707619"/>
    <w:rsid w:val="00707645"/>
    <w:rsid w:val="00707A50"/>
    <w:rsid w:val="00707AFB"/>
    <w:rsid w:val="0071061D"/>
    <w:rsid w:val="00710835"/>
    <w:rsid w:val="0071098F"/>
    <w:rsid w:val="00710F16"/>
    <w:rsid w:val="007110A7"/>
    <w:rsid w:val="007110DF"/>
    <w:rsid w:val="007111B5"/>
    <w:rsid w:val="0071130A"/>
    <w:rsid w:val="00711440"/>
    <w:rsid w:val="00711489"/>
    <w:rsid w:val="00711DC5"/>
    <w:rsid w:val="00711E28"/>
    <w:rsid w:val="00712012"/>
    <w:rsid w:val="0071222D"/>
    <w:rsid w:val="0071230D"/>
    <w:rsid w:val="007123A4"/>
    <w:rsid w:val="00712432"/>
    <w:rsid w:val="007126E3"/>
    <w:rsid w:val="007126ED"/>
    <w:rsid w:val="00712C61"/>
    <w:rsid w:val="00712C74"/>
    <w:rsid w:val="00712D00"/>
    <w:rsid w:val="00712FCE"/>
    <w:rsid w:val="007132BC"/>
    <w:rsid w:val="007136DB"/>
    <w:rsid w:val="00713B06"/>
    <w:rsid w:val="00713CB1"/>
    <w:rsid w:val="00713D8B"/>
    <w:rsid w:val="00714044"/>
    <w:rsid w:val="00714074"/>
    <w:rsid w:val="00714183"/>
    <w:rsid w:val="0071429A"/>
    <w:rsid w:val="007143E3"/>
    <w:rsid w:val="007144D7"/>
    <w:rsid w:val="007144DD"/>
    <w:rsid w:val="007147B2"/>
    <w:rsid w:val="00714ABE"/>
    <w:rsid w:val="0071517A"/>
    <w:rsid w:val="00715D33"/>
    <w:rsid w:val="00715D8C"/>
    <w:rsid w:val="00715DED"/>
    <w:rsid w:val="00715FE1"/>
    <w:rsid w:val="00715FF1"/>
    <w:rsid w:val="0071607F"/>
    <w:rsid w:val="007161D2"/>
    <w:rsid w:val="0071654C"/>
    <w:rsid w:val="007166F0"/>
    <w:rsid w:val="007166FA"/>
    <w:rsid w:val="00716949"/>
    <w:rsid w:val="00716C7D"/>
    <w:rsid w:val="00716F25"/>
    <w:rsid w:val="007171A7"/>
    <w:rsid w:val="00717318"/>
    <w:rsid w:val="007179C9"/>
    <w:rsid w:val="00717B7F"/>
    <w:rsid w:val="00720260"/>
    <w:rsid w:val="00720563"/>
    <w:rsid w:val="0072059F"/>
    <w:rsid w:val="00720759"/>
    <w:rsid w:val="007207C6"/>
    <w:rsid w:val="00720946"/>
    <w:rsid w:val="00720989"/>
    <w:rsid w:val="00720CA5"/>
    <w:rsid w:val="00720CDF"/>
    <w:rsid w:val="00720EC0"/>
    <w:rsid w:val="00720F63"/>
    <w:rsid w:val="0072113E"/>
    <w:rsid w:val="007211F7"/>
    <w:rsid w:val="0072128F"/>
    <w:rsid w:val="00721372"/>
    <w:rsid w:val="0072138E"/>
    <w:rsid w:val="007214C5"/>
    <w:rsid w:val="00721515"/>
    <w:rsid w:val="007220EF"/>
    <w:rsid w:val="00722282"/>
    <w:rsid w:val="007222B1"/>
    <w:rsid w:val="0072243E"/>
    <w:rsid w:val="007225B7"/>
    <w:rsid w:val="007226AD"/>
    <w:rsid w:val="00722B76"/>
    <w:rsid w:val="00722CB9"/>
    <w:rsid w:val="00722D09"/>
    <w:rsid w:val="00722D78"/>
    <w:rsid w:val="00722F01"/>
    <w:rsid w:val="00723026"/>
    <w:rsid w:val="00723085"/>
    <w:rsid w:val="007231DD"/>
    <w:rsid w:val="00723423"/>
    <w:rsid w:val="00723604"/>
    <w:rsid w:val="007236CE"/>
    <w:rsid w:val="0072398E"/>
    <w:rsid w:val="00723B32"/>
    <w:rsid w:val="00723DC5"/>
    <w:rsid w:val="00724692"/>
    <w:rsid w:val="007246C9"/>
    <w:rsid w:val="00724935"/>
    <w:rsid w:val="00724A7F"/>
    <w:rsid w:val="00724AD4"/>
    <w:rsid w:val="00724CC4"/>
    <w:rsid w:val="00724EB1"/>
    <w:rsid w:val="00724F42"/>
    <w:rsid w:val="0072506B"/>
    <w:rsid w:val="00725137"/>
    <w:rsid w:val="00725314"/>
    <w:rsid w:val="007255A3"/>
    <w:rsid w:val="00725AE8"/>
    <w:rsid w:val="00725B03"/>
    <w:rsid w:val="00725BEB"/>
    <w:rsid w:val="00725EA1"/>
    <w:rsid w:val="007261FC"/>
    <w:rsid w:val="00726ABF"/>
    <w:rsid w:val="00726DBF"/>
    <w:rsid w:val="00726E86"/>
    <w:rsid w:val="00726FE7"/>
    <w:rsid w:val="007271CD"/>
    <w:rsid w:val="00727493"/>
    <w:rsid w:val="0072755D"/>
    <w:rsid w:val="00727B50"/>
    <w:rsid w:val="00727CE2"/>
    <w:rsid w:val="00730129"/>
    <w:rsid w:val="00730555"/>
    <w:rsid w:val="00730BC2"/>
    <w:rsid w:val="00730D00"/>
    <w:rsid w:val="007311E0"/>
    <w:rsid w:val="007314A2"/>
    <w:rsid w:val="007314B6"/>
    <w:rsid w:val="0073163B"/>
    <w:rsid w:val="00731916"/>
    <w:rsid w:val="00731A5D"/>
    <w:rsid w:val="00731BBA"/>
    <w:rsid w:val="00731DD8"/>
    <w:rsid w:val="00732071"/>
    <w:rsid w:val="007323C1"/>
    <w:rsid w:val="0073279E"/>
    <w:rsid w:val="007329AD"/>
    <w:rsid w:val="00732BC8"/>
    <w:rsid w:val="00732C08"/>
    <w:rsid w:val="00733002"/>
    <w:rsid w:val="0073301C"/>
    <w:rsid w:val="007333BF"/>
    <w:rsid w:val="00733658"/>
    <w:rsid w:val="00733CB2"/>
    <w:rsid w:val="00733D67"/>
    <w:rsid w:val="00734006"/>
    <w:rsid w:val="00734053"/>
    <w:rsid w:val="00734233"/>
    <w:rsid w:val="007343F9"/>
    <w:rsid w:val="007344FA"/>
    <w:rsid w:val="0073451C"/>
    <w:rsid w:val="007345CE"/>
    <w:rsid w:val="007346E6"/>
    <w:rsid w:val="00734875"/>
    <w:rsid w:val="007348F6"/>
    <w:rsid w:val="007349D5"/>
    <w:rsid w:val="00734BA9"/>
    <w:rsid w:val="00734E29"/>
    <w:rsid w:val="00734F9A"/>
    <w:rsid w:val="0073502D"/>
    <w:rsid w:val="00735075"/>
    <w:rsid w:val="007350FF"/>
    <w:rsid w:val="0073525C"/>
    <w:rsid w:val="00735368"/>
    <w:rsid w:val="00735452"/>
    <w:rsid w:val="007355D0"/>
    <w:rsid w:val="00735648"/>
    <w:rsid w:val="00736684"/>
    <w:rsid w:val="00736965"/>
    <w:rsid w:val="00736AF8"/>
    <w:rsid w:val="00736BDA"/>
    <w:rsid w:val="00736D0F"/>
    <w:rsid w:val="00736F60"/>
    <w:rsid w:val="00737054"/>
    <w:rsid w:val="00737095"/>
    <w:rsid w:val="00737296"/>
    <w:rsid w:val="00737332"/>
    <w:rsid w:val="00737334"/>
    <w:rsid w:val="0073743E"/>
    <w:rsid w:val="00737868"/>
    <w:rsid w:val="00737BC1"/>
    <w:rsid w:val="007401E1"/>
    <w:rsid w:val="007402C2"/>
    <w:rsid w:val="00740375"/>
    <w:rsid w:val="00740849"/>
    <w:rsid w:val="00740934"/>
    <w:rsid w:val="00740C09"/>
    <w:rsid w:val="00740E25"/>
    <w:rsid w:val="007410B0"/>
    <w:rsid w:val="007411F5"/>
    <w:rsid w:val="00741439"/>
    <w:rsid w:val="007414C2"/>
    <w:rsid w:val="00741D6E"/>
    <w:rsid w:val="00741ED2"/>
    <w:rsid w:val="00742220"/>
    <w:rsid w:val="007423C0"/>
    <w:rsid w:val="00742427"/>
    <w:rsid w:val="0074249E"/>
    <w:rsid w:val="007425DB"/>
    <w:rsid w:val="00742929"/>
    <w:rsid w:val="00742C0B"/>
    <w:rsid w:val="00742C16"/>
    <w:rsid w:val="00742D05"/>
    <w:rsid w:val="00743120"/>
    <w:rsid w:val="0074314B"/>
    <w:rsid w:val="007432EB"/>
    <w:rsid w:val="0074338A"/>
    <w:rsid w:val="007433C0"/>
    <w:rsid w:val="007434F8"/>
    <w:rsid w:val="00743526"/>
    <w:rsid w:val="007437EB"/>
    <w:rsid w:val="0074394F"/>
    <w:rsid w:val="00743CBB"/>
    <w:rsid w:val="00743E53"/>
    <w:rsid w:val="00743F87"/>
    <w:rsid w:val="0074416C"/>
    <w:rsid w:val="0074442E"/>
    <w:rsid w:val="0074475C"/>
    <w:rsid w:val="007448FE"/>
    <w:rsid w:val="007449CC"/>
    <w:rsid w:val="00744A83"/>
    <w:rsid w:val="00744B0C"/>
    <w:rsid w:val="00744C09"/>
    <w:rsid w:val="00744CA8"/>
    <w:rsid w:val="00745115"/>
    <w:rsid w:val="00745251"/>
    <w:rsid w:val="00745450"/>
    <w:rsid w:val="0074546E"/>
    <w:rsid w:val="00745713"/>
    <w:rsid w:val="007459B6"/>
    <w:rsid w:val="00745A88"/>
    <w:rsid w:val="00745C2F"/>
    <w:rsid w:val="00745D01"/>
    <w:rsid w:val="00745EB3"/>
    <w:rsid w:val="00746711"/>
    <w:rsid w:val="00746734"/>
    <w:rsid w:val="00746774"/>
    <w:rsid w:val="00746822"/>
    <w:rsid w:val="007468CC"/>
    <w:rsid w:val="0074692E"/>
    <w:rsid w:val="00746AA1"/>
    <w:rsid w:val="00746D19"/>
    <w:rsid w:val="00746E83"/>
    <w:rsid w:val="00747086"/>
    <w:rsid w:val="0074758D"/>
    <w:rsid w:val="007478AE"/>
    <w:rsid w:val="00747BA1"/>
    <w:rsid w:val="00747D61"/>
    <w:rsid w:val="00747E1E"/>
    <w:rsid w:val="00747E54"/>
    <w:rsid w:val="007500EB"/>
    <w:rsid w:val="007501DD"/>
    <w:rsid w:val="0075038A"/>
    <w:rsid w:val="007503F8"/>
    <w:rsid w:val="0075066B"/>
    <w:rsid w:val="007506C9"/>
    <w:rsid w:val="007509C2"/>
    <w:rsid w:val="00750F3B"/>
    <w:rsid w:val="00750F74"/>
    <w:rsid w:val="00751517"/>
    <w:rsid w:val="00751582"/>
    <w:rsid w:val="007515FD"/>
    <w:rsid w:val="00751619"/>
    <w:rsid w:val="00751AE4"/>
    <w:rsid w:val="00751B97"/>
    <w:rsid w:val="00751CAE"/>
    <w:rsid w:val="007521A3"/>
    <w:rsid w:val="007525D7"/>
    <w:rsid w:val="007527AD"/>
    <w:rsid w:val="00752907"/>
    <w:rsid w:val="00752B98"/>
    <w:rsid w:val="00752C4B"/>
    <w:rsid w:val="00752CA6"/>
    <w:rsid w:val="00753276"/>
    <w:rsid w:val="007537D6"/>
    <w:rsid w:val="00753B1F"/>
    <w:rsid w:val="00753BE2"/>
    <w:rsid w:val="00753DE4"/>
    <w:rsid w:val="00753FD9"/>
    <w:rsid w:val="007540DC"/>
    <w:rsid w:val="0075442F"/>
    <w:rsid w:val="007544C7"/>
    <w:rsid w:val="0075474C"/>
    <w:rsid w:val="00754756"/>
    <w:rsid w:val="00754777"/>
    <w:rsid w:val="00754B9C"/>
    <w:rsid w:val="00754DA3"/>
    <w:rsid w:val="00754EC7"/>
    <w:rsid w:val="00754F7D"/>
    <w:rsid w:val="007556AC"/>
    <w:rsid w:val="0075578D"/>
    <w:rsid w:val="00755C26"/>
    <w:rsid w:val="00756353"/>
    <w:rsid w:val="0075678F"/>
    <w:rsid w:val="00756953"/>
    <w:rsid w:val="0075695C"/>
    <w:rsid w:val="00756D92"/>
    <w:rsid w:val="007572B9"/>
    <w:rsid w:val="007576BE"/>
    <w:rsid w:val="007577FB"/>
    <w:rsid w:val="00757861"/>
    <w:rsid w:val="00757A7A"/>
    <w:rsid w:val="00757BA3"/>
    <w:rsid w:val="00757BE3"/>
    <w:rsid w:val="00760008"/>
    <w:rsid w:val="00760062"/>
    <w:rsid w:val="0076012E"/>
    <w:rsid w:val="007605E2"/>
    <w:rsid w:val="0076064D"/>
    <w:rsid w:val="0076065B"/>
    <w:rsid w:val="0076094F"/>
    <w:rsid w:val="007609DB"/>
    <w:rsid w:val="00760E06"/>
    <w:rsid w:val="00760F4C"/>
    <w:rsid w:val="00761324"/>
    <w:rsid w:val="0076169A"/>
    <w:rsid w:val="007617FF"/>
    <w:rsid w:val="007618D8"/>
    <w:rsid w:val="007618D9"/>
    <w:rsid w:val="00761DF4"/>
    <w:rsid w:val="00761EB6"/>
    <w:rsid w:val="0076218E"/>
    <w:rsid w:val="007625B6"/>
    <w:rsid w:val="00762605"/>
    <w:rsid w:val="007626F8"/>
    <w:rsid w:val="00762B5F"/>
    <w:rsid w:val="00762CAD"/>
    <w:rsid w:val="00763079"/>
    <w:rsid w:val="0076311B"/>
    <w:rsid w:val="0076388F"/>
    <w:rsid w:val="00763BF3"/>
    <w:rsid w:val="00763DDA"/>
    <w:rsid w:val="00763FF3"/>
    <w:rsid w:val="0076416C"/>
    <w:rsid w:val="007643FE"/>
    <w:rsid w:val="00764584"/>
    <w:rsid w:val="00764A6D"/>
    <w:rsid w:val="00764C70"/>
    <w:rsid w:val="00764E68"/>
    <w:rsid w:val="00764F23"/>
    <w:rsid w:val="007651E9"/>
    <w:rsid w:val="007652E5"/>
    <w:rsid w:val="00765719"/>
    <w:rsid w:val="007657E2"/>
    <w:rsid w:val="00765953"/>
    <w:rsid w:val="00765AF4"/>
    <w:rsid w:val="00765C6C"/>
    <w:rsid w:val="00765E53"/>
    <w:rsid w:val="00765F1E"/>
    <w:rsid w:val="00766060"/>
    <w:rsid w:val="00766263"/>
    <w:rsid w:val="00766577"/>
    <w:rsid w:val="007665AF"/>
    <w:rsid w:val="00766631"/>
    <w:rsid w:val="00766808"/>
    <w:rsid w:val="007668DA"/>
    <w:rsid w:val="00766F38"/>
    <w:rsid w:val="007670C3"/>
    <w:rsid w:val="00767372"/>
    <w:rsid w:val="00767A3D"/>
    <w:rsid w:val="00767AD4"/>
    <w:rsid w:val="00767C2A"/>
    <w:rsid w:val="00767D37"/>
    <w:rsid w:val="007700EA"/>
    <w:rsid w:val="00770102"/>
    <w:rsid w:val="00770253"/>
    <w:rsid w:val="007702D8"/>
    <w:rsid w:val="007705A2"/>
    <w:rsid w:val="007707C2"/>
    <w:rsid w:val="00770D68"/>
    <w:rsid w:val="00770E33"/>
    <w:rsid w:val="007710B3"/>
    <w:rsid w:val="0077118C"/>
    <w:rsid w:val="00771479"/>
    <w:rsid w:val="007717C7"/>
    <w:rsid w:val="00771A2E"/>
    <w:rsid w:val="00771AA9"/>
    <w:rsid w:val="00771AB5"/>
    <w:rsid w:val="00771BD3"/>
    <w:rsid w:val="0077252D"/>
    <w:rsid w:val="0077253C"/>
    <w:rsid w:val="00772549"/>
    <w:rsid w:val="00772961"/>
    <w:rsid w:val="00772C4D"/>
    <w:rsid w:val="00772D70"/>
    <w:rsid w:val="007731A9"/>
    <w:rsid w:val="00773757"/>
    <w:rsid w:val="007737EB"/>
    <w:rsid w:val="0077389C"/>
    <w:rsid w:val="00773A45"/>
    <w:rsid w:val="00773B04"/>
    <w:rsid w:val="00773D0C"/>
    <w:rsid w:val="00773E97"/>
    <w:rsid w:val="0077404C"/>
    <w:rsid w:val="00774182"/>
    <w:rsid w:val="007743DC"/>
    <w:rsid w:val="007746CE"/>
    <w:rsid w:val="00774791"/>
    <w:rsid w:val="00774A5B"/>
    <w:rsid w:val="00774A90"/>
    <w:rsid w:val="00774DDB"/>
    <w:rsid w:val="00775347"/>
    <w:rsid w:val="00775559"/>
    <w:rsid w:val="007756EB"/>
    <w:rsid w:val="007757D0"/>
    <w:rsid w:val="00775F5A"/>
    <w:rsid w:val="00775FDA"/>
    <w:rsid w:val="0077610E"/>
    <w:rsid w:val="0077660B"/>
    <w:rsid w:val="00776749"/>
    <w:rsid w:val="007768EF"/>
    <w:rsid w:val="00776A6A"/>
    <w:rsid w:val="00776BCB"/>
    <w:rsid w:val="00776C31"/>
    <w:rsid w:val="00776D53"/>
    <w:rsid w:val="00776FF5"/>
    <w:rsid w:val="00777012"/>
    <w:rsid w:val="00777B79"/>
    <w:rsid w:val="00777EE8"/>
    <w:rsid w:val="00780563"/>
    <w:rsid w:val="00780565"/>
    <w:rsid w:val="0078056D"/>
    <w:rsid w:val="0078064B"/>
    <w:rsid w:val="007807CF"/>
    <w:rsid w:val="0078121A"/>
    <w:rsid w:val="0078137D"/>
    <w:rsid w:val="007816FA"/>
    <w:rsid w:val="00781BA0"/>
    <w:rsid w:val="00781BDE"/>
    <w:rsid w:val="00781C13"/>
    <w:rsid w:val="00781D4F"/>
    <w:rsid w:val="00781E18"/>
    <w:rsid w:val="00781FC9"/>
    <w:rsid w:val="00782183"/>
    <w:rsid w:val="0078235B"/>
    <w:rsid w:val="00782AFF"/>
    <w:rsid w:val="00782B5B"/>
    <w:rsid w:val="00782CE8"/>
    <w:rsid w:val="00782D13"/>
    <w:rsid w:val="0078327B"/>
    <w:rsid w:val="007834BA"/>
    <w:rsid w:val="007835E6"/>
    <w:rsid w:val="0078379E"/>
    <w:rsid w:val="00783AA5"/>
    <w:rsid w:val="00783C06"/>
    <w:rsid w:val="00783C17"/>
    <w:rsid w:val="00783D9D"/>
    <w:rsid w:val="00783EEB"/>
    <w:rsid w:val="00783FAB"/>
    <w:rsid w:val="00784542"/>
    <w:rsid w:val="007848B9"/>
    <w:rsid w:val="00784BD0"/>
    <w:rsid w:val="00784D70"/>
    <w:rsid w:val="00784E7C"/>
    <w:rsid w:val="00784F8D"/>
    <w:rsid w:val="00784FB6"/>
    <w:rsid w:val="0078501C"/>
    <w:rsid w:val="007852A7"/>
    <w:rsid w:val="007854C4"/>
    <w:rsid w:val="007860F4"/>
    <w:rsid w:val="007862EB"/>
    <w:rsid w:val="00786357"/>
    <w:rsid w:val="007868AA"/>
    <w:rsid w:val="007868D5"/>
    <w:rsid w:val="00786B14"/>
    <w:rsid w:val="00786C58"/>
    <w:rsid w:val="00786D6F"/>
    <w:rsid w:val="00786EBF"/>
    <w:rsid w:val="00786EE6"/>
    <w:rsid w:val="0078791D"/>
    <w:rsid w:val="00790027"/>
    <w:rsid w:val="00790090"/>
    <w:rsid w:val="007900FE"/>
    <w:rsid w:val="00790387"/>
    <w:rsid w:val="00790607"/>
    <w:rsid w:val="00790706"/>
    <w:rsid w:val="0079073C"/>
    <w:rsid w:val="007907DA"/>
    <w:rsid w:val="00790946"/>
    <w:rsid w:val="00790A0E"/>
    <w:rsid w:val="00790A50"/>
    <w:rsid w:val="00790BA7"/>
    <w:rsid w:val="00790E4F"/>
    <w:rsid w:val="0079100F"/>
    <w:rsid w:val="007912D6"/>
    <w:rsid w:val="00791394"/>
    <w:rsid w:val="00791413"/>
    <w:rsid w:val="00791425"/>
    <w:rsid w:val="00791502"/>
    <w:rsid w:val="00791769"/>
    <w:rsid w:val="00791810"/>
    <w:rsid w:val="007919DD"/>
    <w:rsid w:val="00791E83"/>
    <w:rsid w:val="00791FC2"/>
    <w:rsid w:val="00791FEF"/>
    <w:rsid w:val="007920A7"/>
    <w:rsid w:val="00792203"/>
    <w:rsid w:val="007924F5"/>
    <w:rsid w:val="007925CB"/>
    <w:rsid w:val="007926A5"/>
    <w:rsid w:val="00792817"/>
    <w:rsid w:val="0079296D"/>
    <w:rsid w:val="00792C91"/>
    <w:rsid w:val="00792D6B"/>
    <w:rsid w:val="00792ED1"/>
    <w:rsid w:val="00793063"/>
    <w:rsid w:val="00793113"/>
    <w:rsid w:val="007931D6"/>
    <w:rsid w:val="007934CF"/>
    <w:rsid w:val="00793540"/>
    <w:rsid w:val="00793703"/>
    <w:rsid w:val="007938B8"/>
    <w:rsid w:val="007939B4"/>
    <w:rsid w:val="00793AE1"/>
    <w:rsid w:val="00793C28"/>
    <w:rsid w:val="00793C76"/>
    <w:rsid w:val="00793E50"/>
    <w:rsid w:val="007940DC"/>
    <w:rsid w:val="007941B7"/>
    <w:rsid w:val="00794514"/>
    <w:rsid w:val="0079456F"/>
    <w:rsid w:val="00794690"/>
    <w:rsid w:val="00794930"/>
    <w:rsid w:val="007949A3"/>
    <w:rsid w:val="00794B9F"/>
    <w:rsid w:val="00794D40"/>
    <w:rsid w:val="00794F5F"/>
    <w:rsid w:val="007951E8"/>
    <w:rsid w:val="00795385"/>
    <w:rsid w:val="00795428"/>
    <w:rsid w:val="00795532"/>
    <w:rsid w:val="007957E8"/>
    <w:rsid w:val="007958BB"/>
    <w:rsid w:val="0079593B"/>
    <w:rsid w:val="00795A94"/>
    <w:rsid w:val="00795AD9"/>
    <w:rsid w:val="00795CEE"/>
    <w:rsid w:val="00795D3C"/>
    <w:rsid w:val="00795D91"/>
    <w:rsid w:val="00795F51"/>
    <w:rsid w:val="00795FB3"/>
    <w:rsid w:val="00796072"/>
    <w:rsid w:val="0079608E"/>
    <w:rsid w:val="007961EB"/>
    <w:rsid w:val="00796A28"/>
    <w:rsid w:val="00796A66"/>
    <w:rsid w:val="00796C9A"/>
    <w:rsid w:val="00796E60"/>
    <w:rsid w:val="00797455"/>
    <w:rsid w:val="00797791"/>
    <w:rsid w:val="00797C57"/>
    <w:rsid w:val="00797CCF"/>
    <w:rsid w:val="00797CF9"/>
    <w:rsid w:val="00797FCE"/>
    <w:rsid w:val="007A04EA"/>
    <w:rsid w:val="007A0612"/>
    <w:rsid w:val="007A07D7"/>
    <w:rsid w:val="007A12B3"/>
    <w:rsid w:val="007A1702"/>
    <w:rsid w:val="007A1AD2"/>
    <w:rsid w:val="007A1C38"/>
    <w:rsid w:val="007A1E8B"/>
    <w:rsid w:val="007A207F"/>
    <w:rsid w:val="007A22FF"/>
    <w:rsid w:val="007A230F"/>
    <w:rsid w:val="007A2551"/>
    <w:rsid w:val="007A2584"/>
    <w:rsid w:val="007A2869"/>
    <w:rsid w:val="007A2A5C"/>
    <w:rsid w:val="007A2AD0"/>
    <w:rsid w:val="007A2B1D"/>
    <w:rsid w:val="007A2D54"/>
    <w:rsid w:val="007A356C"/>
    <w:rsid w:val="007A37C2"/>
    <w:rsid w:val="007A38E0"/>
    <w:rsid w:val="007A3A00"/>
    <w:rsid w:val="007A3C66"/>
    <w:rsid w:val="007A3E70"/>
    <w:rsid w:val="007A3FEF"/>
    <w:rsid w:val="007A4100"/>
    <w:rsid w:val="007A42D9"/>
    <w:rsid w:val="007A4415"/>
    <w:rsid w:val="007A45FD"/>
    <w:rsid w:val="007A5232"/>
    <w:rsid w:val="007A52BA"/>
    <w:rsid w:val="007A5765"/>
    <w:rsid w:val="007A5848"/>
    <w:rsid w:val="007A597B"/>
    <w:rsid w:val="007A5A0D"/>
    <w:rsid w:val="007A5D8E"/>
    <w:rsid w:val="007A5F30"/>
    <w:rsid w:val="007A6007"/>
    <w:rsid w:val="007A6187"/>
    <w:rsid w:val="007A61D8"/>
    <w:rsid w:val="007A6368"/>
    <w:rsid w:val="007A662F"/>
    <w:rsid w:val="007A69D0"/>
    <w:rsid w:val="007A6C8C"/>
    <w:rsid w:val="007A70C0"/>
    <w:rsid w:val="007A70DD"/>
    <w:rsid w:val="007A7164"/>
    <w:rsid w:val="007A7418"/>
    <w:rsid w:val="007A77C3"/>
    <w:rsid w:val="007A7907"/>
    <w:rsid w:val="007A7D5D"/>
    <w:rsid w:val="007A7E5D"/>
    <w:rsid w:val="007A7E67"/>
    <w:rsid w:val="007A7FED"/>
    <w:rsid w:val="007B0522"/>
    <w:rsid w:val="007B053E"/>
    <w:rsid w:val="007B0761"/>
    <w:rsid w:val="007B0AC7"/>
    <w:rsid w:val="007B0D08"/>
    <w:rsid w:val="007B0DDC"/>
    <w:rsid w:val="007B121C"/>
    <w:rsid w:val="007B12B6"/>
    <w:rsid w:val="007B1347"/>
    <w:rsid w:val="007B1389"/>
    <w:rsid w:val="007B15CC"/>
    <w:rsid w:val="007B1604"/>
    <w:rsid w:val="007B1663"/>
    <w:rsid w:val="007B1E3D"/>
    <w:rsid w:val="007B1EC9"/>
    <w:rsid w:val="007B1F06"/>
    <w:rsid w:val="007B20D4"/>
    <w:rsid w:val="007B216C"/>
    <w:rsid w:val="007B25DE"/>
    <w:rsid w:val="007B2652"/>
    <w:rsid w:val="007B27E7"/>
    <w:rsid w:val="007B2B0E"/>
    <w:rsid w:val="007B2E13"/>
    <w:rsid w:val="007B31E7"/>
    <w:rsid w:val="007B3AA8"/>
    <w:rsid w:val="007B3B77"/>
    <w:rsid w:val="007B3D5B"/>
    <w:rsid w:val="007B3FE3"/>
    <w:rsid w:val="007B411C"/>
    <w:rsid w:val="007B42DA"/>
    <w:rsid w:val="007B4303"/>
    <w:rsid w:val="007B4431"/>
    <w:rsid w:val="007B4453"/>
    <w:rsid w:val="007B4455"/>
    <w:rsid w:val="007B445D"/>
    <w:rsid w:val="007B44D9"/>
    <w:rsid w:val="007B45B0"/>
    <w:rsid w:val="007B4B99"/>
    <w:rsid w:val="007B4E02"/>
    <w:rsid w:val="007B4FDF"/>
    <w:rsid w:val="007B5104"/>
    <w:rsid w:val="007B5928"/>
    <w:rsid w:val="007B5960"/>
    <w:rsid w:val="007B5CA7"/>
    <w:rsid w:val="007B5ECB"/>
    <w:rsid w:val="007B5ED3"/>
    <w:rsid w:val="007B6135"/>
    <w:rsid w:val="007B621C"/>
    <w:rsid w:val="007B63C6"/>
    <w:rsid w:val="007B656A"/>
    <w:rsid w:val="007B679F"/>
    <w:rsid w:val="007B6917"/>
    <w:rsid w:val="007B691E"/>
    <w:rsid w:val="007B71B4"/>
    <w:rsid w:val="007B7244"/>
    <w:rsid w:val="007B7390"/>
    <w:rsid w:val="007B7720"/>
    <w:rsid w:val="007B781B"/>
    <w:rsid w:val="007B7992"/>
    <w:rsid w:val="007B7A9D"/>
    <w:rsid w:val="007C0280"/>
    <w:rsid w:val="007C08F0"/>
    <w:rsid w:val="007C09C6"/>
    <w:rsid w:val="007C0C22"/>
    <w:rsid w:val="007C0C28"/>
    <w:rsid w:val="007C0EC0"/>
    <w:rsid w:val="007C132E"/>
    <w:rsid w:val="007C155E"/>
    <w:rsid w:val="007C15CB"/>
    <w:rsid w:val="007C1945"/>
    <w:rsid w:val="007C1F2A"/>
    <w:rsid w:val="007C1FAF"/>
    <w:rsid w:val="007C2152"/>
    <w:rsid w:val="007C234F"/>
    <w:rsid w:val="007C23C4"/>
    <w:rsid w:val="007C253C"/>
    <w:rsid w:val="007C25C7"/>
    <w:rsid w:val="007C2677"/>
    <w:rsid w:val="007C2690"/>
    <w:rsid w:val="007C2B27"/>
    <w:rsid w:val="007C2B90"/>
    <w:rsid w:val="007C2D8C"/>
    <w:rsid w:val="007C3148"/>
    <w:rsid w:val="007C3574"/>
    <w:rsid w:val="007C3C4B"/>
    <w:rsid w:val="007C3CC4"/>
    <w:rsid w:val="007C3DB7"/>
    <w:rsid w:val="007C412B"/>
    <w:rsid w:val="007C4183"/>
    <w:rsid w:val="007C419D"/>
    <w:rsid w:val="007C434B"/>
    <w:rsid w:val="007C45BA"/>
    <w:rsid w:val="007C4ABF"/>
    <w:rsid w:val="007C4AE9"/>
    <w:rsid w:val="007C52E0"/>
    <w:rsid w:val="007C5370"/>
    <w:rsid w:val="007C5538"/>
    <w:rsid w:val="007C59C1"/>
    <w:rsid w:val="007C5B45"/>
    <w:rsid w:val="007C6341"/>
    <w:rsid w:val="007C6388"/>
    <w:rsid w:val="007C6C7E"/>
    <w:rsid w:val="007C6CF9"/>
    <w:rsid w:val="007C6E61"/>
    <w:rsid w:val="007C6EC8"/>
    <w:rsid w:val="007C6F95"/>
    <w:rsid w:val="007C6FD0"/>
    <w:rsid w:val="007C749E"/>
    <w:rsid w:val="007C7598"/>
    <w:rsid w:val="007C765E"/>
    <w:rsid w:val="007C774B"/>
    <w:rsid w:val="007C7DB3"/>
    <w:rsid w:val="007D03AE"/>
    <w:rsid w:val="007D0471"/>
    <w:rsid w:val="007D053B"/>
    <w:rsid w:val="007D063E"/>
    <w:rsid w:val="007D08AB"/>
    <w:rsid w:val="007D0B7E"/>
    <w:rsid w:val="007D0BD9"/>
    <w:rsid w:val="007D0C18"/>
    <w:rsid w:val="007D0F28"/>
    <w:rsid w:val="007D1421"/>
    <w:rsid w:val="007D1790"/>
    <w:rsid w:val="007D1825"/>
    <w:rsid w:val="007D1AE6"/>
    <w:rsid w:val="007D1ECE"/>
    <w:rsid w:val="007D2017"/>
    <w:rsid w:val="007D2068"/>
    <w:rsid w:val="007D2257"/>
    <w:rsid w:val="007D249B"/>
    <w:rsid w:val="007D24AF"/>
    <w:rsid w:val="007D2597"/>
    <w:rsid w:val="007D25B0"/>
    <w:rsid w:val="007D286A"/>
    <w:rsid w:val="007D28CB"/>
    <w:rsid w:val="007D29E3"/>
    <w:rsid w:val="007D2EA7"/>
    <w:rsid w:val="007D31BF"/>
    <w:rsid w:val="007D331B"/>
    <w:rsid w:val="007D3381"/>
    <w:rsid w:val="007D37CB"/>
    <w:rsid w:val="007D37D9"/>
    <w:rsid w:val="007D3854"/>
    <w:rsid w:val="007D386C"/>
    <w:rsid w:val="007D3B60"/>
    <w:rsid w:val="007D3C59"/>
    <w:rsid w:val="007D3D8C"/>
    <w:rsid w:val="007D419A"/>
    <w:rsid w:val="007D4326"/>
    <w:rsid w:val="007D447A"/>
    <w:rsid w:val="007D448E"/>
    <w:rsid w:val="007D44E5"/>
    <w:rsid w:val="007D458B"/>
    <w:rsid w:val="007D460A"/>
    <w:rsid w:val="007D4684"/>
    <w:rsid w:val="007D4947"/>
    <w:rsid w:val="007D4B52"/>
    <w:rsid w:val="007D4D4B"/>
    <w:rsid w:val="007D5D4A"/>
    <w:rsid w:val="007D5DAA"/>
    <w:rsid w:val="007D5DE8"/>
    <w:rsid w:val="007D5F67"/>
    <w:rsid w:val="007D61D0"/>
    <w:rsid w:val="007D6277"/>
    <w:rsid w:val="007D6347"/>
    <w:rsid w:val="007D6366"/>
    <w:rsid w:val="007D6641"/>
    <w:rsid w:val="007D6724"/>
    <w:rsid w:val="007D6832"/>
    <w:rsid w:val="007D69EC"/>
    <w:rsid w:val="007D6A23"/>
    <w:rsid w:val="007D6CC7"/>
    <w:rsid w:val="007D6D4A"/>
    <w:rsid w:val="007D738C"/>
    <w:rsid w:val="007D7482"/>
    <w:rsid w:val="007D76ED"/>
    <w:rsid w:val="007D77CD"/>
    <w:rsid w:val="007D77E4"/>
    <w:rsid w:val="007D7979"/>
    <w:rsid w:val="007D7DCB"/>
    <w:rsid w:val="007D7EE6"/>
    <w:rsid w:val="007E0064"/>
    <w:rsid w:val="007E0239"/>
    <w:rsid w:val="007E057B"/>
    <w:rsid w:val="007E10B0"/>
    <w:rsid w:val="007E13D2"/>
    <w:rsid w:val="007E13EF"/>
    <w:rsid w:val="007E153E"/>
    <w:rsid w:val="007E18A1"/>
    <w:rsid w:val="007E19B5"/>
    <w:rsid w:val="007E1BBD"/>
    <w:rsid w:val="007E1DC7"/>
    <w:rsid w:val="007E208F"/>
    <w:rsid w:val="007E2222"/>
    <w:rsid w:val="007E2252"/>
    <w:rsid w:val="007E24B4"/>
    <w:rsid w:val="007E26B1"/>
    <w:rsid w:val="007E2A61"/>
    <w:rsid w:val="007E2D5E"/>
    <w:rsid w:val="007E30AA"/>
    <w:rsid w:val="007E30F3"/>
    <w:rsid w:val="007E3179"/>
    <w:rsid w:val="007E3192"/>
    <w:rsid w:val="007E32F0"/>
    <w:rsid w:val="007E3429"/>
    <w:rsid w:val="007E3510"/>
    <w:rsid w:val="007E361D"/>
    <w:rsid w:val="007E3EA0"/>
    <w:rsid w:val="007E43FE"/>
    <w:rsid w:val="007E4444"/>
    <w:rsid w:val="007E47A5"/>
    <w:rsid w:val="007E4B5E"/>
    <w:rsid w:val="007E4B9C"/>
    <w:rsid w:val="007E4C0D"/>
    <w:rsid w:val="007E4C58"/>
    <w:rsid w:val="007E4D2E"/>
    <w:rsid w:val="007E4ED4"/>
    <w:rsid w:val="007E52C6"/>
    <w:rsid w:val="007E5473"/>
    <w:rsid w:val="007E5644"/>
    <w:rsid w:val="007E5A5C"/>
    <w:rsid w:val="007E5F99"/>
    <w:rsid w:val="007E6952"/>
    <w:rsid w:val="007E6E54"/>
    <w:rsid w:val="007E7200"/>
    <w:rsid w:val="007E73D5"/>
    <w:rsid w:val="007E75E8"/>
    <w:rsid w:val="007E7977"/>
    <w:rsid w:val="007E7D07"/>
    <w:rsid w:val="007E7F16"/>
    <w:rsid w:val="007F0291"/>
    <w:rsid w:val="007F049E"/>
    <w:rsid w:val="007F0582"/>
    <w:rsid w:val="007F07A1"/>
    <w:rsid w:val="007F09C2"/>
    <w:rsid w:val="007F0A83"/>
    <w:rsid w:val="007F0ED3"/>
    <w:rsid w:val="007F0FDB"/>
    <w:rsid w:val="007F12C1"/>
    <w:rsid w:val="007F147D"/>
    <w:rsid w:val="007F164C"/>
    <w:rsid w:val="007F181D"/>
    <w:rsid w:val="007F188F"/>
    <w:rsid w:val="007F1898"/>
    <w:rsid w:val="007F19E0"/>
    <w:rsid w:val="007F1A0A"/>
    <w:rsid w:val="007F1AE5"/>
    <w:rsid w:val="007F1B19"/>
    <w:rsid w:val="007F1B68"/>
    <w:rsid w:val="007F1BB3"/>
    <w:rsid w:val="007F1C3C"/>
    <w:rsid w:val="007F1F12"/>
    <w:rsid w:val="007F1F98"/>
    <w:rsid w:val="007F2088"/>
    <w:rsid w:val="007F20BC"/>
    <w:rsid w:val="007F20F7"/>
    <w:rsid w:val="007F2233"/>
    <w:rsid w:val="007F2239"/>
    <w:rsid w:val="007F2695"/>
    <w:rsid w:val="007F277D"/>
    <w:rsid w:val="007F2882"/>
    <w:rsid w:val="007F2A38"/>
    <w:rsid w:val="007F2A62"/>
    <w:rsid w:val="007F2AC3"/>
    <w:rsid w:val="007F2B46"/>
    <w:rsid w:val="007F2B91"/>
    <w:rsid w:val="007F2D83"/>
    <w:rsid w:val="007F2E2A"/>
    <w:rsid w:val="007F2F7F"/>
    <w:rsid w:val="007F31B5"/>
    <w:rsid w:val="007F3494"/>
    <w:rsid w:val="007F3840"/>
    <w:rsid w:val="007F39DC"/>
    <w:rsid w:val="007F3A57"/>
    <w:rsid w:val="007F3C7D"/>
    <w:rsid w:val="007F45F9"/>
    <w:rsid w:val="007F464A"/>
    <w:rsid w:val="007F47CA"/>
    <w:rsid w:val="007F493A"/>
    <w:rsid w:val="007F49AE"/>
    <w:rsid w:val="007F4B2C"/>
    <w:rsid w:val="007F540D"/>
    <w:rsid w:val="007F5447"/>
    <w:rsid w:val="007F5C68"/>
    <w:rsid w:val="007F6099"/>
    <w:rsid w:val="007F615B"/>
    <w:rsid w:val="007F65FB"/>
    <w:rsid w:val="007F6694"/>
    <w:rsid w:val="007F66A2"/>
    <w:rsid w:val="007F69E2"/>
    <w:rsid w:val="007F72D9"/>
    <w:rsid w:val="007F754F"/>
    <w:rsid w:val="007F7BCD"/>
    <w:rsid w:val="007F7C93"/>
    <w:rsid w:val="007F7E13"/>
    <w:rsid w:val="007F7FD8"/>
    <w:rsid w:val="007F7FEA"/>
    <w:rsid w:val="008000BB"/>
    <w:rsid w:val="008000D8"/>
    <w:rsid w:val="008000FF"/>
    <w:rsid w:val="008004D1"/>
    <w:rsid w:val="00800819"/>
    <w:rsid w:val="00800A23"/>
    <w:rsid w:val="00800CB4"/>
    <w:rsid w:val="00800DA9"/>
    <w:rsid w:val="00800DB6"/>
    <w:rsid w:val="00801320"/>
    <w:rsid w:val="008013BC"/>
    <w:rsid w:val="0080154F"/>
    <w:rsid w:val="008017C8"/>
    <w:rsid w:val="00801D65"/>
    <w:rsid w:val="00802205"/>
    <w:rsid w:val="00802481"/>
    <w:rsid w:val="00802671"/>
    <w:rsid w:val="0080289A"/>
    <w:rsid w:val="00802960"/>
    <w:rsid w:val="00802980"/>
    <w:rsid w:val="00802FE5"/>
    <w:rsid w:val="00802FFD"/>
    <w:rsid w:val="008032FC"/>
    <w:rsid w:val="00803608"/>
    <w:rsid w:val="0080374D"/>
    <w:rsid w:val="00803C23"/>
    <w:rsid w:val="0080415C"/>
    <w:rsid w:val="00804290"/>
    <w:rsid w:val="008043F2"/>
    <w:rsid w:val="00804644"/>
    <w:rsid w:val="00804A98"/>
    <w:rsid w:val="00804ED8"/>
    <w:rsid w:val="00804F20"/>
    <w:rsid w:val="00804FF7"/>
    <w:rsid w:val="00805022"/>
    <w:rsid w:val="00805143"/>
    <w:rsid w:val="00805204"/>
    <w:rsid w:val="0080556F"/>
    <w:rsid w:val="00805651"/>
    <w:rsid w:val="008058A1"/>
    <w:rsid w:val="008058C4"/>
    <w:rsid w:val="00805982"/>
    <w:rsid w:val="00805C45"/>
    <w:rsid w:val="00805C6D"/>
    <w:rsid w:val="00805EE3"/>
    <w:rsid w:val="008062B9"/>
    <w:rsid w:val="00806496"/>
    <w:rsid w:val="008064E1"/>
    <w:rsid w:val="00806540"/>
    <w:rsid w:val="00806AB3"/>
    <w:rsid w:val="00806FA3"/>
    <w:rsid w:val="00807379"/>
    <w:rsid w:val="0080742B"/>
    <w:rsid w:val="0080776C"/>
    <w:rsid w:val="00807A39"/>
    <w:rsid w:val="00807CB6"/>
    <w:rsid w:val="00807CCB"/>
    <w:rsid w:val="00807EEB"/>
    <w:rsid w:val="008101E8"/>
    <w:rsid w:val="008101ED"/>
    <w:rsid w:val="00810819"/>
    <w:rsid w:val="00810A7A"/>
    <w:rsid w:val="00810AB7"/>
    <w:rsid w:val="00810C9B"/>
    <w:rsid w:val="0081118B"/>
    <w:rsid w:val="008114C7"/>
    <w:rsid w:val="008115B3"/>
    <w:rsid w:val="00811920"/>
    <w:rsid w:val="00811944"/>
    <w:rsid w:val="008121B0"/>
    <w:rsid w:val="00812430"/>
    <w:rsid w:val="008127A7"/>
    <w:rsid w:val="008127B7"/>
    <w:rsid w:val="00812C65"/>
    <w:rsid w:val="00812FA0"/>
    <w:rsid w:val="008132E0"/>
    <w:rsid w:val="00813313"/>
    <w:rsid w:val="008134BC"/>
    <w:rsid w:val="008139E0"/>
    <w:rsid w:val="00813D31"/>
    <w:rsid w:val="00813E90"/>
    <w:rsid w:val="00813FEC"/>
    <w:rsid w:val="008145AD"/>
    <w:rsid w:val="00814690"/>
    <w:rsid w:val="008148A8"/>
    <w:rsid w:val="00814BA3"/>
    <w:rsid w:val="00814C07"/>
    <w:rsid w:val="0081503D"/>
    <w:rsid w:val="00815601"/>
    <w:rsid w:val="00815E26"/>
    <w:rsid w:val="00815F09"/>
    <w:rsid w:val="00815F48"/>
    <w:rsid w:val="008162EE"/>
    <w:rsid w:val="0081635B"/>
    <w:rsid w:val="00816C3B"/>
    <w:rsid w:val="00816E81"/>
    <w:rsid w:val="00816F7D"/>
    <w:rsid w:val="00816FCD"/>
    <w:rsid w:val="008171B3"/>
    <w:rsid w:val="008172E0"/>
    <w:rsid w:val="00817382"/>
    <w:rsid w:val="00817708"/>
    <w:rsid w:val="0081789D"/>
    <w:rsid w:val="00817E82"/>
    <w:rsid w:val="008201E0"/>
    <w:rsid w:val="00820417"/>
    <w:rsid w:val="00820865"/>
    <w:rsid w:val="00820B78"/>
    <w:rsid w:val="00820BC4"/>
    <w:rsid w:val="0082103B"/>
    <w:rsid w:val="008210F7"/>
    <w:rsid w:val="0082169B"/>
    <w:rsid w:val="008217E3"/>
    <w:rsid w:val="0082195F"/>
    <w:rsid w:val="00821BBF"/>
    <w:rsid w:val="00822196"/>
    <w:rsid w:val="0082255D"/>
    <w:rsid w:val="00822928"/>
    <w:rsid w:val="00822EC0"/>
    <w:rsid w:val="008231A4"/>
    <w:rsid w:val="00823481"/>
    <w:rsid w:val="00823913"/>
    <w:rsid w:val="00823918"/>
    <w:rsid w:val="00823996"/>
    <w:rsid w:val="00823ADB"/>
    <w:rsid w:val="00823C16"/>
    <w:rsid w:val="00823FA1"/>
    <w:rsid w:val="00824261"/>
    <w:rsid w:val="008243E6"/>
    <w:rsid w:val="0082449C"/>
    <w:rsid w:val="0082458A"/>
    <w:rsid w:val="00824646"/>
    <w:rsid w:val="00824654"/>
    <w:rsid w:val="00824890"/>
    <w:rsid w:val="0082494A"/>
    <w:rsid w:val="00824B74"/>
    <w:rsid w:val="00824F2F"/>
    <w:rsid w:val="008250A0"/>
    <w:rsid w:val="00825148"/>
    <w:rsid w:val="008252C0"/>
    <w:rsid w:val="00825812"/>
    <w:rsid w:val="0082588D"/>
    <w:rsid w:val="00825B24"/>
    <w:rsid w:val="00825D1F"/>
    <w:rsid w:val="00825D45"/>
    <w:rsid w:val="00825DD0"/>
    <w:rsid w:val="0082620B"/>
    <w:rsid w:val="0082621B"/>
    <w:rsid w:val="00826334"/>
    <w:rsid w:val="008263FD"/>
    <w:rsid w:val="00826DCC"/>
    <w:rsid w:val="00827187"/>
    <w:rsid w:val="00827208"/>
    <w:rsid w:val="0082726D"/>
    <w:rsid w:val="00827761"/>
    <w:rsid w:val="008278B8"/>
    <w:rsid w:val="00827BC1"/>
    <w:rsid w:val="00827BE8"/>
    <w:rsid w:val="00827D78"/>
    <w:rsid w:val="00827D94"/>
    <w:rsid w:val="00827DBA"/>
    <w:rsid w:val="00827DCC"/>
    <w:rsid w:val="00827EE1"/>
    <w:rsid w:val="0083006E"/>
    <w:rsid w:val="008303E8"/>
    <w:rsid w:val="0083049F"/>
    <w:rsid w:val="008304FE"/>
    <w:rsid w:val="008307DF"/>
    <w:rsid w:val="008308D3"/>
    <w:rsid w:val="00830BB9"/>
    <w:rsid w:val="00830D21"/>
    <w:rsid w:val="00830DDC"/>
    <w:rsid w:val="008311C1"/>
    <w:rsid w:val="00831425"/>
    <w:rsid w:val="0083182A"/>
    <w:rsid w:val="00831D4C"/>
    <w:rsid w:val="00832084"/>
    <w:rsid w:val="00832094"/>
    <w:rsid w:val="00832266"/>
    <w:rsid w:val="008322E4"/>
    <w:rsid w:val="008323C9"/>
    <w:rsid w:val="008324B7"/>
    <w:rsid w:val="008326CB"/>
    <w:rsid w:val="0083279A"/>
    <w:rsid w:val="00832815"/>
    <w:rsid w:val="00832D7C"/>
    <w:rsid w:val="00833506"/>
    <w:rsid w:val="00833542"/>
    <w:rsid w:val="00833615"/>
    <w:rsid w:val="008336A2"/>
    <w:rsid w:val="008338CB"/>
    <w:rsid w:val="00833BB0"/>
    <w:rsid w:val="0083499E"/>
    <w:rsid w:val="00834A56"/>
    <w:rsid w:val="00834C71"/>
    <w:rsid w:val="00834D51"/>
    <w:rsid w:val="00835007"/>
    <w:rsid w:val="0083509B"/>
    <w:rsid w:val="0083524B"/>
    <w:rsid w:val="008356B8"/>
    <w:rsid w:val="0083599E"/>
    <w:rsid w:val="00835A0A"/>
    <w:rsid w:val="00835A80"/>
    <w:rsid w:val="00835AD1"/>
    <w:rsid w:val="00836072"/>
    <w:rsid w:val="0083617D"/>
    <w:rsid w:val="00836681"/>
    <w:rsid w:val="008367B7"/>
    <w:rsid w:val="00836806"/>
    <w:rsid w:val="00836E55"/>
    <w:rsid w:val="00836E6E"/>
    <w:rsid w:val="008370EF"/>
    <w:rsid w:val="00837345"/>
    <w:rsid w:val="008374C1"/>
    <w:rsid w:val="00837594"/>
    <w:rsid w:val="00837BE8"/>
    <w:rsid w:val="00837D53"/>
    <w:rsid w:val="00837FCE"/>
    <w:rsid w:val="00840050"/>
    <w:rsid w:val="008400B5"/>
    <w:rsid w:val="008401FB"/>
    <w:rsid w:val="008403BB"/>
    <w:rsid w:val="00840B2B"/>
    <w:rsid w:val="00840D31"/>
    <w:rsid w:val="008411C2"/>
    <w:rsid w:val="008415F3"/>
    <w:rsid w:val="00841666"/>
    <w:rsid w:val="00841989"/>
    <w:rsid w:val="00841C5C"/>
    <w:rsid w:val="00841C65"/>
    <w:rsid w:val="00841FB7"/>
    <w:rsid w:val="00842073"/>
    <w:rsid w:val="008420C8"/>
    <w:rsid w:val="00842274"/>
    <w:rsid w:val="008429CA"/>
    <w:rsid w:val="00843038"/>
    <w:rsid w:val="008433C6"/>
    <w:rsid w:val="008438AD"/>
    <w:rsid w:val="008439BA"/>
    <w:rsid w:val="00843B75"/>
    <w:rsid w:val="00843BD0"/>
    <w:rsid w:val="00843E11"/>
    <w:rsid w:val="00843FB8"/>
    <w:rsid w:val="008445DF"/>
    <w:rsid w:val="00844987"/>
    <w:rsid w:val="00844AF0"/>
    <w:rsid w:val="00844FD1"/>
    <w:rsid w:val="00845515"/>
    <w:rsid w:val="0084574A"/>
    <w:rsid w:val="00845A23"/>
    <w:rsid w:val="00845B2B"/>
    <w:rsid w:val="00845E2D"/>
    <w:rsid w:val="008463CC"/>
    <w:rsid w:val="0084658A"/>
    <w:rsid w:val="00846920"/>
    <w:rsid w:val="00846A21"/>
    <w:rsid w:val="00846F2F"/>
    <w:rsid w:val="0084720D"/>
    <w:rsid w:val="0084754C"/>
    <w:rsid w:val="0084779F"/>
    <w:rsid w:val="00847BA5"/>
    <w:rsid w:val="00847D51"/>
    <w:rsid w:val="00850215"/>
    <w:rsid w:val="008502A1"/>
    <w:rsid w:val="00850360"/>
    <w:rsid w:val="00850421"/>
    <w:rsid w:val="00850453"/>
    <w:rsid w:val="0085049B"/>
    <w:rsid w:val="00850592"/>
    <w:rsid w:val="00850996"/>
    <w:rsid w:val="00850C34"/>
    <w:rsid w:val="00850FA0"/>
    <w:rsid w:val="008514F0"/>
    <w:rsid w:val="008518DD"/>
    <w:rsid w:val="0085195D"/>
    <w:rsid w:val="00851C28"/>
    <w:rsid w:val="00852033"/>
    <w:rsid w:val="0085236E"/>
    <w:rsid w:val="0085239D"/>
    <w:rsid w:val="00852AB2"/>
    <w:rsid w:val="00852BCF"/>
    <w:rsid w:val="0085325C"/>
    <w:rsid w:val="00853281"/>
    <w:rsid w:val="00853B6D"/>
    <w:rsid w:val="00853EFE"/>
    <w:rsid w:val="00853F1B"/>
    <w:rsid w:val="00853F31"/>
    <w:rsid w:val="00854294"/>
    <w:rsid w:val="008543D4"/>
    <w:rsid w:val="008545CD"/>
    <w:rsid w:val="0085463E"/>
    <w:rsid w:val="008550DC"/>
    <w:rsid w:val="00855252"/>
    <w:rsid w:val="0085544D"/>
    <w:rsid w:val="00855A1C"/>
    <w:rsid w:val="00855C90"/>
    <w:rsid w:val="00855D10"/>
    <w:rsid w:val="00855D13"/>
    <w:rsid w:val="00855F19"/>
    <w:rsid w:val="00855F57"/>
    <w:rsid w:val="00855F92"/>
    <w:rsid w:val="0085601B"/>
    <w:rsid w:val="008565AC"/>
    <w:rsid w:val="0085665E"/>
    <w:rsid w:val="00856753"/>
    <w:rsid w:val="008568E4"/>
    <w:rsid w:val="00856D99"/>
    <w:rsid w:val="00856EFE"/>
    <w:rsid w:val="008570AC"/>
    <w:rsid w:val="008572C5"/>
    <w:rsid w:val="008572D1"/>
    <w:rsid w:val="008574AF"/>
    <w:rsid w:val="0085797B"/>
    <w:rsid w:val="00857DC9"/>
    <w:rsid w:val="008602DF"/>
    <w:rsid w:val="0086094D"/>
    <w:rsid w:val="00860E3E"/>
    <w:rsid w:val="00860FF9"/>
    <w:rsid w:val="00861460"/>
    <w:rsid w:val="00861770"/>
    <w:rsid w:val="0086183E"/>
    <w:rsid w:val="00861849"/>
    <w:rsid w:val="008619E6"/>
    <w:rsid w:val="00861C76"/>
    <w:rsid w:val="00861D85"/>
    <w:rsid w:val="00861E4E"/>
    <w:rsid w:val="00862102"/>
    <w:rsid w:val="00862201"/>
    <w:rsid w:val="00862302"/>
    <w:rsid w:val="008627BE"/>
    <w:rsid w:val="00862BB4"/>
    <w:rsid w:val="00863066"/>
    <w:rsid w:val="0086341F"/>
    <w:rsid w:val="00863BA3"/>
    <w:rsid w:val="00863BAD"/>
    <w:rsid w:val="00863CAA"/>
    <w:rsid w:val="008640B5"/>
    <w:rsid w:val="008640E8"/>
    <w:rsid w:val="00864154"/>
    <w:rsid w:val="0086420A"/>
    <w:rsid w:val="008645AD"/>
    <w:rsid w:val="008645B8"/>
    <w:rsid w:val="00864C0B"/>
    <w:rsid w:val="00864C85"/>
    <w:rsid w:val="008652E3"/>
    <w:rsid w:val="008652F8"/>
    <w:rsid w:val="008653B0"/>
    <w:rsid w:val="00865506"/>
    <w:rsid w:val="00865514"/>
    <w:rsid w:val="00865613"/>
    <w:rsid w:val="008656E3"/>
    <w:rsid w:val="0086570C"/>
    <w:rsid w:val="00865C93"/>
    <w:rsid w:val="00865E9F"/>
    <w:rsid w:val="00865F2A"/>
    <w:rsid w:val="008662D5"/>
    <w:rsid w:val="0086638B"/>
    <w:rsid w:val="0086652B"/>
    <w:rsid w:val="008665C5"/>
    <w:rsid w:val="008666E2"/>
    <w:rsid w:val="0086695B"/>
    <w:rsid w:val="008669D8"/>
    <w:rsid w:val="00866ACF"/>
    <w:rsid w:val="00866B03"/>
    <w:rsid w:val="00866BB1"/>
    <w:rsid w:val="00866C62"/>
    <w:rsid w:val="00866DCA"/>
    <w:rsid w:val="008672AF"/>
    <w:rsid w:val="008672CC"/>
    <w:rsid w:val="00867348"/>
    <w:rsid w:val="00867532"/>
    <w:rsid w:val="00867639"/>
    <w:rsid w:val="0086768F"/>
    <w:rsid w:val="008677C7"/>
    <w:rsid w:val="0086784D"/>
    <w:rsid w:val="0086786B"/>
    <w:rsid w:val="00867932"/>
    <w:rsid w:val="00867A9D"/>
    <w:rsid w:val="00867D51"/>
    <w:rsid w:val="00867DF8"/>
    <w:rsid w:val="00867EFB"/>
    <w:rsid w:val="0087039B"/>
    <w:rsid w:val="008703BA"/>
    <w:rsid w:val="00870646"/>
    <w:rsid w:val="00870782"/>
    <w:rsid w:val="0087099B"/>
    <w:rsid w:val="00870A2C"/>
    <w:rsid w:val="00870A38"/>
    <w:rsid w:val="00870A44"/>
    <w:rsid w:val="00870ACB"/>
    <w:rsid w:val="00871072"/>
    <w:rsid w:val="0087136D"/>
    <w:rsid w:val="008713A5"/>
    <w:rsid w:val="00871454"/>
    <w:rsid w:val="00871510"/>
    <w:rsid w:val="00871925"/>
    <w:rsid w:val="00872443"/>
    <w:rsid w:val="00872571"/>
    <w:rsid w:val="008725D2"/>
    <w:rsid w:val="008728FD"/>
    <w:rsid w:val="0087297C"/>
    <w:rsid w:val="008729C6"/>
    <w:rsid w:val="00872A02"/>
    <w:rsid w:val="00872BC5"/>
    <w:rsid w:val="00872CE5"/>
    <w:rsid w:val="00872D13"/>
    <w:rsid w:val="00873360"/>
    <w:rsid w:val="0087355A"/>
    <w:rsid w:val="008736D0"/>
    <w:rsid w:val="0087391B"/>
    <w:rsid w:val="008739EF"/>
    <w:rsid w:val="00873B25"/>
    <w:rsid w:val="00873CF9"/>
    <w:rsid w:val="008740D1"/>
    <w:rsid w:val="00874547"/>
    <w:rsid w:val="008745AD"/>
    <w:rsid w:val="008745E1"/>
    <w:rsid w:val="0087467A"/>
    <w:rsid w:val="0087474C"/>
    <w:rsid w:val="0087494B"/>
    <w:rsid w:val="0087498F"/>
    <w:rsid w:val="00874B1E"/>
    <w:rsid w:val="00874D46"/>
    <w:rsid w:val="00875094"/>
    <w:rsid w:val="008755B6"/>
    <w:rsid w:val="00875858"/>
    <w:rsid w:val="008758A9"/>
    <w:rsid w:val="00875978"/>
    <w:rsid w:val="00875A6A"/>
    <w:rsid w:val="00875B35"/>
    <w:rsid w:val="00876057"/>
    <w:rsid w:val="008760D6"/>
    <w:rsid w:val="0087662B"/>
    <w:rsid w:val="008766F0"/>
    <w:rsid w:val="0087677C"/>
    <w:rsid w:val="0087696E"/>
    <w:rsid w:val="00876AC4"/>
    <w:rsid w:val="00876B09"/>
    <w:rsid w:val="00876BF4"/>
    <w:rsid w:val="008770BB"/>
    <w:rsid w:val="00877418"/>
    <w:rsid w:val="00877593"/>
    <w:rsid w:val="00877ADF"/>
    <w:rsid w:val="00877B59"/>
    <w:rsid w:val="00877C79"/>
    <w:rsid w:val="008800E3"/>
    <w:rsid w:val="00880339"/>
    <w:rsid w:val="0088033F"/>
    <w:rsid w:val="008804C8"/>
    <w:rsid w:val="0088052F"/>
    <w:rsid w:val="00880554"/>
    <w:rsid w:val="008806D8"/>
    <w:rsid w:val="008808AD"/>
    <w:rsid w:val="00880ADA"/>
    <w:rsid w:val="00880DC1"/>
    <w:rsid w:val="00881003"/>
    <w:rsid w:val="0088106C"/>
    <w:rsid w:val="0088109C"/>
    <w:rsid w:val="0088138F"/>
    <w:rsid w:val="00881949"/>
    <w:rsid w:val="00881AE8"/>
    <w:rsid w:val="00881D75"/>
    <w:rsid w:val="00881D89"/>
    <w:rsid w:val="00882578"/>
    <w:rsid w:val="008826FD"/>
    <w:rsid w:val="0088270D"/>
    <w:rsid w:val="008827BB"/>
    <w:rsid w:val="00882A41"/>
    <w:rsid w:val="00882F6B"/>
    <w:rsid w:val="008833E3"/>
    <w:rsid w:val="0088346A"/>
    <w:rsid w:val="008837C2"/>
    <w:rsid w:val="0088387B"/>
    <w:rsid w:val="00883EF8"/>
    <w:rsid w:val="008840CC"/>
    <w:rsid w:val="00884294"/>
    <w:rsid w:val="00884370"/>
    <w:rsid w:val="00884550"/>
    <w:rsid w:val="00884634"/>
    <w:rsid w:val="00884665"/>
    <w:rsid w:val="00884E40"/>
    <w:rsid w:val="00885377"/>
    <w:rsid w:val="00885747"/>
    <w:rsid w:val="00885E78"/>
    <w:rsid w:val="00886021"/>
    <w:rsid w:val="008861F6"/>
    <w:rsid w:val="008863C8"/>
    <w:rsid w:val="00886678"/>
    <w:rsid w:val="0088687C"/>
    <w:rsid w:val="008868B5"/>
    <w:rsid w:val="0088695E"/>
    <w:rsid w:val="00886BB9"/>
    <w:rsid w:val="00886C58"/>
    <w:rsid w:val="00886C8C"/>
    <w:rsid w:val="0088719F"/>
    <w:rsid w:val="008871CE"/>
    <w:rsid w:val="00887575"/>
    <w:rsid w:val="00887C15"/>
    <w:rsid w:val="00887C35"/>
    <w:rsid w:val="00887CBF"/>
    <w:rsid w:val="00887D11"/>
    <w:rsid w:val="00887D92"/>
    <w:rsid w:val="00887DEF"/>
    <w:rsid w:val="00887F5B"/>
    <w:rsid w:val="008901DF"/>
    <w:rsid w:val="008901FE"/>
    <w:rsid w:val="00890385"/>
    <w:rsid w:val="008903C9"/>
    <w:rsid w:val="00890463"/>
    <w:rsid w:val="00890BB4"/>
    <w:rsid w:val="00890C16"/>
    <w:rsid w:val="00890D51"/>
    <w:rsid w:val="00890E46"/>
    <w:rsid w:val="00891325"/>
    <w:rsid w:val="008916A2"/>
    <w:rsid w:val="008916AF"/>
    <w:rsid w:val="00891B2A"/>
    <w:rsid w:val="00891C1D"/>
    <w:rsid w:val="0089238B"/>
    <w:rsid w:val="00892397"/>
    <w:rsid w:val="008924D2"/>
    <w:rsid w:val="00892742"/>
    <w:rsid w:val="00892758"/>
    <w:rsid w:val="00892C0F"/>
    <w:rsid w:val="008937A6"/>
    <w:rsid w:val="008937C9"/>
    <w:rsid w:val="008939CD"/>
    <w:rsid w:val="00893B5F"/>
    <w:rsid w:val="00893E12"/>
    <w:rsid w:val="00894014"/>
    <w:rsid w:val="00894219"/>
    <w:rsid w:val="0089430F"/>
    <w:rsid w:val="00894713"/>
    <w:rsid w:val="00894972"/>
    <w:rsid w:val="00894AC7"/>
    <w:rsid w:val="00894DF5"/>
    <w:rsid w:val="00894E6E"/>
    <w:rsid w:val="00895126"/>
    <w:rsid w:val="0089556B"/>
    <w:rsid w:val="00895608"/>
    <w:rsid w:val="00895642"/>
    <w:rsid w:val="0089565B"/>
    <w:rsid w:val="0089575E"/>
    <w:rsid w:val="00895A1A"/>
    <w:rsid w:val="00895F2A"/>
    <w:rsid w:val="00895F65"/>
    <w:rsid w:val="00895F73"/>
    <w:rsid w:val="008960B7"/>
    <w:rsid w:val="008963BB"/>
    <w:rsid w:val="0089648B"/>
    <w:rsid w:val="008964FB"/>
    <w:rsid w:val="0089654E"/>
    <w:rsid w:val="00896ADA"/>
    <w:rsid w:val="00897261"/>
    <w:rsid w:val="00897324"/>
    <w:rsid w:val="00897666"/>
    <w:rsid w:val="008976D3"/>
    <w:rsid w:val="008976DB"/>
    <w:rsid w:val="0089772A"/>
    <w:rsid w:val="00897758"/>
    <w:rsid w:val="008977B4"/>
    <w:rsid w:val="0089780D"/>
    <w:rsid w:val="00897952"/>
    <w:rsid w:val="008979B6"/>
    <w:rsid w:val="00897C36"/>
    <w:rsid w:val="008A0026"/>
    <w:rsid w:val="008A0124"/>
    <w:rsid w:val="008A033C"/>
    <w:rsid w:val="008A08CA"/>
    <w:rsid w:val="008A0BB0"/>
    <w:rsid w:val="008A0D23"/>
    <w:rsid w:val="008A0EC9"/>
    <w:rsid w:val="008A0F61"/>
    <w:rsid w:val="008A1224"/>
    <w:rsid w:val="008A13F0"/>
    <w:rsid w:val="008A15DA"/>
    <w:rsid w:val="008A1667"/>
    <w:rsid w:val="008A1903"/>
    <w:rsid w:val="008A1B4F"/>
    <w:rsid w:val="008A1D37"/>
    <w:rsid w:val="008A1DDB"/>
    <w:rsid w:val="008A1FC4"/>
    <w:rsid w:val="008A24C5"/>
    <w:rsid w:val="008A29ED"/>
    <w:rsid w:val="008A2B06"/>
    <w:rsid w:val="008A2B6A"/>
    <w:rsid w:val="008A2DAF"/>
    <w:rsid w:val="008A2F04"/>
    <w:rsid w:val="008A32D0"/>
    <w:rsid w:val="008A36DD"/>
    <w:rsid w:val="008A3700"/>
    <w:rsid w:val="008A3787"/>
    <w:rsid w:val="008A3B10"/>
    <w:rsid w:val="008A3BE0"/>
    <w:rsid w:val="008A3E04"/>
    <w:rsid w:val="008A406C"/>
    <w:rsid w:val="008A4634"/>
    <w:rsid w:val="008A480E"/>
    <w:rsid w:val="008A485E"/>
    <w:rsid w:val="008A4A25"/>
    <w:rsid w:val="008A4CB3"/>
    <w:rsid w:val="008A4E8A"/>
    <w:rsid w:val="008A4FBC"/>
    <w:rsid w:val="008A5173"/>
    <w:rsid w:val="008A52B8"/>
    <w:rsid w:val="008A5306"/>
    <w:rsid w:val="008A5370"/>
    <w:rsid w:val="008A54DE"/>
    <w:rsid w:val="008A54E0"/>
    <w:rsid w:val="008A572B"/>
    <w:rsid w:val="008A5C0A"/>
    <w:rsid w:val="008A5F79"/>
    <w:rsid w:val="008A60AA"/>
    <w:rsid w:val="008A6515"/>
    <w:rsid w:val="008A65EF"/>
    <w:rsid w:val="008A68C7"/>
    <w:rsid w:val="008A6AFC"/>
    <w:rsid w:val="008A6C9E"/>
    <w:rsid w:val="008A6CCA"/>
    <w:rsid w:val="008A6E78"/>
    <w:rsid w:val="008A73EB"/>
    <w:rsid w:val="008A74D7"/>
    <w:rsid w:val="008A76D3"/>
    <w:rsid w:val="008A78C5"/>
    <w:rsid w:val="008A7B93"/>
    <w:rsid w:val="008B08B3"/>
    <w:rsid w:val="008B095A"/>
    <w:rsid w:val="008B097E"/>
    <w:rsid w:val="008B0B5A"/>
    <w:rsid w:val="008B0C88"/>
    <w:rsid w:val="008B0E88"/>
    <w:rsid w:val="008B11A3"/>
    <w:rsid w:val="008B129B"/>
    <w:rsid w:val="008B152E"/>
    <w:rsid w:val="008B159D"/>
    <w:rsid w:val="008B1631"/>
    <w:rsid w:val="008B1691"/>
    <w:rsid w:val="008B1834"/>
    <w:rsid w:val="008B1A88"/>
    <w:rsid w:val="008B2221"/>
    <w:rsid w:val="008B2319"/>
    <w:rsid w:val="008B2360"/>
    <w:rsid w:val="008B2606"/>
    <w:rsid w:val="008B2B46"/>
    <w:rsid w:val="008B2C06"/>
    <w:rsid w:val="008B2C0E"/>
    <w:rsid w:val="008B3300"/>
    <w:rsid w:val="008B3405"/>
    <w:rsid w:val="008B34C7"/>
    <w:rsid w:val="008B3521"/>
    <w:rsid w:val="008B3556"/>
    <w:rsid w:val="008B378E"/>
    <w:rsid w:val="008B3CE0"/>
    <w:rsid w:val="008B3E73"/>
    <w:rsid w:val="008B4338"/>
    <w:rsid w:val="008B4343"/>
    <w:rsid w:val="008B442B"/>
    <w:rsid w:val="008B4683"/>
    <w:rsid w:val="008B4874"/>
    <w:rsid w:val="008B48B2"/>
    <w:rsid w:val="008B4B4D"/>
    <w:rsid w:val="008B4C99"/>
    <w:rsid w:val="008B52D7"/>
    <w:rsid w:val="008B530E"/>
    <w:rsid w:val="008B550F"/>
    <w:rsid w:val="008B5631"/>
    <w:rsid w:val="008B5717"/>
    <w:rsid w:val="008B58F3"/>
    <w:rsid w:val="008B59AA"/>
    <w:rsid w:val="008B5A17"/>
    <w:rsid w:val="008B5ED4"/>
    <w:rsid w:val="008B5F06"/>
    <w:rsid w:val="008B5F64"/>
    <w:rsid w:val="008B6420"/>
    <w:rsid w:val="008B6623"/>
    <w:rsid w:val="008B6B2F"/>
    <w:rsid w:val="008B70C6"/>
    <w:rsid w:val="008B713B"/>
    <w:rsid w:val="008B7213"/>
    <w:rsid w:val="008B72B1"/>
    <w:rsid w:val="008B7305"/>
    <w:rsid w:val="008B73B6"/>
    <w:rsid w:val="008B76C3"/>
    <w:rsid w:val="008B7859"/>
    <w:rsid w:val="008B787C"/>
    <w:rsid w:val="008B79AE"/>
    <w:rsid w:val="008B7CFF"/>
    <w:rsid w:val="008B7FD0"/>
    <w:rsid w:val="008C0072"/>
    <w:rsid w:val="008C00A2"/>
    <w:rsid w:val="008C027B"/>
    <w:rsid w:val="008C08F3"/>
    <w:rsid w:val="008C0934"/>
    <w:rsid w:val="008C0A0E"/>
    <w:rsid w:val="008C0A94"/>
    <w:rsid w:val="008C0E30"/>
    <w:rsid w:val="008C0ED4"/>
    <w:rsid w:val="008C1101"/>
    <w:rsid w:val="008C11CC"/>
    <w:rsid w:val="008C1617"/>
    <w:rsid w:val="008C1662"/>
    <w:rsid w:val="008C1A29"/>
    <w:rsid w:val="008C1D2A"/>
    <w:rsid w:val="008C1DDE"/>
    <w:rsid w:val="008C1FAC"/>
    <w:rsid w:val="008C204B"/>
    <w:rsid w:val="008C226D"/>
    <w:rsid w:val="008C23AF"/>
    <w:rsid w:val="008C23FA"/>
    <w:rsid w:val="008C246C"/>
    <w:rsid w:val="008C27D4"/>
    <w:rsid w:val="008C2833"/>
    <w:rsid w:val="008C2A95"/>
    <w:rsid w:val="008C2A9F"/>
    <w:rsid w:val="008C2B13"/>
    <w:rsid w:val="008C2B44"/>
    <w:rsid w:val="008C2C16"/>
    <w:rsid w:val="008C2C35"/>
    <w:rsid w:val="008C2EC1"/>
    <w:rsid w:val="008C310D"/>
    <w:rsid w:val="008C3157"/>
    <w:rsid w:val="008C31AB"/>
    <w:rsid w:val="008C3241"/>
    <w:rsid w:val="008C3520"/>
    <w:rsid w:val="008C37BC"/>
    <w:rsid w:val="008C380D"/>
    <w:rsid w:val="008C3977"/>
    <w:rsid w:val="008C3B7E"/>
    <w:rsid w:val="008C3DC9"/>
    <w:rsid w:val="008C41EF"/>
    <w:rsid w:val="008C4431"/>
    <w:rsid w:val="008C44F1"/>
    <w:rsid w:val="008C4713"/>
    <w:rsid w:val="008C4FF0"/>
    <w:rsid w:val="008C500D"/>
    <w:rsid w:val="008C5281"/>
    <w:rsid w:val="008C5371"/>
    <w:rsid w:val="008C543B"/>
    <w:rsid w:val="008C5530"/>
    <w:rsid w:val="008C5951"/>
    <w:rsid w:val="008C5DD2"/>
    <w:rsid w:val="008C5E68"/>
    <w:rsid w:val="008C5EFF"/>
    <w:rsid w:val="008C5F62"/>
    <w:rsid w:val="008C6086"/>
    <w:rsid w:val="008C610A"/>
    <w:rsid w:val="008C6257"/>
    <w:rsid w:val="008C6506"/>
    <w:rsid w:val="008C667C"/>
    <w:rsid w:val="008C6691"/>
    <w:rsid w:val="008C6D4D"/>
    <w:rsid w:val="008C70EA"/>
    <w:rsid w:val="008C73AE"/>
    <w:rsid w:val="008C73BA"/>
    <w:rsid w:val="008C756A"/>
    <w:rsid w:val="008C76D3"/>
    <w:rsid w:val="008C76F1"/>
    <w:rsid w:val="008C77CC"/>
    <w:rsid w:val="008C7909"/>
    <w:rsid w:val="008C7B80"/>
    <w:rsid w:val="008C7B86"/>
    <w:rsid w:val="008C7D5B"/>
    <w:rsid w:val="008C7E3D"/>
    <w:rsid w:val="008D001F"/>
    <w:rsid w:val="008D01F9"/>
    <w:rsid w:val="008D0445"/>
    <w:rsid w:val="008D08E1"/>
    <w:rsid w:val="008D0BA1"/>
    <w:rsid w:val="008D0DB6"/>
    <w:rsid w:val="008D0E66"/>
    <w:rsid w:val="008D0E87"/>
    <w:rsid w:val="008D0F2D"/>
    <w:rsid w:val="008D101A"/>
    <w:rsid w:val="008D11D1"/>
    <w:rsid w:val="008D1513"/>
    <w:rsid w:val="008D15B4"/>
    <w:rsid w:val="008D1800"/>
    <w:rsid w:val="008D181E"/>
    <w:rsid w:val="008D19A1"/>
    <w:rsid w:val="008D24FC"/>
    <w:rsid w:val="008D28EB"/>
    <w:rsid w:val="008D2B1F"/>
    <w:rsid w:val="008D2C84"/>
    <w:rsid w:val="008D2F82"/>
    <w:rsid w:val="008D30A8"/>
    <w:rsid w:val="008D3395"/>
    <w:rsid w:val="008D3925"/>
    <w:rsid w:val="008D3E47"/>
    <w:rsid w:val="008D4200"/>
    <w:rsid w:val="008D4A17"/>
    <w:rsid w:val="008D4B70"/>
    <w:rsid w:val="008D4B79"/>
    <w:rsid w:val="008D4B88"/>
    <w:rsid w:val="008D4BBD"/>
    <w:rsid w:val="008D4CF6"/>
    <w:rsid w:val="008D4ED8"/>
    <w:rsid w:val="008D4FE3"/>
    <w:rsid w:val="008D50F8"/>
    <w:rsid w:val="008D511D"/>
    <w:rsid w:val="008D5245"/>
    <w:rsid w:val="008D52F2"/>
    <w:rsid w:val="008D5388"/>
    <w:rsid w:val="008D54A3"/>
    <w:rsid w:val="008D58C8"/>
    <w:rsid w:val="008D5CBA"/>
    <w:rsid w:val="008D610B"/>
    <w:rsid w:val="008D629A"/>
    <w:rsid w:val="008D65BF"/>
    <w:rsid w:val="008D682B"/>
    <w:rsid w:val="008D6866"/>
    <w:rsid w:val="008D6D4E"/>
    <w:rsid w:val="008D6DCD"/>
    <w:rsid w:val="008D7066"/>
    <w:rsid w:val="008D71AF"/>
    <w:rsid w:val="008D71B6"/>
    <w:rsid w:val="008D736F"/>
    <w:rsid w:val="008D73BD"/>
    <w:rsid w:val="008D7492"/>
    <w:rsid w:val="008D76FD"/>
    <w:rsid w:val="008D787D"/>
    <w:rsid w:val="008D7B9A"/>
    <w:rsid w:val="008D7C97"/>
    <w:rsid w:val="008D7D2D"/>
    <w:rsid w:val="008D7F91"/>
    <w:rsid w:val="008E023F"/>
    <w:rsid w:val="008E0418"/>
    <w:rsid w:val="008E07E7"/>
    <w:rsid w:val="008E0827"/>
    <w:rsid w:val="008E089B"/>
    <w:rsid w:val="008E08B1"/>
    <w:rsid w:val="008E0E36"/>
    <w:rsid w:val="008E1152"/>
    <w:rsid w:val="008E118A"/>
    <w:rsid w:val="008E12F2"/>
    <w:rsid w:val="008E1351"/>
    <w:rsid w:val="008E179B"/>
    <w:rsid w:val="008E190B"/>
    <w:rsid w:val="008E1AA8"/>
    <w:rsid w:val="008E1B81"/>
    <w:rsid w:val="008E20E1"/>
    <w:rsid w:val="008E20E9"/>
    <w:rsid w:val="008E215C"/>
    <w:rsid w:val="008E2705"/>
    <w:rsid w:val="008E2737"/>
    <w:rsid w:val="008E27EB"/>
    <w:rsid w:val="008E2BB7"/>
    <w:rsid w:val="008E2C1B"/>
    <w:rsid w:val="008E3713"/>
    <w:rsid w:val="008E3CC1"/>
    <w:rsid w:val="008E3DDD"/>
    <w:rsid w:val="008E44AA"/>
    <w:rsid w:val="008E4A54"/>
    <w:rsid w:val="008E4C53"/>
    <w:rsid w:val="008E4CA6"/>
    <w:rsid w:val="008E4ECA"/>
    <w:rsid w:val="008E5025"/>
    <w:rsid w:val="008E50FB"/>
    <w:rsid w:val="008E5124"/>
    <w:rsid w:val="008E538A"/>
    <w:rsid w:val="008E53C5"/>
    <w:rsid w:val="008E5416"/>
    <w:rsid w:val="008E5765"/>
    <w:rsid w:val="008E588B"/>
    <w:rsid w:val="008E5936"/>
    <w:rsid w:val="008E5BDC"/>
    <w:rsid w:val="008E5C21"/>
    <w:rsid w:val="008E5D5D"/>
    <w:rsid w:val="008E5E52"/>
    <w:rsid w:val="008E6492"/>
    <w:rsid w:val="008E677C"/>
    <w:rsid w:val="008E6A01"/>
    <w:rsid w:val="008E6CBF"/>
    <w:rsid w:val="008E6CC7"/>
    <w:rsid w:val="008E6E1A"/>
    <w:rsid w:val="008E6EBD"/>
    <w:rsid w:val="008E6F11"/>
    <w:rsid w:val="008E6FA3"/>
    <w:rsid w:val="008E707C"/>
    <w:rsid w:val="008E7289"/>
    <w:rsid w:val="008E764C"/>
    <w:rsid w:val="008E7708"/>
    <w:rsid w:val="008E7755"/>
    <w:rsid w:val="008E7845"/>
    <w:rsid w:val="008E7C54"/>
    <w:rsid w:val="008E7D86"/>
    <w:rsid w:val="008E7E8C"/>
    <w:rsid w:val="008F0029"/>
    <w:rsid w:val="008F02EE"/>
    <w:rsid w:val="008F039C"/>
    <w:rsid w:val="008F05DA"/>
    <w:rsid w:val="008F06C7"/>
    <w:rsid w:val="008F0842"/>
    <w:rsid w:val="008F08B9"/>
    <w:rsid w:val="008F0A38"/>
    <w:rsid w:val="008F0E89"/>
    <w:rsid w:val="008F0EC9"/>
    <w:rsid w:val="008F1014"/>
    <w:rsid w:val="008F108A"/>
    <w:rsid w:val="008F1194"/>
    <w:rsid w:val="008F1440"/>
    <w:rsid w:val="008F1574"/>
    <w:rsid w:val="008F15A6"/>
    <w:rsid w:val="008F1757"/>
    <w:rsid w:val="008F1821"/>
    <w:rsid w:val="008F1AA6"/>
    <w:rsid w:val="008F1AE5"/>
    <w:rsid w:val="008F1C8F"/>
    <w:rsid w:val="008F1FE8"/>
    <w:rsid w:val="008F2853"/>
    <w:rsid w:val="008F2DF0"/>
    <w:rsid w:val="008F2E32"/>
    <w:rsid w:val="008F2F3D"/>
    <w:rsid w:val="008F2F40"/>
    <w:rsid w:val="008F2F53"/>
    <w:rsid w:val="008F2FB4"/>
    <w:rsid w:val="008F2FF6"/>
    <w:rsid w:val="008F308B"/>
    <w:rsid w:val="008F331E"/>
    <w:rsid w:val="008F33AD"/>
    <w:rsid w:val="008F35CE"/>
    <w:rsid w:val="008F3B76"/>
    <w:rsid w:val="008F3B7D"/>
    <w:rsid w:val="008F3C76"/>
    <w:rsid w:val="008F3CDC"/>
    <w:rsid w:val="008F3DB9"/>
    <w:rsid w:val="008F3E1F"/>
    <w:rsid w:val="008F3F05"/>
    <w:rsid w:val="008F3F24"/>
    <w:rsid w:val="008F3F84"/>
    <w:rsid w:val="008F3F93"/>
    <w:rsid w:val="008F4051"/>
    <w:rsid w:val="008F40EE"/>
    <w:rsid w:val="008F42F1"/>
    <w:rsid w:val="008F4865"/>
    <w:rsid w:val="008F490A"/>
    <w:rsid w:val="008F4CA9"/>
    <w:rsid w:val="008F4CFE"/>
    <w:rsid w:val="008F507C"/>
    <w:rsid w:val="008F521C"/>
    <w:rsid w:val="008F528D"/>
    <w:rsid w:val="008F561D"/>
    <w:rsid w:val="008F57F6"/>
    <w:rsid w:val="008F5994"/>
    <w:rsid w:val="008F5BC8"/>
    <w:rsid w:val="008F5E6C"/>
    <w:rsid w:val="008F5F53"/>
    <w:rsid w:val="008F6353"/>
    <w:rsid w:val="008F65A2"/>
    <w:rsid w:val="008F672E"/>
    <w:rsid w:val="008F6C23"/>
    <w:rsid w:val="008F6FCF"/>
    <w:rsid w:val="008F7235"/>
    <w:rsid w:val="008F7368"/>
    <w:rsid w:val="008F764A"/>
    <w:rsid w:val="008F76D6"/>
    <w:rsid w:val="008F76EC"/>
    <w:rsid w:val="008F7968"/>
    <w:rsid w:val="008F7CA2"/>
    <w:rsid w:val="008F7D6B"/>
    <w:rsid w:val="008F7DCE"/>
    <w:rsid w:val="00900645"/>
    <w:rsid w:val="009007C7"/>
    <w:rsid w:val="00900C21"/>
    <w:rsid w:val="00900D99"/>
    <w:rsid w:val="009012AE"/>
    <w:rsid w:val="009013CE"/>
    <w:rsid w:val="009019B0"/>
    <w:rsid w:val="00901A7E"/>
    <w:rsid w:val="00901EB6"/>
    <w:rsid w:val="00901F86"/>
    <w:rsid w:val="00902AD1"/>
    <w:rsid w:val="00902B63"/>
    <w:rsid w:val="00902DFF"/>
    <w:rsid w:val="0090328E"/>
    <w:rsid w:val="009032F3"/>
    <w:rsid w:val="00903371"/>
    <w:rsid w:val="00903474"/>
    <w:rsid w:val="00903830"/>
    <w:rsid w:val="009039E3"/>
    <w:rsid w:val="00903CE2"/>
    <w:rsid w:val="00903D22"/>
    <w:rsid w:val="00903E3A"/>
    <w:rsid w:val="00903EFB"/>
    <w:rsid w:val="009043AA"/>
    <w:rsid w:val="009043B6"/>
    <w:rsid w:val="0090442C"/>
    <w:rsid w:val="009044FA"/>
    <w:rsid w:val="00904FED"/>
    <w:rsid w:val="009050E4"/>
    <w:rsid w:val="0090551F"/>
    <w:rsid w:val="0090552A"/>
    <w:rsid w:val="009055C3"/>
    <w:rsid w:val="00905714"/>
    <w:rsid w:val="009059F7"/>
    <w:rsid w:val="00905A2A"/>
    <w:rsid w:val="00905A33"/>
    <w:rsid w:val="00905DC0"/>
    <w:rsid w:val="00905FD1"/>
    <w:rsid w:val="00906019"/>
    <w:rsid w:val="00906691"/>
    <w:rsid w:val="0090670B"/>
    <w:rsid w:val="00906B97"/>
    <w:rsid w:val="00906C23"/>
    <w:rsid w:val="00906C76"/>
    <w:rsid w:val="00906CE1"/>
    <w:rsid w:val="0090711F"/>
    <w:rsid w:val="009072BF"/>
    <w:rsid w:val="00907478"/>
    <w:rsid w:val="009074F5"/>
    <w:rsid w:val="00907EA6"/>
    <w:rsid w:val="009103AE"/>
    <w:rsid w:val="00910580"/>
    <w:rsid w:val="009107BC"/>
    <w:rsid w:val="0091084F"/>
    <w:rsid w:val="00910F39"/>
    <w:rsid w:val="00910F8A"/>
    <w:rsid w:val="00911764"/>
    <w:rsid w:val="009117F5"/>
    <w:rsid w:val="009118DA"/>
    <w:rsid w:val="00911BCF"/>
    <w:rsid w:val="00911CB0"/>
    <w:rsid w:val="00911E3B"/>
    <w:rsid w:val="00911F0C"/>
    <w:rsid w:val="00911FCE"/>
    <w:rsid w:val="009121B1"/>
    <w:rsid w:val="0091228E"/>
    <w:rsid w:val="009124F5"/>
    <w:rsid w:val="00912731"/>
    <w:rsid w:val="009127D0"/>
    <w:rsid w:val="00912896"/>
    <w:rsid w:val="0091298F"/>
    <w:rsid w:val="00912BEE"/>
    <w:rsid w:val="00912F15"/>
    <w:rsid w:val="00912F9B"/>
    <w:rsid w:val="00912FBD"/>
    <w:rsid w:val="00913118"/>
    <w:rsid w:val="0091314A"/>
    <w:rsid w:val="0091373E"/>
    <w:rsid w:val="009138A0"/>
    <w:rsid w:val="009138E6"/>
    <w:rsid w:val="00913D10"/>
    <w:rsid w:val="00913DCC"/>
    <w:rsid w:val="00913FBD"/>
    <w:rsid w:val="0091412D"/>
    <w:rsid w:val="0091444D"/>
    <w:rsid w:val="0091450C"/>
    <w:rsid w:val="009146C7"/>
    <w:rsid w:val="00914890"/>
    <w:rsid w:val="009149CD"/>
    <w:rsid w:val="00914B45"/>
    <w:rsid w:val="00914B63"/>
    <w:rsid w:val="00914DE0"/>
    <w:rsid w:val="00914FAB"/>
    <w:rsid w:val="00915443"/>
    <w:rsid w:val="00915587"/>
    <w:rsid w:val="009155E9"/>
    <w:rsid w:val="009156B7"/>
    <w:rsid w:val="009156BA"/>
    <w:rsid w:val="0091589F"/>
    <w:rsid w:val="00915F70"/>
    <w:rsid w:val="00915F76"/>
    <w:rsid w:val="00915FBC"/>
    <w:rsid w:val="009160D2"/>
    <w:rsid w:val="009164E7"/>
    <w:rsid w:val="00916628"/>
    <w:rsid w:val="00916DAF"/>
    <w:rsid w:val="00916F1D"/>
    <w:rsid w:val="0091749B"/>
    <w:rsid w:val="009174AF"/>
    <w:rsid w:val="00917791"/>
    <w:rsid w:val="009177D9"/>
    <w:rsid w:val="00917AEC"/>
    <w:rsid w:val="00917BE3"/>
    <w:rsid w:val="00917DB5"/>
    <w:rsid w:val="00917E65"/>
    <w:rsid w:val="00917F3C"/>
    <w:rsid w:val="009200CF"/>
    <w:rsid w:val="0092019C"/>
    <w:rsid w:val="009201AD"/>
    <w:rsid w:val="009203A0"/>
    <w:rsid w:val="0092087F"/>
    <w:rsid w:val="00920B55"/>
    <w:rsid w:val="00920D55"/>
    <w:rsid w:val="00921221"/>
    <w:rsid w:val="0092124E"/>
    <w:rsid w:val="009212F8"/>
    <w:rsid w:val="00921311"/>
    <w:rsid w:val="009213BC"/>
    <w:rsid w:val="00921469"/>
    <w:rsid w:val="00921B2F"/>
    <w:rsid w:val="00921D32"/>
    <w:rsid w:val="0092209C"/>
    <w:rsid w:val="0092230E"/>
    <w:rsid w:val="00922411"/>
    <w:rsid w:val="00922D54"/>
    <w:rsid w:val="00922DBB"/>
    <w:rsid w:val="00922E8A"/>
    <w:rsid w:val="00922EAE"/>
    <w:rsid w:val="009231F7"/>
    <w:rsid w:val="00923A4E"/>
    <w:rsid w:val="00923A8C"/>
    <w:rsid w:val="00923B35"/>
    <w:rsid w:val="00923CC5"/>
    <w:rsid w:val="00923CE1"/>
    <w:rsid w:val="00923FDF"/>
    <w:rsid w:val="009241A0"/>
    <w:rsid w:val="0092455A"/>
    <w:rsid w:val="00924AA3"/>
    <w:rsid w:val="00924E21"/>
    <w:rsid w:val="00925064"/>
    <w:rsid w:val="00925095"/>
    <w:rsid w:val="009251FC"/>
    <w:rsid w:val="0092529E"/>
    <w:rsid w:val="009253C2"/>
    <w:rsid w:val="00925692"/>
    <w:rsid w:val="00925CB5"/>
    <w:rsid w:val="00925D8D"/>
    <w:rsid w:val="0092606C"/>
    <w:rsid w:val="00926105"/>
    <w:rsid w:val="0092615B"/>
    <w:rsid w:val="009262FD"/>
    <w:rsid w:val="009263AC"/>
    <w:rsid w:val="00926427"/>
    <w:rsid w:val="009264D7"/>
    <w:rsid w:val="009264DB"/>
    <w:rsid w:val="00926D30"/>
    <w:rsid w:val="00926DAA"/>
    <w:rsid w:val="00926E77"/>
    <w:rsid w:val="00926E9C"/>
    <w:rsid w:val="00927265"/>
    <w:rsid w:val="00927278"/>
    <w:rsid w:val="009273FA"/>
    <w:rsid w:val="00927878"/>
    <w:rsid w:val="00927DCC"/>
    <w:rsid w:val="00927F09"/>
    <w:rsid w:val="0093047D"/>
    <w:rsid w:val="0093071D"/>
    <w:rsid w:val="009308C9"/>
    <w:rsid w:val="009308E4"/>
    <w:rsid w:val="00930992"/>
    <w:rsid w:val="00930AE6"/>
    <w:rsid w:val="00930B8B"/>
    <w:rsid w:val="00930C03"/>
    <w:rsid w:val="00930C1B"/>
    <w:rsid w:val="00930D28"/>
    <w:rsid w:val="00930DA0"/>
    <w:rsid w:val="009316E3"/>
    <w:rsid w:val="00931A89"/>
    <w:rsid w:val="00931AA9"/>
    <w:rsid w:val="00931BDC"/>
    <w:rsid w:val="00931BE7"/>
    <w:rsid w:val="00931FDB"/>
    <w:rsid w:val="00932368"/>
    <w:rsid w:val="009323CD"/>
    <w:rsid w:val="00932653"/>
    <w:rsid w:val="00932769"/>
    <w:rsid w:val="009327B0"/>
    <w:rsid w:val="00932919"/>
    <w:rsid w:val="00932B06"/>
    <w:rsid w:val="00932CBF"/>
    <w:rsid w:val="00933477"/>
    <w:rsid w:val="00933983"/>
    <w:rsid w:val="009339B5"/>
    <w:rsid w:val="009339F9"/>
    <w:rsid w:val="00933A10"/>
    <w:rsid w:val="00933A70"/>
    <w:rsid w:val="00933ADA"/>
    <w:rsid w:val="00933E4B"/>
    <w:rsid w:val="00933F43"/>
    <w:rsid w:val="00933F9A"/>
    <w:rsid w:val="0093435E"/>
    <w:rsid w:val="009344E1"/>
    <w:rsid w:val="00934842"/>
    <w:rsid w:val="00934BB4"/>
    <w:rsid w:val="00935088"/>
    <w:rsid w:val="00935253"/>
    <w:rsid w:val="00935352"/>
    <w:rsid w:val="00935654"/>
    <w:rsid w:val="0093590E"/>
    <w:rsid w:val="00935CC3"/>
    <w:rsid w:val="00935E00"/>
    <w:rsid w:val="00936074"/>
    <w:rsid w:val="009361FE"/>
    <w:rsid w:val="0093641F"/>
    <w:rsid w:val="00936503"/>
    <w:rsid w:val="0093672F"/>
    <w:rsid w:val="00936AB2"/>
    <w:rsid w:val="009370B5"/>
    <w:rsid w:val="009370BA"/>
    <w:rsid w:val="009370FD"/>
    <w:rsid w:val="0093718D"/>
    <w:rsid w:val="009371A4"/>
    <w:rsid w:val="009372A4"/>
    <w:rsid w:val="0093745D"/>
    <w:rsid w:val="00937492"/>
    <w:rsid w:val="00937DE5"/>
    <w:rsid w:val="00940371"/>
    <w:rsid w:val="009403B2"/>
    <w:rsid w:val="00940473"/>
    <w:rsid w:val="00940517"/>
    <w:rsid w:val="0094068A"/>
    <w:rsid w:val="0094096D"/>
    <w:rsid w:val="00940A22"/>
    <w:rsid w:val="00940AFD"/>
    <w:rsid w:val="00940D4E"/>
    <w:rsid w:val="00940F9F"/>
    <w:rsid w:val="009414F5"/>
    <w:rsid w:val="009415AB"/>
    <w:rsid w:val="009418AA"/>
    <w:rsid w:val="00941996"/>
    <w:rsid w:val="00941E5E"/>
    <w:rsid w:val="009420DB"/>
    <w:rsid w:val="009421A1"/>
    <w:rsid w:val="009422DB"/>
    <w:rsid w:val="00942436"/>
    <w:rsid w:val="00942616"/>
    <w:rsid w:val="009428E6"/>
    <w:rsid w:val="00942B4C"/>
    <w:rsid w:val="00942C79"/>
    <w:rsid w:val="00942C92"/>
    <w:rsid w:val="00942F55"/>
    <w:rsid w:val="00942F78"/>
    <w:rsid w:val="009432A0"/>
    <w:rsid w:val="00943455"/>
    <w:rsid w:val="0094352A"/>
    <w:rsid w:val="00943850"/>
    <w:rsid w:val="009438A5"/>
    <w:rsid w:val="00943D64"/>
    <w:rsid w:val="00944BC5"/>
    <w:rsid w:val="00944D06"/>
    <w:rsid w:val="00944DC6"/>
    <w:rsid w:val="00945161"/>
    <w:rsid w:val="00945423"/>
    <w:rsid w:val="00945933"/>
    <w:rsid w:val="00945A2F"/>
    <w:rsid w:val="00945E67"/>
    <w:rsid w:val="009462EA"/>
    <w:rsid w:val="0094652F"/>
    <w:rsid w:val="00946600"/>
    <w:rsid w:val="0094669D"/>
    <w:rsid w:val="009469CA"/>
    <w:rsid w:val="00946B3B"/>
    <w:rsid w:val="00946B6C"/>
    <w:rsid w:val="00946CEE"/>
    <w:rsid w:val="00946E5B"/>
    <w:rsid w:val="00946EA5"/>
    <w:rsid w:val="00946F74"/>
    <w:rsid w:val="00947D88"/>
    <w:rsid w:val="00947FFC"/>
    <w:rsid w:val="009501E7"/>
    <w:rsid w:val="00950896"/>
    <w:rsid w:val="009508EA"/>
    <w:rsid w:val="00950956"/>
    <w:rsid w:val="00950ABF"/>
    <w:rsid w:val="0095159D"/>
    <w:rsid w:val="009515B8"/>
    <w:rsid w:val="00951793"/>
    <w:rsid w:val="0095182A"/>
    <w:rsid w:val="00951B99"/>
    <w:rsid w:val="00951E5D"/>
    <w:rsid w:val="00951E64"/>
    <w:rsid w:val="009520AD"/>
    <w:rsid w:val="00952125"/>
    <w:rsid w:val="009522DB"/>
    <w:rsid w:val="009527A3"/>
    <w:rsid w:val="00952922"/>
    <w:rsid w:val="009529F0"/>
    <w:rsid w:val="00952B18"/>
    <w:rsid w:val="00952B48"/>
    <w:rsid w:val="00952B5E"/>
    <w:rsid w:val="00952BCA"/>
    <w:rsid w:val="00952C61"/>
    <w:rsid w:val="00952CA3"/>
    <w:rsid w:val="00952D7A"/>
    <w:rsid w:val="00952E0D"/>
    <w:rsid w:val="00952E10"/>
    <w:rsid w:val="00952F67"/>
    <w:rsid w:val="009537EF"/>
    <w:rsid w:val="00953C12"/>
    <w:rsid w:val="00953CA0"/>
    <w:rsid w:val="00953CC8"/>
    <w:rsid w:val="00954210"/>
    <w:rsid w:val="0095484E"/>
    <w:rsid w:val="00954AD1"/>
    <w:rsid w:val="00954C21"/>
    <w:rsid w:val="00954DD6"/>
    <w:rsid w:val="00954FF5"/>
    <w:rsid w:val="00955198"/>
    <w:rsid w:val="00955224"/>
    <w:rsid w:val="009554CB"/>
    <w:rsid w:val="009558BB"/>
    <w:rsid w:val="00955AA4"/>
    <w:rsid w:val="00955D1D"/>
    <w:rsid w:val="00955F21"/>
    <w:rsid w:val="00955F9D"/>
    <w:rsid w:val="009560BD"/>
    <w:rsid w:val="0095611E"/>
    <w:rsid w:val="0095631F"/>
    <w:rsid w:val="00956450"/>
    <w:rsid w:val="00956537"/>
    <w:rsid w:val="00956F4D"/>
    <w:rsid w:val="009572B2"/>
    <w:rsid w:val="009572F7"/>
    <w:rsid w:val="0095733F"/>
    <w:rsid w:val="0095752B"/>
    <w:rsid w:val="00957573"/>
    <w:rsid w:val="00957959"/>
    <w:rsid w:val="00957A76"/>
    <w:rsid w:val="00957AAA"/>
    <w:rsid w:val="00957B46"/>
    <w:rsid w:val="00957DA1"/>
    <w:rsid w:val="00957E6E"/>
    <w:rsid w:val="00960053"/>
    <w:rsid w:val="00960235"/>
    <w:rsid w:val="00960435"/>
    <w:rsid w:val="0096062A"/>
    <w:rsid w:val="009606B1"/>
    <w:rsid w:val="00960CEA"/>
    <w:rsid w:val="00960F9A"/>
    <w:rsid w:val="00961016"/>
    <w:rsid w:val="0096110F"/>
    <w:rsid w:val="00961332"/>
    <w:rsid w:val="00961539"/>
    <w:rsid w:val="00961858"/>
    <w:rsid w:val="009619F1"/>
    <w:rsid w:val="00961D9C"/>
    <w:rsid w:val="009621C9"/>
    <w:rsid w:val="0096229C"/>
    <w:rsid w:val="00962387"/>
    <w:rsid w:val="0096250D"/>
    <w:rsid w:val="0096269D"/>
    <w:rsid w:val="00962D28"/>
    <w:rsid w:val="00962FFE"/>
    <w:rsid w:val="0096307B"/>
    <w:rsid w:val="009630BF"/>
    <w:rsid w:val="00963155"/>
    <w:rsid w:val="0096319E"/>
    <w:rsid w:val="009633EC"/>
    <w:rsid w:val="009634E9"/>
    <w:rsid w:val="0096375B"/>
    <w:rsid w:val="00963894"/>
    <w:rsid w:val="00963A4C"/>
    <w:rsid w:val="00963A66"/>
    <w:rsid w:val="00964134"/>
    <w:rsid w:val="0096456D"/>
    <w:rsid w:val="009648DE"/>
    <w:rsid w:val="00965170"/>
    <w:rsid w:val="009652A3"/>
    <w:rsid w:val="009653A4"/>
    <w:rsid w:val="009653A5"/>
    <w:rsid w:val="009655F6"/>
    <w:rsid w:val="009657A5"/>
    <w:rsid w:val="00965E36"/>
    <w:rsid w:val="00966074"/>
    <w:rsid w:val="009661E7"/>
    <w:rsid w:val="0096642A"/>
    <w:rsid w:val="00966806"/>
    <w:rsid w:val="009668E8"/>
    <w:rsid w:val="00966AF4"/>
    <w:rsid w:val="00966FAE"/>
    <w:rsid w:val="00966FC9"/>
    <w:rsid w:val="009670D4"/>
    <w:rsid w:val="009679AC"/>
    <w:rsid w:val="00967BF0"/>
    <w:rsid w:val="00967FD9"/>
    <w:rsid w:val="00970137"/>
    <w:rsid w:val="0097058B"/>
    <w:rsid w:val="00970766"/>
    <w:rsid w:val="00970953"/>
    <w:rsid w:val="0097097B"/>
    <w:rsid w:val="00970B0F"/>
    <w:rsid w:val="00970CA2"/>
    <w:rsid w:val="009710C4"/>
    <w:rsid w:val="00971225"/>
    <w:rsid w:val="009712A5"/>
    <w:rsid w:val="00971373"/>
    <w:rsid w:val="009713F9"/>
    <w:rsid w:val="00971CA0"/>
    <w:rsid w:val="0097263A"/>
    <w:rsid w:val="0097291B"/>
    <w:rsid w:val="00972FFD"/>
    <w:rsid w:val="00973381"/>
    <w:rsid w:val="00973908"/>
    <w:rsid w:val="0097399D"/>
    <w:rsid w:val="00973EC4"/>
    <w:rsid w:val="00974003"/>
    <w:rsid w:val="00974059"/>
    <w:rsid w:val="00974406"/>
    <w:rsid w:val="009745D1"/>
    <w:rsid w:val="0097480C"/>
    <w:rsid w:val="00974DC4"/>
    <w:rsid w:val="00974FD8"/>
    <w:rsid w:val="0097513D"/>
    <w:rsid w:val="009753A9"/>
    <w:rsid w:val="0097543E"/>
    <w:rsid w:val="00975477"/>
    <w:rsid w:val="00975775"/>
    <w:rsid w:val="00975931"/>
    <w:rsid w:val="00975B80"/>
    <w:rsid w:val="00975B86"/>
    <w:rsid w:val="00975BE1"/>
    <w:rsid w:val="00975C30"/>
    <w:rsid w:val="00975DAD"/>
    <w:rsid w:val="00976104"/>
    <w:rsid w:val="00976275"/>
    <w:rsid w:val="00976622"/>
    <w:rsid w:val="009766BA"/>
    <w:rsid w:val="0097698B"/>
    <w:rsid w:val="00976B2A"/>
    <w:rsid w:val="00976B8B"/>
    <w:rsid w:val="00976E93"/>
    <w:rsid w:val="00976EEC"/>
    <w:rsid w:val="009772DD"/>
    <w:rsid w:val="0097743E"/>
    <w:rsid w:val="0097782D"/>
    <w:rsid w:val="0097791F"/>
    <w:rsid w:val="00977A17"/>
    <w:rsid w:val="00977A9B"/>
    <w:rsid w:val="00977D1C"/>
    <w:rsid w:val="00980070"/>
    <w:rsid w:val="0098018F"/>
    <w:rsid w:val="0098032A"/>
    <w:rsid w:val="0098032C"/>
    <w:rsid w:val="009804FC"/>
    <w:rsid w:val="0098095D"/>
    <w:rsid w:val="009809DA"/>
    <w:rsid w:val="00980B88"/>
    <w:rsid w:val="00980CC4"/>
    <w:rsid w:val="00980DAB"/>
    <w:rsid w:val="00980DC4"/>
    <w:rsid w:val="00981010"/>
    <w:rsid w:val="009810D1"/>
    <w:rsid w:val="0098116B"/>
    <w:rsid w:val="009815C1"/>
    <w:rsid w:val="0098168E"/>
    <w:rsid w:val="009816D2"/>
    <w:rsid w:val="00981B07"/>
    <w:rsid w:val="00981CF6"/>
    <w:rsid w:val="00981D41"/>
    <w:rsid w:val="00981DDA"/>
    <w:rsid w:val="00982012"/>
    <w:rsid w:val="009820C1"/>
    <w:rsid w:val="00982130"/>
    <w:rsid w:val="00982284"/>
    <w:rsid w:val="009823C0"/>
    <w:rsid w:val="00982485"/>
    <w:rsid w:val="00982A2C"/>
    <w:rsid w:val="00982A80"/>
    <w:rsid w:val="00982B71"/>
    <w:rsid w:val="00982F6E"/>
    <w:rsid w:val="00982F79"/>
    <w:rsid w:val="009830D0"/>
    <w:rsid w:val="00983453"/>
    <w:rsid w:val="0098349B"/>
    <w:rsid w:val="0098380F"/>
    <w:rsid w:val="009838AB"/>
    <w:rsid w:val="00983A48"/>
    <w:rsid w:val="00983B2B"/>
    <w:rsid w:val="00983C87"/>
    <w:rsid w:val="00983CDE"/>
    <w:rsid w:val="009840D8"/>
    <w:rsid w:val="00984263"/>
    <w:rsid w:val="0098437C"/>
    <w:rsid w:val="009846DC"/>
    <w:rsid w:val="00984865"/>
    <w:rsid w:val="009848E6"/>
    <w:rsid w:val="00984ED2"/>
    <w:rsid w:val="00985160"/>
    <w:rsid w:val="009852D5"/>
    <w:rsid w:val="00985713"/>
    <w:rsid w:val="00985CB1"/>
    <w:rsid w:val="00985D2A"/>
    <w:rsid w:val="00985E3A"/>
    <w:rsid w:val="00985F38"/>
    <w:rsid w:val="00985F5D"/>
    <w:rsid w:val="0098607C"/>
    <w:rsid w:val="009862A8"/>
    <w:rsid w:val="009865C6"/>
    <w:rsid w:val="0098707C"/>
    <w:rsid w:val="009870F6"/>
    <w:rsid w:val="00987444"/>
    <w:rsid w:val="00987688"/>
    <w:rsid w:val="0098773A"/>
    <w:rsid w:val="009878F4"/>
    <w:rsid w:val="00987C76"/>
    <w:rsid w:val="00987CF7"/>
    <w:rsid w:val="00987D14"/>
    <w:rsid w:val="00987F8C"/>
    <w:rsid w:val="00990315"/>
    <w:rsid w:val="0099075C"/>
    <w:rsid w:val="00990771"/>
    <w:rsid w:val="00990986"/>
    <w:rsid w:val="00990AB0"/>
    <w:rsid w:val="00990DD7"/>
    <w:rsid w:val="00990EDE"/>
    <w:rsid w:val="0099103B"/>
    <w:rsid w:val="0099106B"/>
    <w:rsid w:val="00991163"/>
    <w:rsid w:val="009912BA"/>
    <w:rsid w:val="009913B6"/>
    <w:rsid w:val="0099142C"/>
    <w:rsid w:val="0099161F"/>
    <w:rsid w:val="00991AD3"/>
    <w:rsid w:val="00991CA2"/>
    <w:rsid w:val="00991F4F"/>
    <w:rsid w:val="00991F96"/>
    <w:rsid w:val="00992095"/>
    <w:rsid w:val="009924B5"/>
    <w:rsid w:val="00992770"/>
    <w:rsid w:val="00992923"/>
    <w:rsid w:val="00992A26"/>
    <w:rsid w:val="00992AD2"/>
    <w:rsid w:val="00992BD1"/>
    <w:rsid w:val="00992C37"/>
    <w:rsid w:val="00992C58"/>
    <w:rsid w:val="00992ECA"/>
    <w:rsid w:val="00992F02"/>
    <w:rsid w:val="00993257"/>
    <w:rsid w:val="00993714"/>
    <w:rsid w:val="00993B19"/>
    <w:rsid w:val="00993BF1"/>
    <w:rsid w:val="00993E98"/>
    <w:rsid w:val="00993EEB"/>
    <w:rsid w:val="00993F18"/>
    <w:rsid w:val="00993F6B"/>
    <w:rsid w:val="00994132"/>
    <w:rsid w:val="00994C8B"/>
    <w:rsid w:val="00994F32"/>
    <w:rsid w:val="00994F55"/>
    <w:rsid w:val="00994FCF"/>
    <w:rsid w:val="00995251"/>
    <w:rsid w:val="0099529B"/>
    <w:rsid w:val="00995536"/>
    <w:rsid w:val="0099557E"/>
    <w:rsid w:val="009958DD"/>
    <w:rsid w:val="00995C55"/>
    <w:rsid w:val="00995D4B"/>
    <w:rsid w:val="00995D80"/>
    <w:rsid w:val="00995E1B"/>
    <w:rsid w:val="00995F0C"/>
    <w:rsid w:val="00995F6F"/>
    <w:rsid w:val="00996278"/>
    <w:rsid w:val="0099674D"/>
    <w:rsid w:val="00996D00"/>
    <w:rsid w:val="00996F58"/>
    <w:rsid w:val="00997404"/>
    <w:rsid w:val="00997476"/>
    <w:rsid w:val="009977ED"/>
    <w:rsid w:val="0099784B"/>
    <w:rsid w:val="00997C61"/>
    <w:rsid w:val="009A0054"/>
    <w:rsid w:val="009A0204"/>
    <w:rsid w:val="009A0963"/>
    <w:rsid w:val="009A0BD9"/>
    <w:rsid w:val="009A0E87"/>
    <w:rsid w:val="009A1098"/>
    <w:rsid w:val="009A10E6"/>
    <w:rsid w:val="009A1B7B"/>
    <w:rsid w:val="009A20CB"/>
    <w:rsid w:val="009A2583"/>
    <w:rsid w:val="009A26C1"/>
    <w:rsid w:val="009A275F"/>
    <w:rsid w:val="009A2815"/>
    <w:rsid w:val="009A2AFC"/>
    <w:rsid w:val="009A2B51"/>
    <w:rsid w:val="009A2CE9"/>
    <w:rsid w:val="009A2EF2"/>
    <w:rsid w:val="009A2F1C"/>
    <w:rsid w:val="009A2FC8"/>
    <w:rsid w:val="009A3451"/>
    <w:rsid w:val="009A3A23"/>
    <w:rsid w:val="009A3A69"/>
    <w:rsid w:val="009A3D76"/>
    <w:rsid w:val="009A3FA0"/>
    <w:rsid w:val="009A3FB3"/>
    <w:rsid w:val="009A41A8"/>
    <w:rsid w:val="009A4221"/>
    <w:rsid w:val="009A4461"/>
    <w:rsid w:val="009A4666"/>
    <w:rsid w:val="009A4781"/>
    <w:rsid w:val="009A479D"/>
    <w:rsid w:val="009A47C3"/>
    <w:rsid w:val="009A4DBA"/>
    <w:rsid w:val="009A4F4D"/>
    <w:rsid w:val="009A5212"/>
    <w:rsid w:val="009A52B2"/>
    <w:rsid w:val="009A550D"/>
    <w:rsid w:val="009A57C5"/>
    <w:rsid w:val="009A5848"/>
    <w:rsid w:val="009A5879"/>
    <w:rsid w:val="009A5A48"/>
    <w:rsid w:val="009A5C31"/>
    <w:rsid w:val="009A5C88"/>
    <w:rsid w:val="009A5D5A"/>
    <w:rsid w:val="009A5E8C"/>
    <w:rsid w:val="009A60D7"/>
    <w:rsid w:val="009A6364"/>
    <w:rsid w:val="009A6365"/>
    <w:rsid w:val="009A6511"/>
    <w:rsid w:val="009A6F0D"/>
    <w:rsid w:val="009A70FE"/>
    <w:rsid w:val="009A768B"/>
    <w:rsid w:val="009A7835"/>
    <w:rsid w:val="009A79C7"/>
    <w:rsid w:val="009A7A40"/>
    <w:rsid w:val="009A7EC0"/>
    <w:rsid w:val="009B0047"/>
    <w:rsid w:val="009B01CA"/>
    <w:rsid w:val="009B03AC"/>
    <w:rsid w:val="009B06F4"/>
    <w:rsid w:val="009B0A09"/>
    <w:rsid w:val="009B0A21"/>
    <w:rsid w:val="009B0BC2"/>
    <w:rsid w:val="009B0CBB"/>
    <w:rsid w:val="009B0DB5"/>
    <w:rsid w:val="009B0F85"/>
    <w:rsid w:val="009B0FE6"/>
    <w:rsid w:val="009B1005"/>
    <w:rsid w:val="009B11AC"/>
    <w:rsid w:val="009B1823"/>
    <w:rsid w:val="009B1ED1"/>
    <w:rsid w:val="009B2299"/>
    <w:rsid w:val="009B23EE"/>
    <w:rsid w:val="009B2546"/>
    <w:rsid w:val="009B26ED"/>
    <w:rsid w:val="009B2790"/>
    <w:rsid w:val="009B2925"/>
    <w:rsid w:val="009B2999"/>
    <w:rsid w:val="009B2A25"/>
    <w:rsid w:val="009B2A67"/>
    <w:rsid w:val="009B2BCF"/>
    <w:rsid w:val="009B2C55"/>
    <w:rsid w:val="009B2E81"/>
    <w:rsid w:val="009B2F94"/>
    <w:rsid w:val="009B3202"/>
    <w:rsid w:val="009B3344"/>
    <w:rsid w:val="009B3584"/>
    <w:rsid w:val="009B359C"/>
    <w:rsid w:val="009B3722"/>
    <w:rsid w:val="009B3883"/>
    <w:rsid w:val="009B3A83"/>
    <w:rsid w:val="009B3B0A"/>
    <w:rsid w:val="009B3D52"/>
    <w:rsid w:val="009B3E41"/>
    <w:rsid w:val="009B3EB9"/>
    <w:rsid w:val="009B3EDE"/>
    <w:rsid w:val="009B3F1E"/>
    <w:rsid w:val="009B4061"/>
    <w:rsid w:val="009B46CF"/>
    <w:rsid w:val="009B4C17"/>
    <w:rsid w:val="009B4CCB"/>
    <w:rsid w:val="009B4CE7"/>
    <w:rsid w:val="009B4E1E"/>
    <w:rsid w:val="009B522E"/>
    <w:rsid w:val="009B583F"/>
    <w:rsid w:val="009B5A2F"/>
    <w:rsid w:val="009B5C85"/>
    <w:rsid w:val="009B5D5C"/>
    <w:rsid w:val="009B5FA0"/>
    <w:rsid w:val="009B60DA"/>
    <w:rsid w:val="009B617F"/>
    <w:rsid w:val="009B6285"/>
    <w:rsid w:val="009B6825"/>
    <w:rsid w:val="009B6AE4"/>
    <w:rsid w:val="009B6D56"/>
    <w:rsid w:val="009B6D95"/>
    <w:rsid w:val="009B6EB2"/>
    <w:rsid w:val="009B6EB3"/>
    <w:rsid w:val="009B722B"/>
    <w:rsid w:val="009B74EE"/>
    <w:rsid w:val="009B7749"/>
    <w:rsid w:val="009B7A0D"/>
    <w:rsid w:val="009B7B7B"/>
    <w:rsid w:val="009B7C06"/>
    <w:rsid w:val="009B7D67"/>
    <w:rsid w:val="009B7FC7"/>
    <w:rsid w:val="009C001E"/>
    <w:rsid w:val="009C00DF"/>
    <w:rsid w:val="009C0143"/>
    <w:rsid w:val="009C0332"/>
    <w:rsid w:val="009C0B1B"/>
    <w:rsid w:val="009C0C86"/>
    <w:rsid w:val="009C0CAD"/>
    <w:rsid w:val="009C0E3A"/>
    <w:rsid w:val="009C0E56"/>
    <w:rsid w:val="009C187A"/>
    <w:rsid w:val="009C1905"/>
    <w:rsid w:val="009C198F"/>
    <w:rsid w:val="009C1A11"/>
    <w:rsid w:val="009C1AC6"/>
    <w:rsid w:val="009C1AD7"/>
    <w:rsid w:val="009C20E9"/>
    <w:rsid w:val="009C2571"/>
    <w:rsid w:val="009C2B21"/>
    <w:rsid w:val="009C2B73"/>
    <w:rsid w:val="009C2E01"/>
    <w:rsid w:val="009C2E70"/>
    <w:rsid w:val="009C3065"/>
    <w:rsid w:val="009C3302"/>
    <w:rsid w:val="009C3700"/>
    <w:rsid w:val="009C3955"/>
    <w:rsid w:val="009C3976"/>
    <w:rsid w:val="009C3A83"/>
    <w:rsid w:val="009C3B60"/>
    <w:rsid w:val="009C3C8A"/>
    <w:rsid w:val="009C3EF0"/>
    <w:rsid w:val="009C43DB"/>
    <w:rsid w:val="009C44E0"/>
    <w:rsid w:val="009C46F9"/>
    <w:rsid w:val="009C471C"/>
    <w:rsid w:val="009C472B"/>
    <w:rsid w:val="009C4A09"/>
    <w:rsid w:val="009C4AB3"/>
    <w:rsid w:val="009C4CA7"/>
    <w:rsid w:val="009C4D16"/>
    <w:rsid w:val="009C4D32"/>
    <w:rsid w:val="009C4D37"/>
    <w:rsid w:val="009C4EE6"/>
    <w:rsid w:val="009C4F50"/>
    <w:rsid w:val="009C4F98"/>
    <w:rsid w:val="009C502B"/>
    <w:rsid w:val="009C560B"/>
    <w:rsid w:val="009C5EA3"/>
    <w:rsid w:val="009C618E"/>
    <w:rsid w:val="009C6235"/>
    <w:rsid w:val="009C63AF"/>
    <w:rsid w:val="009C675C"/>
    <w:rsid w:val="009C6A96"/>
    <w:rsid w:val="009C6ACB"/>
    <w:rsid w:val="009C6DF9"/>
    <w:rsid w:val="009C7209"/>
    <w:rsid w:val="009C74E6"/>
    <w:rsid w:val="009C759B"/>
    <w:rsid w:val="009C7940"/>
    <w:rsid w:val="009C7A0A"/>
    <w:rsid w:val="009C7A3B"/>
    <w:rsid w:val="009C7A58"/>
    <w:rsid w:val="009C7E26"/>
    <w:rsid w:val="009C7EE6"/>
    <w:rsid w:val="009C7FD8"/>
    <w:rsid w:val="009D01B0"/>
    <w:rsid w:val="009D0741"/>
    <w:rsid w:val="009D0F2C"/>
    <w:rsid w:val="009D114A"/>
    <w:rsid w:val="009D12E5"/>
    <w:rsid w:val="009D1386"/>
    <w:rsid w:val="009D1441"/>
    <w:rsid w:val="009D15C5"/>
    <w:rsid w:val="009D1C17"/>
    <w:rsid w:val="009D1C1C"/>
    <w:rsid w:val="009D1EDA"/>
    <w:rsid w:val="009D204D"/>
    <w:rsid w:val="009D2143"/>
    <w:rsid w:val="009D21CE"/>
    <w:rsid w:val="009D2679"/>
    <w:rsid w:val="009D283C"/>
    <w:rsid w:val="009D2A61"/>
    <w:rsid w:val="009D2C0C"/>
    <w:rsid w:val="009D3259"/>
    <w:rsid w:val="009D32B9"/>
    <w:rsid w:val="009D3396"/>
    <w:rsid w:val="009D33EE"/>
    <w:rsid w:val="009D348D"/>
    <w:rsid w:val="009D34C4"/>
    <w:rsid w:val="009D36F0"/>
    <w:rsid w:val="009D380B"/>
    <w:rsid w:val="009D380C"/>
    <w:rsid w:val="009D4198"/>
    <w:rsid w:val="009D41F7"/>
    <w:rsid w:val="009D4243"/>
    <w:rsid w:val="009D42E0"/>
    <w:rsid w:val="009D4330"/>
    <w:rsid w:val="009D4464"/>
    <w:rsid w:val="009D4AF9"/>
    <w:rsid w:val="009D4B10"/>
    <w:rsid w:val="009D4C66"/>
    <w:rsid w:val="009D5003"/>
    <w:rsid w:val="009D555C"/>
    <w:rsid w:val="009D564D"/>
    <w:rsid w:val="009D572B"/>
    <w:rsid w:val="009D57F2"/>
    <w:rsid w:val="009D5816"/>
    <w:rsid w:val="009D5827"/>
    <w:rsid w:val="009D5A3F"/>
    <w:rsid w:val="009D5E9B"/>
    <w:rsid w:val="009D62C3"/>
    <w:rsid w:val="009D63A2"/>
    <w:rsid w:val="009D651B"/>
    <w:rsid w:val="009D6774"/>
    <w:rsid w:val="009D679F"/>
    <w:rsid w:val="009D6B6B"/>
    <w:rsid w:val="009D6DDF"/>
    <w:rsid w:val="009D6E75"/>
    <w:rsid w:val="009D7102"/>
    <w:rsid w:val="009D7125"/>
    <w:rsid w:val="009D71CD"/>
    <w:rsid w:val="009D7234"/>
    <w:rsid w:val="009D72AA"/>
    <w:rsid w:val="009D72C9"/>
    <w:rsid w:val="009D75D7"/>
    <w:rsid w:val="009D7787"/>
    <w:rsid w:val="009D7AE7"/>
    <w:rsid w:val="009D7D96"/>
    <w:rsid w:val="009D7F4B"/>
    <w:rsid w:val="009D7F61"/>
    <w:rsid w:val="009E06CB"/>
    <w:rsid w:val="009E0902"/>
    <w:rsid w:val="009E0E8C"/>
    <w:rsid w:val="009E0EF2"/>
    <w:rsid w:val="009E0F0A"/>
    <w:rsid w:val="009E0FDF"/>
    <w:rsid w:val="009E125C"/>
    <w:rsid w:val="009E1274"/>
    <w:rsid w:val="009E13F2"/>
    <w:rsid w:val="009E19D0"/>
    <w:rsid w:val="009E1DD7"/>
    <w:rsid w:val="009E1E0D"/>
    <w:rsid w:val="009E1FD1"/>
    <w:rsid w:val="009E2174"/>
    <w:rsid w:val="009E2483"/>
    <w:rsid w:val="009E25CF"/>
    <w:rsid w:val="009E2600"/>
    <w:rsid w:val="009E26F6"/>
    <w:rsid w:val="009E27C5"/>
    <w:rsid w:val="009E2824"/>
    <w:rsid w:val="009E2953"/>
    <w:rsid w:val="009E2CFC"/>
    <w:rsid w:val="009E2EB8"/>
    <w:rsid w:val="009E3023"/>
    <w:rsid w:val="009E3061"/>
    <w:rsid w:val="009E368A"/>
    <w:rsid w:val="009E36C4"/>
    <w:rsid w:val="009E379A"/>
    <w:rsid w:val="009E386E"/>
    <w:rsid w:val="009E3A16"/>
    <w:rsid w:val="009E3A78"/>
    <w:rsid w:val="009E3B74"/>
    <w:rsid w:val="009E3D45"/>
    <w:rsid w:val="009E40D8"/>
    <w:rsid w:val="009E40F6"/>
    <w:rsid w:val="009E43C8"/>
    <w:rsid w:val="009E449B"/>
    <w:rsid w:val="009E48F2"/>
    <w:rsid w:val="009E4C6A"/>
    <w:rsid w:val="009E516A"/>
    <w:rsid w:val="009E53A6"/>
    <w:rsid w:val="009E576A"/>
    <w:rsid w:val="009E5867"/>
    <w:rsid w:val="009E588C"/>
    <w:rsid w:val="009E5AED"/>
    <w:rsid w:val="009E5C5C"/>
    <w:rsid w:val="009E5E72"/>
    <w:rsid w:val="009E62DE"/>
    <w:rsid w:val="009E637E"/>
    <w:rsid w:val="009E6560"/>
    <w:rsid w:val="009E69B9"/>
    <w:rsid w:val="009E6A30"/>
    <w:rsid w:val="009E6A45"/>
    <w:rsid w:val="009E6E48"/>
    <w:rsid w:val="009E7505"/>
    <w:rsid w:val="009E752D"/>
    <w:rsid w:val="009E760A"/>
    <w:rsid w:val="009E76D9"/>
    <w:rsid w:val="009E77EC"/>
    <w:rsid w:val="009E78AD"/>
    <w:rsid w:val="009E7913"/>
    <w:rsid w:val="009E7DA1"/>
    <w:rsid w:val="009E7DB1"/>
    <w:rsid w:val="009F04CD"/>
    <w:rsid w:val="009F0670"/>
    <w:rsid w:val="009F0B4F"/>
    <w:rsid w:val="009F0C1D"/>
    <w:rsid w:val="009F0D68"/>
    <w:rsid w:val="009F0DE5"/>
    <w:rsid w:val="009F1172"/>
    <w:rsid w:val="009F1620"/>
    <w:rsid w:val="009F1972"/>
    <w:rsid w:val="009F1A38"/>
    <w:rsid w:val="009F1E35"/>
    <w:rsid w:val="009F1F40"/>
    <w:rsid w:val="009F201C"/>
    <w:rsid w:val="009F23D8"/>
    <w:rsid w:val="009F256F"/>
    <w:rsid w:val="009F2668"/>
    <w:rsid w:val="009F2C4A"/>
    <w:rsid w:val="009F2DF8"/>
    <w:rsid w:val="009F3061"/>
    <w:rsid w:val="009F319E"/>
    <w:rsid w:val="009F3310"/>
    <w:rsid w:val="009F34E6"/>
    <w:rsid w:val="009F35A0"/>
    <w:rsid w:val="009F3674"/>
    <w:rsid w:val="009F399F"/>
    <w:rsid w:val="009F3B62"/>
    <w:rsid w:val="009F3E77"/>
    <w:rsid w:val="009F3F08"/>
    <w:rsid w:val="009F41E6"/>
    <w:rsid w:val="009F44E9"/>
    <w:rsid w:val="009F4513"/>
    <w:rsid w:val="009F45AC"/>
    <w:rsid w:val="009F464B"/>
    <w:rsid w:val="009F476A"/>
    <w:rsid w:val="009F48EC"/>
    <w:rsid w:val="009F5754"/>
    <w:rsid w:val="009F5B81"/>
    <w:rsid w:val="009F5E62"/>
    <w:rsid w:val="009F5F3A"/>
    <w:rsid w:val="009F5F62"/>
    <w:rsid w:val="009F656D"/>
    <w:rsid w:val="009F6670"/>
    <w:rsid w:val="009F6929"/>
    <w:rsid w:val="009F69A9"/>
    <w:rsid w:val="009F6ABA"/>
    <w:rsid w:val="009F6BAC"/>
    <w:rsid w:val="009F6C1D"/>
    <w:rsid w:val="009F700A"/>
    <w:rsid w:val="009F71D2"/>
    <w:rsid w:val="009F75D1"/>
    <w:rsid w:val="009F77CE"/>
    <w:rsid w:val="009F79E6"/>
    <w:rsid w:val="009F7CDF"/>
    <w:rsid w:val="009F7D5E"/>
    <w:rsid w:val="009F7E27"/>
    <w:rsid w:val="00A0019D"/>
    <w:rsid w:val="00A003CA"/>
    <w:rsid w:val="00A00911"/>
    <w:rsid w:val="00A00C64"/>
    <w:rsid w:val="00A010A6"/>
    <w:rsid w:val="00A0133D"/>
    <w:rsid w:val="00A01569"/>
    <w:rsid w:val="00A01640"/>
    <w:rsid w:val="00A0166E"/>
    <w:rsid w:val="00A016D1"/>
    <w:rsid w:val="00A017E8"/>
    <w:rsid w:val="00A0184A"/>
    <w:rsid w:val="00A01AD7"/>
    <w:rsid w:val="00A01B47"/>
    <w:rsid w:val="00A01EAF"/>
    <w:rsid w:val="00A02251"/>
    <w:rsid w:val="00A022D5"/>
    <w:rsid w:val="00A0239C"/>
    <w:rsid w:val="00A027D8"/>
    <w:rsid w:val="00A02899"/>
    <w:rsid w:val="00A029AD"/>
    <w:rsid w:val="00A029F0"/>
    <w:rsid w:val="00A02A34"/>
    <w:rsid w:val="00A02C41"/>
    <w:rsid w:val="00A02E00"/>
    <w:rsid w:val="00A02FCD"/>
    <w:rsid w:val="00A0302C"/>
    <w:rsid w:val="00A031DD"/>
    <w:rsid w:val="00A03237"/>
    <w:rsid w:val="00A034D6"/>
    <w:rsid w:val="00A03587"/>
    <w:rsid w:val="00A038C6"/>
    <w:rsid w:val="00A039BF"/>
    <w:rsid w:val="00A039E1"/>
    <w:rsid w:val="00A03BAC"/>
    <w:rsid w:val="00A03CE4"/>
    <w:rsid w:val="00A03E00"/>
    <w:rsid w:val="00A03E4C"/>
    <w:rsid w:val="00A03F0E"/>
    <w:rsid w:val="00A04078"/>
    <w:rsid w:val="00A0428E"/>
    <w:rsid w:val="00A045AB"/>
    <w:rsid w:val="00A04B1A"/>
    <w:rsid w:val="00A04B36"/>
    <w:rsid w:val="00A04CCB"/>
    <w:rsid w:val="00A04EB0"/>
    <w:rsid w:val="00A04FB7"/>
    <w:rsid w:val="00A05040"/>
    <w:rsid w:val="00A053E3"/>
    <w:rsid w:val="00A05651"/>
    <w:rsid w:val="00A05A58"/>
    <w:rsid w:val="00A05C37"/>
    <w:rsid w:val="00A05EE9"/>
    <w:rsid w:val="00A06180"/>
    <w:rsid w:val="00A0659F"/>
    <w:rsid w:val="00A06646"/>
    <w:rsid w:val="00A06729"/>
    <w:rsid w:val="00A06946"/>
    <w:rsid w:val="00A06BBF"/>
    <w:rsid w:val="00A071A7"/>
    <w:rsid w:val="00A0727F"/>
    <w:rsid w:val="00A075E5"/>
    <w:rsid w:val="00A07670"/>
    <w:rsid w:val="00A07861"/>
    <w:rsid w:val="00A0789B"/>
    <w:rsid w:val="00A1008E"/>
    <w:rsid w:val="00A101BE"/>
    <w:rsid w:val="00A102A7"/>
    <w:rsid w:val="00A10666"/>
    <w:rsid w:val="00A10705"/>
    <w:rsid w:val="00A1076F"/>
    <w:rsid w:val="00A10A4A"/>
    <w:rsid w:val="00A10B76"/>
    <w:rsid w:val="00A10E2A"/>
    <w:rsid w:val="00A10E70"/>
    <w:rsid w:val="00A1118D"/>
    <w:rsid w:val="00A113AD"/>
    <w:rsid w:val="00A1146A"/>
    <w:rsid w:val="00A114DA"/>
    <w:rsid w:val="00A11613"/>
    <w:rsid w:val="00A11624"/>
    <w:rsid w:val="00A1171E"/>
    <w:rsid w:val="00A11A5B"/>
    <w:rsid w:val="00A11A9C"/>
    <w:rsid w:val="00A11B6A"/>
    <w:rsid w:val="00A11BCA"/>
    <w:rsid w:val="00A11E70"/>
    <w:rsid w:val="00A123D2"/>
    <w:rsid w:val="00A12435"/>
    <w:rsid w:val="00A12641"/>
    <w:rsid w:val="00A12685"/>
    <w:rsid w:val="00A126C4"/>
    <w:rsid w:val="00A129D6"/>
    <w:rsid w:val="00A12AC8"/>
    <w:rsid w:val="00A12E41"/>
    <w:rsid w:val="00A12FAD"/>
    <w:rsid w:val="00A131D0"/>
    <w:rsid w:val="00A132F7"/>
    <w:rsid w:val="00A133C0"/>
    <w:rsid w:val="00A13548"/>
    <w:rsid w:val="00A13D21"/>
    <w:rsid w:val="00A13DB9"/>
    <w:rsid w:val="00A13E32"/>
    <w:rsid w:val="00A13F1A"/>
    <w:rsid w:val="00A13F7C"/>
    <w:rsid w:val="00A14077"/>
    <w:rsid w:val="00A14B96"/>
    <w:rsid w:val="00A14C4C"/>
    <w:rsid w:val="00A14E80"/>
    <w:rsid w:val="00A14FF1"/>
    <w:rsid w:val="00A150C9"/>
    <w:rsid w:val="00A15114"/>
    <w:rsid w:val="00A151E8"/>
    <w:rsid w:val="00A15200"/>
    <w:rsid w:val="00A152B2"/>
    <w:rsid w:val="00A15802"/>
    <w:rsid w:val="00A159BD"/>
    <w:rsid w:val="00A15EF1"/>
    <w:rsid w:val="00A16726"/>
    <w:rsid w:val="00A1698F"/>
    <w:rsid w:val="00A16C64"/>
    <w:rsid w:val="00A16C83"/>
    <w:rsid w:val="00A16DBE"/>
    <w:rsid w:val="00A16DD5"/>
    <w:rsid w:val="00A16FCE"/>
    <w:rsid w:val="00A16FFA"/>
    <w:rsid w:val="00A17184"/>
    <w:rsid w:val="00A17256"/>
    <w:rsid w:val="00A172A4"/>
    <w:rsid w:val="00A17368"/>
    <w:rsid w:val="00A1736E"/>
    <w:rsid w:val="00A176DA"/>
    <w:rsid w:val="00A177EC"/>
    <w:rsid w:val="00A177FF"/>
    <w:rsid w:val="00A17963"/>
    <w:rsid w:val="00A179B5"/>
    <w:rsid w:val="00A179EE"/>
    <w:rsid w:val="00A17B0E"/>
    <w:rsid w:val="00A17B6D"/>
    <w:rsid w:val="00A17C5F"/>
    <w:rsid w:val="00A20195"/>
    <w:rsid w:val="00A20250"/>
    <w:rsid w:val="00A205D5"/>
    <w:rsid w:val="00A207C6"/>
    <w:rsid w:val="00A20811"/>
    <w:rsid w:val="00A20B91"/>
    <w:rsid w:val="00A21009"/>
    <w:rsid w:val="00A2109C"/>
    <w:rsid w:val="00A210F0"/>
    <w:rsid w:val="00A2110C"/>
    <w:rsid w:val="00A21247"/>
    <w:rsid w:val="00A214E3"/>
    <w:rsid w:val="00A2174D"/>
    <w:rsid w:val="00A217E4"/>
    <w:rsid w:val="00A21903"/>
    <w:rsid w:val="00A21D83"/>
    <w:rsid w:val="00A21D91"/>
    <w:rsid w:val="00A223B6"/>
    <w:rsid w:val="00A225F9"/>
    <w:rsid w:val="00A227D1"/>
    <w:rsid w:val="00A22C8E"/>
    <w:rsid w:val="00A230D8"/>
    <w:rsid w:val="00A233EE"/>
    <w:rsid w:val="00A23D99"/>
    <w:rsid w:val="00A23EDA"/>
    <w:rsid w:val="00A23F03"/>
    <w:rsid w:val="00A23F31"/>
    <w:rsid w:val="00A23F88"/>
    <w:rsid w:val="00A240E0"/>
    <w:rsid w:val="00A243B5"/>
    <w:rsid w:val="00A244E0"/>
    <w:rsid w:val="00A2486F"/>
    <w:rsid w:val="00A24B87"/>
    <w:rsid w:val="00A24FC7"/>
    <w:rsid w:val="00A25426"/>
    <w:rsid w:val="00A257A3"/>
    <w:rsid w:val="00A25A58"/>
    <w:rsid w:val="00A25AE0"/>
    <w:rsid w:val="00A25C1E"/>
    <w:rsid w:val="00A25F03"/>
    <w:rsid w:val="00A2619D"/>
    <w:rsid w:val="00A262BB"/>
    <w:rsid w:val="00A26316"/>
    <w:rsid w:val="00A26541"/>
    <w:rsid w:val="00A26BDA"/>
    <w:rsid w:val="00A27274"/>
    <w:rsid w:val="00A273B9"/>
    <w:rsid w:val="00A2752C"/>
    <w:rsid w:val="00A276B9"/>
    <w:rsid w:val="00A27741"/>
    <w:rsid w:val="00A277AE"/>
    <w:rsid w:val="00A278EA"/>
    <w:rsid w:val="00A27901"/>
    <w:rsid w:val="00A27A82"/>
    <w:rsid w:val="00A27BE5"/>
    <w:rsid w:val="00A27C84"/>
    <w:rsid w:val="00A27D1D"/>
    <w:rsid w:val="00A27F81"/>
    <w:rsid w:val="00A30343"/>
    <w:rsid w:val="00A30579"/>
    <w:rsid w:val="00A30B2B"/>
    <w:rsid w:val="00A30BA5"/>
    <w:rsid w:val="00A312BC"/>
    <w:rsid w:val="00A31431"/>
    <w:rsid w:val="00A314E5"/>
    <w:rsid w:val="00A314F0"/>
    <w:rsid w:val="00A31622"/>
    <w:rsid w:val="00A3179B"/>
    <w:rsid w:val="00A3180B"/>
    <w:rsid w:val="00A31839"/>
    <w:rsid w:val="00A31B9E"/>
    <w:rsid w:val="00A32208"/>
    <w:rsid w:val="00A3226E"/>
    <w:rsid w:val="00A327DA"/>
    <w:rsid w:val="00A32939"/>
    <w:rsid w:val="00A329C5"/>
    <w:rsid w:val="00A32D11"/>
    <w:rsid w:val="00A32E6E"/>
    <w:rsid w:val="00A32F17"/>
    <w:rsid w:val="00A33060"/>
    <w:rsid w:val="00A33431"/>
    <w:rsid w:val="00A336F2"/>
    <w:rsid w:val="00A33D5C"/>
    <w:rsid w:val="00A3437A"/>
    <w:rsid w:val="00A34679"/>
    <w:rsid w:val="00A34716"/>
    <w:rsid w:val="00A34808"/>
    <w:rsid w:val="00A34AF8"/>
    <w:rsid w:val="00A34ECE"/>
    <w:rsid w:val="00A351AB"/>
    <w:rsid w:val="00A351C6"/>
    <w:rsid w:val="00A351EA"/>
    <w:rsid w:val="00A35404"/>
    <w:rsid w:val="00A354E5"/>
    <w:rsid w:val="00A355FD"/>
    <w:rsid w:val="00A355FE"/>
    <w:rsid w:val="00A3576B"/>
    <w:rsid w:val="00A35F50"/>
    <w:rsid w:val="00A36304"/>
    <w:rsid w:val="00A3656E"/>
    <w:rsid w:val="00A36947"/>
    <w:rsid w:val="00A36A10"/>
    <w:rsid w:val="00A36A71"/>
    <w:rsid w:val="00A36F4E"/>
    <w:rsid w:val="00A375A1"/>
    <w:rsid w:val="00A375CE"/>
    <w:rsid w:val="00A37CB3"/>
    <w:rsid w:val="00A37CBE"/>
    <w:rsid w:val="00A37FFB"/>
    <w:rsid w:val="00A4023A"/>
    <w:rsid w:val="00A40A28"/>
    <w:rsid w:val="00A412AC"/>
    <w:rsid w:val="00A41673"/>
    <w:rsid w:val="00A416A3"/>
    <w:rsid w:val="00A41B61"/>
    <w:rsid w:val="00A41D1B"/>
    <w:rsid w:val="00A420EB"/>
    <w:rsid w:val="00A4228F"/>
    <w:rsid w:val="00A423DC"/>
    <w:rsid w:val="00A42769"/>
    <w:rsid w:val="00A429D5"/>
    <w:rsid w:val="00A42BF7"/>
    <w:rsid w:val="00A42E08"/>
    <w:rsid w:val="00A42FD0"/>
    <w:rsid w:val="00A4308F"/>
    <w:rsid w:val="00A437CA"/>
    <w:rsid w:val="00A43A26"/>
    <w:rsid w:val="00A43AF3"/>
    <w:rsid w:val="00A43DCC"/>
    <w:rsid w:val="00A43FA1"/>
    <w:rsid w:val="00A4401B"/>
    <w:rsid w:val="00A44286"/>
    <w:rsid w:val="00A44491"/>
    <w:rsid w:val="00A4469D"/>
    <w:rsid w:val="00A44847"/>
    <w:rsid w:val="00A4485C"/>
    <w:rsid w:val="00A44A31"/>
    <w:rsid w:val="00A44A44"/>
    <w:rsid w:val="00A44B14"/>
    <w:rsid w:val="00A44B3C"/>
    <w:rsid w:val="00A44DF7"/>
    <w:rsid w:val="00A44FEC"/>
    <w:rsid w:val="00A453D2"/>
    <w:rsid w:val="00A45583"/>
    <w:rsid w:val="00A45656"/>
    <w:rsid w:val="00A460B2"/>
    <w:rsid w:val="00A4664C"/>
    <w:rsid w:val="00A46E16"/>
    <w:rsid w:val="00A4711B"/>
    <w:rsid w:val="00A47258"/>
    <w:rsid w:val="00A4739D"/>
    <w:rsid w:val="00A47844"/>
    <w:rsid w:val="00A4794E"/>
    <w:rsid w:val="00A47DA3"/>
    <w:rsid w:val="00A5000C"/>
    <w:rsid w:val="00A5014E"/>
    <w:rsid w:val="00A50203"/>
    <w:rsid w:val="00A5022F"/>
    <w:rsid w:val="00A504A0"/>
    <w:rsid w:val="00A505D9"/>
    <w:rsid w:val="00A50BF6"/>
    <w:rsid w:val="00A50EFD"/>
    <w:rsid w:val="00A5124C"/>
    <w:rsid w:val="00A513C5"/>
    <w:rsid w:val="00A51520"/>
    <w:rsid w:val="00A516B8"/>
    <w:rsid w:val="00A51745"/>
    <w:rsid w:val="00A518EC"/>
    <w:rsid w:val="00A51ACF"/>
    <w:rsid w:val="00A51D30"/>
    <w:rsid w:val="00A51DBD"/>
    <w:rsid w:val="00A52626"/>
    <w:rsid w:val="00A52643"/>
    <w:rsid w:val="00A5299B"/>
    <w:rsid w:val="00A53063"/>
    <w:rsid w:val="00A533AD"/>
    <w:rsid w:val="00A5362F"/>
    <w:rsid w:val="00A54042"/>
    <w:rsid w:val="00A54182"/>
    <w:rsid w:val="00A542C2"/>
    <w:rsid w:val="00A54401"/>
    <w:rsid w:val="00A546CB"/>
    <w:rsid w:val="00A5481A"/>
    <w:rsid w:val="00A54D38"/>
    <w:rsid w:val="00A54F9D"/>
    <w:rsid w:val="00A55335"/>
    <w:rsid w:val="00A5545C"/>
    <w:rsid w:val="00A554DA"/>
    <w:rsid w:val="00A55720"/>
    <w:rsid w:val="00A55852"/>
    <w:rsid w:val="00A55BF0"/>
    <w:rsid w:val="00A55D95"/>
    <w:rsid w:val="00A55DA7"/>
    <w:rsid w:val="00A55E1A"/>
    <w:rsid w:val="00A55F00"/>
    <w:rsid w:val="00A55F13"/>
    <w:rsid w:val="00A55FE2"/>
    <w:rsid w:val="00A56047"/>
    <w:rsid w:val="00A565BC"/>
    <w:rsid w:val="00A567A2"/>
    <w:rsid w:val="00A56987"/>
    <w:rsid w:val="00A569C5"/>
    <w:rsid w:val="00A569CC"/>
    <w:rsid w:val="00A56A79"/>
    <w:rsid w:val="00A56AE6"/>
    <w:rsid w:val="00A56B90"/>
    <w:rsid w:val="00A56CFB"/>
    <w:rsid w:val="00A56F98"/>
    <w:rsid w:val="00A573C2"/>
    <w:rsid w:val="00A574D8"/>
    <w:rsid w:val="00A57981"/>
    <w:rsid w:val="00A57A9B"/>
    <w:rsid w:val="00A57D21"/>
    <w:rsid w:val="00A6045E"/>
    <w:rsid w:val="00A606C7"/>
    <w:rsid w:val="00A60703"/>
    <w:rsid w:val="00A607C8"/>
    <w:rsid w:val="00A60814"/>
    <w:rsid w:val="00A60BE2"/>
    <w:rsid w:val="00A60E68"/>
    <w:rsid w:val="00A61290"/>
    <w:rsid w:val="00A612C1"/>
    <w:rsid w:val="00A61492"/>
    <w:rsid w:val="00A61495"/>
    <w:rsid w:val="00A61550"/>
    <w:rsid w:val="00A6169B"/>
    <w:rsid w:val="00A61C03"/>
    <w:rsid w:val="00A61E3D"/>
    <w:rsid w:val="00A61E49"/>
    <w:rsid w:val="00A61F61"/>
    <w:rsid w:val="00A621BE"/>
    <w:rsid w:val="00A62696"/>
    <w:rsid w:val="00A6272F"/>
    <w:rsid w:val="00A629EC"/>
    <w:rsid w:val="00A62C46"/>
    <w:rsid w:val="00A62C91"/>
    <w:rsid w:val="00A62E06"/>
    <w:rsid w:val="00A62F1F"/>
    <w:rsid w:val="00A62FD1"/>
    <w:rsid w:val="00A630BE"/>
    <w:rsid w:val="00A63162"/>
    <w:rsid w:val="00A631BF"/>
    <w:rsid w:val="00A633BC"/>
    <w:rsid w:val="00A635B3"/>
    <w:rsid w:val="00A6364E"/>
    <w:rsid w:val="00A636E4"/>
    <w:rsid w:val="00A638D3"/>
    <w:rsid w:val="00A639EF"/>
    <w:rsid w:val="00A63A41"/>
    <w:rsid w:val="00A63BA0"/>
    <w:rsid w:val="00A63E6F"/>
    <w:rsid w:val="00A63EEB"/>
    <w:rsid w:val="00A640B6"/>
    <w:rsid w:val="00A64235"/>
    <w:rsid w:val="00A64251"/>
    <w:rsid w:val="00A64667"/>
    <w:rsid w:val="00A64839"/>
    <w:rsid w:val="00A6487D"/>
    <w:rsid w:val="00A648E7"/>
    <w:rsid w:val="00A64946"/>
    <w:rsid w:val="00A64B10"/>
    <w:rsid w:val="00A64BC2"/>
    <w:rsid w:val="00A64C74"/>
    <w:rsid w:val="00A65148"/>
    <w:rsid w:val="00A651A7"/>
    <w:rsid w:val="00A659F8"/>
    <w:rsid w:val="00A65AC8"/>
    <w:rsid w:val="00A65B7A"/>
    <w:rsid w:val="00A65D18"/>
    <w:rsid w:val="00A65E32"/>
    <w:rsid w:val="00A65E52"/>
    <w:rsid w:val="00A66085"/>
    <w:rsid w:val="00A66303"/>
    <w:rsid w:val="00A66467"/>
    <w:rsid w:val="00A66976"/>
    <w:rsid w:val="00A669D6"/>
    <w:rsid w:val="00A66ADD"/>
    <w:rsid w:val="00A6711E"/>
    <w:rsid w:val="00A6724C"/>
    <w:rsid w:val="00A67479"/>
    <w:rsid w:val="00A675D5"/>
    <w:rsid w:val="00A67681"/>
    <w:rsid w:val="00A67A67"/>
    <w:rsid w:val="00A67BCD"/>
    <w:rsid w:val="00A7003C"/>
    <w:rsid w:val="00A7004F"/>
    <w:rsid w:val="00A7032C"/>
    <w:rsid w:val="00A7039B"/>
    <w:rsid w:val="00A70400"/>
    <w:rsid w:val="00A705AA"/>
    <w:rsid w:val="00A70705"/>
    <w:rsid w:val="00A70B5A"/>
    <w:rsid w:val="00A70C47"/>
    <w:rsid w:val="00A70C4B"/>
    <w:rsid w:val="00A70D33"/>
    <w:rsid w:val="00A71128"/>
    <w:rsid w:val="00A713A0"/>
    <w:rsid w:val="00A71567"/>
    <w:rsid w:val="00A7159A"/>
    <w:rsid w:val="00A71D03"/>
    <w:rsid w:val="00A71EC8"/>
    <w:rsid w:val="00A72996"/>
    <w:rsid w:val="00A72D8B"/>
    <w:rsid w:val="00A72E47"/>
    <w:rsid w:val="00A73024"/>
    <w:rsid w:val="00A7335A"/>
    <w:rsid w:val="00A733EC"/>
    <w:rsid w:val="00A7387C"/>
    <w:rsid w:val="00A7397C"/>
    <w:rsid w:val="00A73D25"/>
    <w:rsid w:val="00A74010"/>
    <w:rsid w:val="00A74150"/>
    <w:rsid w:val="00A745BB"/>
    <w:rsid w:val="00A747EA"/>
    <w:rsid w:val="00A74889"/>
    <w:rsid w:val="00A74A33"/>
    <w:rsid w:val="00A74BE4"/>
    <w:rsid w:val="00A74E67"/>
    <w:rsid w:val="00A7560D"/>
    <w:rsid w:val="00A75AA2"/>
    <w:rsid w:val="00A75BB8"/>
    <w:rsid w:val="00A75C96"/>
    <w:rsid w:val="00A75F37"/>
    <w:rsid w:val="00A75F96"/>
    <w:rsid w:val="00A766E6"/>
    <w:rsid w:val="00A76B02"/>
    <w:rsid w:val="00A76B98"/>
    <w:rsid w:val="00A76E20"/>
    <w:rsid w:val="00A772CF"/>
    <w:rsid w:val="00A772E7"/>
    <w:rsid w:val="00A7750C"/>
    <w:rsid w:val="00A77517"/>
    <w:rsid w:val="00A77694"/>
    <w:rsid w:val="00A776F0"/>
    <w:rsid w:val="00A77743"/>
    <w:rsid w:val="00A77949"/>
    <w:rsid w:val="00A77B6E"/>
    <w:rsid w:val="00A77CC9"/>
    <w:rsid w:val="00A77E3D"/>
    <w:rsid w:val="00A800DB"/>
    <w:rsid w:val="00A803B4"/>
    <w:rsid w:val="00A8069A"/>
    <w:rsid w:val="00A80A68"/>
    <w:rsid w:val="00A80C0A"/>
    <w:rsid w:val="00A80C3A"/>
    <w:rsid w:val="00A80C95"/>
    <w:rsid w:val="00A80D7D"/>
    <w:rsid w:val="00A810B6"/>
    <w:rsid w:val="00A81210"/>
    <w:rsid w:val="00A8132A"/>
    <w:rsid w:val="00A81333"/>
    <w:rsid w:val="00A81653"/>
    <w:rsid w:val="00A81906"/>
    <w:rsid w:val="00A81BE1"/>
    <w:rsid w:val="00A81E12"/>
    <w:rsid w:val="00A81FAA"/>
    <w:rsid w:val="00A8217F"/>
    <w:rsid w:val="00A822AA"/>
    <w:rsid w:val="00A823D2"/>
    <w:rsid w:val="00A824F1"/>
    <w:rsid w:val="00A828AE"/>
    <w:rsid w:val="00A82A36"/>
    <w:rsid w:val="00A82B12"/>
    <w:rsid w:val="00A82D7C"/>
    <w:rsid w:val="00A82D7E"/>
    <w:rsid w:val="00A82F5E"/>
    <w:rsid w:val="00A831A3"/>
    <w:rsid w:val="00A83424"/>
    <w:rsid w:val="00A834F7"/>
    <w:rsid w:val="00A8384E"/>
    <w:rsid w:val="00A838EF"/>
    <w:rsid w:val="00A83B8A"/>
    <w:rsid w:val="00A8427F"/>
    <w:rsid w:val="00A846FA"/>
    <w:rsid w:val="00A84847"/>
    <w:rsid w:val="00A84B04"/>
    <w:rsid w:val="00A85677"/>
    <w:rsid w:val="00A85963"/>
    <w:rsid w:val="00A859FE"/>
    <w:rsid w:val="00A85A24"/>
    <w:rsid w:val="00A85F79"/>
    <w:rsid w:val="00A8613D"/>
    <w:rsid w:val="00A86317"/>
    <w:rsid w:val="00A864C6"/>
    <w:rsid w:val="00A86691"/>
    <w:rsid w:val="00A866C1"/>
    <w:rsid w:val="00A867D7"/>
    <w:rsid w:val="00A86B5D"/>
    <w:rsid w:val="00A86E0E"/>
    <w:rsid w:val="00A86E74"/>
    <w:rsid w:val="00A86F9C"/>
    <w:rsid w:val="00A86FEB"/>
    <w:rsid w:val="00A8719A"/>
    <w:rsid w:val="00A871D1"/>
    <w:rsid w:val="00A87271"/>
    <w:rsid w:val="00A875CD"/>
    <w:rsid w:val="00A875FE"/>
    <w:rsid w:val="00A876FF"/>
    <w:rsid w:val="00A900B6"/>
    <w:rsid w:val="00A90249"/>
    <w:rsid w:val="00A90471"/>
    <w:rsid w:val="00A907B5"/>
    <w:rsid w:val="00A90850"/>
    <w:rsid w:val="00A90A5A"/>
    <w:rsid w:val="00A90C90"/>
    <w:rsid w:val="00A90F2F"/>
    <w:rsid w:val="00A91377"/>
    <w:rsid w:val="00A91A43"/>
    <w:rsid w:val="00A91AA3"/>
    <w:rsid w:val="00A91CC7"/>
    <w:rsid w:val="00A91EB1"/>
    <w:rsid w:val="00A92236"/>
    <w:rsid w:val="00A92591"/>
    <w:rsid w:val="00A9277F"/>
    <w:rsid w:val="00A9283E"/>
    <w:rsid w:val="00A9291D"/>
    <w:rsid w:val="00A929B1"/>
    <w:rsid w:val="00A92BE9"/>
    <w:rsid w:val="00A92CFB"/>
    <w:rsid w:val="00A92E68"/>
    <w:rsid w:val="00A930A6"/>
    <w:rsid w:val="00A931AA"/>
    <w:rsid w:val="00A932C4"/>
    <w:rsid w:val="00A9333F"/>
    <w:rsid w:val="00A9365F"/>
    <w:rsid w:val="00A93702"/>
    <w:rsid w:val="00A93B0C"/>
    <w:rsid w:val="00A93C14"/>
    <w:rsid w:val="00A93D9B"/>
    <w:rsid w:val="00A947F8"/>
    <w:rsid w:val="00A94E7C"/>
    <w:rsid w:val="00A94FC3"/>
    <w:rsid w:val="00A95055"/>
    <w:rsid w:val="00A95067"/>
    <w:rsid w:val="00A950A5"/>
    <w:rsid w:val="00A95241"/>
    <w:rsid w:val="00A9544A"/>
    <w:rsid w:val="00A95471"/>
    <w:rsid w:val="00A958AD"/>
    <w:rsid w:val="00A95DA9"/>
    <w:rsid w:val="00A95DD2"/>
    <w:rsid w:val="00A965AE"/>
    <w:rsid w:val="00A96749"/>
    <w:rsid w:val="00A9693D"/>
    <w:rsid w:val="00A96A16"/>
    <w:rsid w:val="00A96E0A"/>
    <w:rsid w:val="00A96F67"/>
    <w:rsid w:val="00A970A5"/>
    <w:rsid w:val="00A9719C"/>
    <w:rsid w:val="00A972BA"/>
    <w:rsid w:val="00A9731C"/>
    <w:rsid w:val="00A973CF"/>
    <w:rsid w:val="00A975B9"/>
    <w:rsid w:val="00A976F5"/>
    <w:rsid w:val="00A978BC"/>
    <w:rsid w:val="00A9794F"/>
    <w:rsid w:val="00A97B98"/>
    <w:rsid w:val="00A97CA1"/>
    <w:rsid w:val="00A97D05"/>
    <w:rsid w:val="00AA0522"/>
    <w:rsid w:val="00AA0B21"/>
    <w:rsid w:val="00AA101F"/>
    <w:rsid w:val="00AA1285"/>
    <w:rsid w:val="00AA1460"/>
    <w:rsid w:val="00AA14C1"/>
    <w:rsid w:val="00AA14D2"/>
    <w:rsid w:val="00AA14DA"/>
    <w:rsid w:val="00AA1656"/>
    <w:rsid w:val="00AA17FF"/>
    <w:rsid w:val="00AA189A"/>
    <w:rsid w:val="00AA1A0D"/>
    <w:rsid w:val="00AA1A72"/>
    <w:rsid w:val="00AA1D25"/>
    <w:rsid w:val="00AA1E0E"/>
    <w:rsid w:val="00AA1EC2"/>
    <w:rsid w:val="00AA1F9B"/>
    <w:rsid w:val="00AA1FCC"/>
    <w:rsid w:val="00AA1FF5"/>
    <w:rsid w:val="00AA22B6"/>
    <w:rsid w:val="00AA2400"/>
    <w:rsid w:val="00AA268E"/>
    <w:rsid w:val="00AA26CB"/>
    <w:rsid w:val="00AA26E1"/>
    <w:rsid w:val="00AA29EA"/>
    <w:rsid w:val="00AA29FE"/>
    <w:rsid w:val="00AA2B29"/>
    <w:rsid w:val="00AA2BF1"/>
    <w:rsid w:val="00AA2CC5"/>
    <w:rsid w:val="00AA2E3B"/>
    <w:rsid w:val="00AA3320"/>
    <w:rsid w:val="00AA3468"/>
    <w:rsid w:val="00AA357C"/>
    <w:rsid w:val="00AA3721"/>
    <w:rsid w:val="00AA380B"/>
    <w:rsid w:val="00AA3837"/>
    <w:rsid w:val="00AA38CC"/>
    <w:rsid w:val="00AA38FC"/>
    <w:rsid w:val="00AA3C90"/>
    <w:rsid w:val="00AA3F73"/>
    <w:rsid w:val="00AA4491"/>
    <w:rsid w:val="00AA4522"/>
    <w:rsid w:val="00AA45AB"/>
    <w:rsid w:val="00AA479D"/>
    <w:rsid w:val="00AA4991"/>
    <w:rsid w:val="00AA4B81"/>
    <w:rsid w:val="00AA4D4C"/>
    <w:rsid w:val="00AA4E69"/>
    <w:rsid w:val="00AA5261"/>
    <w:rsid w:val="00AA5481"/>
    <w:rsid w:val="00AA54EB"/>
    <w:rsid w:val="00AA55DA"/>
    <w:rsid w:val="00AA588A"/>
    <w:rsid w:val="00AA5AFF"/>
    <w:rsid w:val="00AA5B7B"/>
    <w:rsid w:val="00AA5DC0"/>
    <w:rsid w:val="00AA60A3"/>
    <w:rsid w:val="00AA6121"/>
    <w:rsid w:val="00AA6188"/>
    <w:rsid w:val="00AA61CE"/>
    <w:rsid w:val="00AA63F9"/>
    <w:rsid w:val="00AA6484"/>
    <w:rsid w:val="00AA64F1"/>
    <w:rsid w:val="00AA6534"/>
    <w:rsid w:val="00AA68FD"/>
    <w:rsid w:val="00AA70BD"/>
    <w:rsid w:val="00AA70FD"/>
    <w:rsid w:val="00AA71CB"/>
    <w:rsid w:val="00AA73E5"/>
    <w:rsid w:val="00AA73E6"/>
    <w:rsid w:val="00AA75B5"/>
    <w:rsid w:val="00AA7961"/>
    <w:rsid w:val="00AA7AA1"/>
    <w:rsid w:val="00AA7D1B"/>
    <w:rsid w:val="00AA7DDF"/>
    <w:rsid w:val="00AA7E0A"/>
    <w:rsid w:val="00AA7EC9"/>
    <w:rsid w:val="00AB015D"/>
    <w:rsid w:val="00AB0292"/>
    <w:rsid w:val="00AB029A"/>
    <w:rsid w:val="00AB07FB"/>
    <w:rsid w:val="00AB091E"/>
    <w:rsid w:val="00AB0A9B"/>
    <w:rsid w:val="00AB0E8C"/>
    <w:rsid w:val="00AB0FDA"/>
    <w:rsid w:val="00AB11F2"/>
    <w:rsid w:val="00AB16A1"/>
    <w:rsid w:val="00AB1815"/>
    <w:rsid w:val="00AB1820"/>
    <w:rsid w:val="00AB196F"/>
    <w:rsid w:val="00AB1C7E"/>
    <w:rsid w:val="00AB2065"/>
    <w:rsid w:val="00AB20ED"/>
    <w:rsid w:val="00AB2859"/>
    <w:rsid w:val="00AB2909"/>
    <w:rsid w:val="00AB2D54"/>
    <w:rsid w:val="00AB3003"/>
    <w:rsid w:val="00AB311E"/>
    <w:rsid w:val="00AB351C"/>
    <w:rsid w:val="00AB39BF"/>
    <w:rsid w:val="00AB4863"/>
    <w:rsid w:val="00AB4C6B"/>
    <w:rsid w:val="00AB4DAE"/>
    <w:rsid w:val="00AB51C9"/>
    <w:rsid w:val="00AB52E1"/>
    <w:rsid w:val="00AB545F"/>
    <w:rsid w:val="00AB5529"/>
    <w:rsid w:val="00AB56C1"/>
    <w:rsid w:val="00AB5A10"/>
    <w:rsid w:val="00AB5ACF"/>
    <w:rsid w:val="00AB6079"/>
    <w:rsid w:val="00AB60E9"/>
    <w:rsid w:val="00AB670A"/>
    <w:rsid w:val="00AB69FB"/>
    <w:rsid w:val="00AB6CBB"/>
    <w:rsid w:val="00AB6EAC"/>
    <w:rsid w:val="00AB6F88"/>
    <w:rsid w:val="00AB6FED"/>
    <w:rsid w:val="00AB7ADA"/>
    <w:rsid w:val="00AC0067"/>
    <w:rsid w:val="00AC00D5"/>
    <w:rsid w:val="00AC061A"/>
    <w:rsid w:val="00AC085A"/>
    <w:rsid w:val="00AC0B2B"/>
    <w:rsid w:val="00AC0DFD"/>
    <w:rsid w:val="00AC0EF9"/>
    <w:rsid w:val="00AC1045"/>
    <w:rsid w:val="00AC180C"/>
    <w:rsid w:val="00AC1960"/>
    <w:rsid w:val="00AC1977"/>
    <w:rsid w:val="00AC1D4E"/>
    <w:rsid w:val="00AC2255"/>
    <w:rsid w:val="00AC22AB"/>
    <w:rsid w:val="00AC2308"/>
    <w:rsid w:val="00AC2330"/>
    <w:rsid w:val="00AC24D6"/>
    <w:rsid w:val="00AC2893"/>
    <w:rsid w:val="00AC2B0E"/>
    <w:rsid w:val="00AC2B77"/>
    <w:rsid w:val="00AC2CDF"/>
    <w:rsid w:val="00AC2E61"/>
    <w:rsid w:val="00AC2FDE"/>
    <w:rsid w:val="00AC3481"/>
    <w:rsid w:val="00AC3B73"/>
    <w:rsid w:val="00AC3B89"/>
    <w:rsid w:val="00AC407A"/>
    <w:rsid w:val="00AC4331"/>
    <w:rsid w:val="00AC43A2"/>
    <w:rsid w:val="00AC45AA"/>
    <w:rsid w:val="00AC495C"/>
    <w:rsid w:val="00AC49C0"/>
    <w:rsid w:val="00AC4C52"/>
    <w:rsid w:val="00AC4F33"/>
    <w:rsid w:val="00AC55F8"/>
    <w:rsid w:val="00AC56F2"/>
    <w:rsid w:val="00AC5881"/>
    <w:rsid w:val="00AC5CA7"/>
    <w:rsid w:val="00AC5D38"/>
    <w:rsid w:val="00AC60D8"/>
    <w:rsid w:val="00AC6203"/>
    <w:rsid w:val="00AC6403"/>
    <w:rsid w:val="00AC6527"/>
    <w:rsid w:val="00AC666C"/>
    <w:rsid w:val="00AC6B2D"/>
    <w:rsid w:val="00AC6C82"/>
    <w:rsid w:val="00AC709F"/>
    <w:rsid w:val="00AC70E2"/>
    <w:rsid w:val="00AC73D7"/>
    <w:rsid w:val="00AC769F"/>
    <w:rsid w:val="00AC7AD8"/>
    <w:rsid w:val="00AC7D10"/>
    <w:rsid w:val="00AC7D9A"/>
    <w:rsid w:val="00AD00A1"/>
    <w:rsid w:val="00AD00F2"/>
    <w:rsid w:val="00AD027B"/>
    <w:rsid w:val="00AD154B"/>
    <w:rsid w:val="00AD1576"/>
    <w:rsid w:val="00AD18A8"/>
    <w:rsid w:val="00AD19A2"/>
    <w:rsid w:val="00AD19F0"/>
    <w:rsid w:val="00AD2307"/>
    <w:rsid w:val="00AD2413"/>
    <w:rsid w:val="00AD2705"/>
    <w:rsid w:val="00AD2772"/>
    <w:rsid w:val="00AD2977"/>
    <w:rsid w:val="00AD2BBB"/>
    <w:rsid w:val="00AD2CBF"/>
    <w:rsid w:val="00AD2D53"/>
    <w:rsid w:val="00AD3015"/>
    <w:rsid w:val="00AD327D"/>
    <w:rsid w:val="00AD33B5"/>
    <w:rsid w:val="00AD340E"/>
    <w:rsid w:val="00AD4131"/>
    <w:rsid w:val="00AD4275"/>
    <w:rsid w:val="00AD4341"/>
    <w:rsid w:val="00AD4516"/>
    <w:rsid w:val="00AD457F"/>
    <w:rsid w:val="00AD4769"/>
    <w:rsid w:val="00AD4B8D"/>
    <w:rsid w:val="00AD4C11"/>
    <w:rsid w:val="00AD53DB"/>
    <w:rsid w:val="00AD544B"/>
    <w:rsid w:val="00AD5772"/>
    <w:rsid w:val="00AD5820"/>
    <w:rsid w:val="00AD5B8E"/>
    <w:rsid w:val="00AD5EB8"/>
    <w:rsid w:val="00AD6033"/>
    <w:rsid w:val="00AD6042"/>
    <w:rsid w:val="00AD61EA"/>
    <w:rsid w:val="00AD6566"/>
    <w:rsid w:val="00AD6849"/>
    <w:rsid w:val="00AD6982"/>
    <w:rsid w:val="00AD6CC2"/>
    <w:rsid w:val="00AD6E46"/>
    <w:rsid w:val="00AD70DA"/>
    <w:rsid w:val="00AD728D"/>
    <w:rsid w:val="00AD76EA"/>
    <w:rsid w:val="00AD76FF"/>
    <w:rsid w:val="00AD777A"/>
    <w:rsid w:val="00AD77F0"/>
    <w:rsid w:val="00AD79FD"/>
    <w:rsid w:val="00AD7B08"/>
    <w:rsid w:val="00AD7C61"/>
    <w:rsid w:val="00AE0136"/>
    <w:rsid w:val="00AE028F"/>
    <w:rsid w:val="00AE0309"/>
    <w:rsid w:val="00AE0352"/>
    <w:rsid w:val="00AE07BC"/>
    <w:rsid w:val="00AE0976"/>
    <w:rsid w:val="00AE0A5F"/>
    <w:rsid w:val="00AE0AA5"/>
    <w:rsid w:val="00AE0B91"/>
    <w:rsid w:val="00AE0E91"/>
    <w:rsid w:val="00AE0EE0"/>
    <w:rsid w:val="00AE110A"/>
    <w:rsid w:val="00AE14CB"/>
    <w:rsid w:val="00AE15D6"/>
    <w:rsid w:val="00AE1722"/>
    <w:rsid w:val="00AE1738"/>
    <w:rsid w:val="00AE17AA"/>
    <w:rsid w:val="00AE1804"/>
    <w:rsid w:val="00AE1814"/>
    <w:rsid w:val="00AE183E"/>
    <w:rsid w:val="00AE1BD9"/>
    <w:rsid w:val="00AE1CB4"/>
    <w:rsid w:val="00AE1CF2"/>
    <w:rsid w:val="00AE1DFA"/>
    <w:rsid w:val="00AE2143"/>
    <w:rsid w:val="00AE2672"/>
    <w:rsid w:val="00AE285F"/>
    <w:rsid w:val="00AE2A11"/>
    <w:rsid w:val="00AE2F80"/>
    <w:rsid w:val="00AE305C"/>
    <w:rsid w:val="00AE3134"/>
    <w:rsid w:val="00AE3218"/>
    <w:rsid w:val="00AE357F"/>
    <w:rsid w:val="00AE389A"/>
    <w:rsid w:val="00AE3BD2"/>
    <w:rsid w:val="00AE3BEA"/>
    <w:rsid w:val="00AE3E20"/>
    <w:rsid w:val="00AE41D9"/>
    <w:rsid w:val="00AE4301"/>
    <w:rsid w:val="00AE45BD"/>
    <w:rsid w:val="00AE47E7"/>
    <w:rsid w:val="00AE4B37"/>
    <w:rsid w:val="00AE4B38"/>
    <w:rsid w:val="00AE5379"/>
    <w:rsid w:val="00AE59BF"/>
    <w:rsid w:val="00AE59D8"/>
    <w:rsid w:val="00AE5B91"/>
    <w:rsid w:val="00AE65E3"/>
    <w:rsid w:val="00AE66DA"/>
    <w:rsid w:val="00AE68A1"/>
    <w:rsid w:val="00AE692B"/>
    <w:rsid w:val="00AE6BE4"/>
    <w:rsid w:val="00AE6CE8"/>
    <w:rsid w:val="00AE6D9E"/>
    <w:rsid w:val="00AE6E57"/>
    <w:rsid w:val="00AE7737"/>
    <w:rsid w:val="00AE795E"/>
    <w:rsid w:val="00AE79D7"/>
    <w:rsid w:val="00AE7B0B"/>
    <w:rsid w:val="00AE7C43"/>
    <w:rsid w:val="00AE7C45"/>
    <w:rsid w:val="00AE7D7E"/>
    <w:rsid w:val="00AE7DDD"/>
    <w:rsid w:val="00AE7E69"/>
    <w:rsid w:val="00AF00CA"/>
    <w:rsid w:val="00AF029A"/>
    <w:rsid w:val="00AF03E3"/>
    <w:rsid w:val="00AF0423"/>
    <w:rsid w:val="00AF04A0"/>
    <w:rsid w:val="00AF07A8"/>
    <w:rsid w:val="00AF0A2A"/>
    <w:rsid w:val="00AF1037"/>
    <w:rsid w:val="00AF1237"/>
    <w:rsid w:val="00AF137D"/>
    <w:rsid w:val="00AF156A"/>
    <w:rsid w:val="00AF187A"/>
    <w:rsid w:val="00AF191B"/>
    <w:rsid w:val="00AF1A2B"/>
    <w:rsid w:val="00AF1BC1"/>
    <w:rsid w:val="00AF1CE3"/>
    <w:rsid w:val="00AF1CF8"/>
    <w:rsid w:val="00AF1F99"/>
    <w:rsid w:val="00AF2146"/>
    <w:rsid w:val="00AF21E2"/>
    <w:rsid w:val="00AF2346"/>
    <w:rsid w:val="00AF2363"/>
    <w:rsid w:val="00AF2725"/>
    <w:rsid w:val="00AF29C4"/>
    <w:rsid w:val="00AF2C69"/>
    <w:rsid w:val="00AF2DDB"/>
    <w:rsid w:val="00AF32EA"/>
    <w:rsid w:val="00AF344F"/>
    <w:rsid w:val="00AF3536"/>
    <w:rsid w:val="00AF35C2"/>
    <w:rsid w:val="00AF366D"/>
    <w:rsid w:val="00AF36C4"/>
    <w:rsid w:val="00AF3763"/>
    <w:rsid w:val="00AF384D"/>
    <w:rsid w:val="00AF3CFE"/>
    <w:rsid w:val="00AF3EFB"/>
    <w:rsid w:val="00AF48DF"/>
    <w:rsid w:val="00AF5225"/>
    <w:rsid w:val="00AF5239"/>
    <w:rsid w:val="00AF5382"/>
    <w:rsid w:val="00AF5618"/>
    <w:rsid w:val="00AF56B3"/>
    <w:rsid w:val="00AF5B90"/>
    <w:rsid w:val="00AF61F4"/>
    <w:rsid w:val="00AF63D7"/>
    <w:rsid w:val="00AF6649"/>
    <w:rsid w:val="00AF6759"/>
    <w:rsid w:val="00AF694F"/>
    <w:rsid w:val="00AF6E64"/>
    <w:rsid w:val="00AF71D9"/>
    <w:rsid w:val="00AF7222"/>
    <w:rsid w:val="00AF7417"/>
    <w:rsid w:val="00AF771F"/>
    <w:rsid w:val="00AF7977"/>
    <w:rsid w:val="00AF7985"/>
    <w:rsid w:val="00AF7C77"/>
    <w:rsid w:val="00AF7FAE"/>
    <w:rsid w:val="00B00427"/>
    <w:rsid w:val="00B00547"/>
    <w:rsid w:val="00B006AE"/>
    <w:rsid w:val="00B00823"/>
    <w:rsid w:val="00B00F67"/>
    <w:rsid w:val="00B01669"/>
    <w:rsid w:val="00B0166C"/>
    <w:rsid w:val="00B01716"/>
    <w:rsid w:val="00B01899"/>
    <w:rsid w:val="00B019D4"/>
    <w:rsid w:val="00B01AA6"/>
    <w:rsid w:val="00B01B5C"/>
    <w:rsid w:val="00B0225D"/>
    <w:rsid w:val="00B0231E"/>
    <w:rsid w:val="00B025B9"/>
    <w:rsid w:val="00B02786"/>
    <w:rsid w:val="00B028B0"/>
    <w:rsid w:val="00B028FB"/>
    <w:rsid w:val="00B02AB9"/>
    <w:rsid w:val="00B02B68"/>
    <w:rsid w:val="00B02BE7"/>
    <w:rsid w:val="00B0319A"/>
    <w:rsid w:val="00B033AE"/>
    <w:rsid w:val="00B03418"/>
    <w:rsid w:val="00B036B3"/>
    <w:rsid w:val="00B038E9"/>
    <w:rsid w:val="00B03B9E"/>
    <w:rsid w:val="00B03FAC"/>
    <w:rsid w:val="00B0490C"/>
    <w:rsid w:val="00B04EB5"/>
    <w:rsid w:val="00B04FE1"/>
    <w:rsid w:val="00B0546D"/>
    <w:rsid w:val="00B05557"/>
    <w:rsid w:val="00B05929"/>
    <w:rsid w:val="00B059BE"/>
    <w:rsid w:val="00B05DA7"/>
    <w:rsid w:val="00B05DF2"/>
    <w:rsid w:val="00B06253"/>
    <w:rsid w:val="00B062EF"/>
    <w:rsid w:val="00B066CC"/>
    <w:rsid w:val="00B06B38"/>
    <w:rsid w:val="00B06FDA"/>
    <w:rsid w:val="00B0701E"/>
    <w:rsid w:val="00B07111"/>
    <w:rsid w:val="00B0733B"/>
    <w:rsid w:val="00B07386"/>
    <w:rsid w:val="00B0741A"/>
    <w:rsid w:val="00B0764D"/>
    <w:rsid w:val="00B07A59"/>
    <w:rsid w:val="00B07BC3"/>
    <w:rsid w:val="00B10097"/>
    <w:rsid w:val="00B1046E"/>
    <w:rsid w:val="00B104E2"/>
    <w:rsid w:val="00B1069D"/>
    <w:rsid w:val="00B10760"/>
    <w:rsid w:val="00B10A65"/>
    <w:rsid w:val="00B10C30"/>
    <w:rsid w:val="00B10C7D"/>
    <w:rsid w:val="00B10C97"/>
    <w:rsid w:val="00B10D26"/>
    <w:rsid w:val="00B110E4"/>
    <w:rsid w:val="00B11147"/>
    <w:rsid w:val="00B1123A"/>
    <w:rsid w:val="00B11271"/>
    <w:rsid w:val="00B115D7"/>
    <w:rsid w:val="00B11BBE"/>
    <w:rsid w:val="00B11BE1"/>
    <w:rsid w:val="00B11CB2"/>
    <w:rsid w:val="00B122F9"/>
    <w:rsid w:val="00B123F9"/>
    <w:rsid w:val="00B12578"/>
    <w:rsid w:val="00B127F6"/>
    <w:rsid w:val="00B12980"/>
    <w:rsid w:val="00B12BA2"/>
    <w:rsid w:val="00B12DC5"/>
    <w:rsid w:val="00B1330A"/>
    <w:rsid w:val="00B137DF"/>
    <w:rsid w:val="00B13E01"/>
    <w:rsid w:val="00B14077"/>
    <w:rsid w:val="00B1410A"/>
    <w:rsid w:val="00B1424F"/>
    <w:rsid w:val="00B142E2"/>
    <w:rsid w:val="00B14317"/>
    <w:rsid w:val="00B143BE"/>
    <w:rsid w:val="00B1446F"/>
    <w:rsid w:val="00B14633"/>
    <w:rsid w:val="00B14952"/>
    <w:rsid w:val="00B14F96"/>
    <w:rsid w:val="00B1504B"/>
    <w:rsid w:val="00B1552B"/>
    <w:rsid w:val="00B15821"/>
    <w:rsid w:val="00B15A82"/>
    <w:rsid w:val="00B15CC1"/>
    <w:rsid w:val="00B15E0B"/>
    <w:rsid w:val="00B16145"/>
    <w:rsid w:val="00B161D6"/>
    <w:rsid w:val="00B16826"/>
    <w:rsid w:val="00B16926"/>
    <w:rsid w:val="00B17037"/>
    <w:rsid w:val="00B1708A"/>
    <w:rsid w:val="00B170CE"/>
    <w:rsid w:val="00B1737B"/>
    <w:rsid w:val="00B173FC"/>
    <w:rsid w:val="00B175CA"/>
    <w:rsid w:val="00B178AA"/>
    <w:rsid w:val="00B17A17"/>
    <w:rsid w:val="00B17ABA"/>
    <w:rsid w:val="00B17B1E"/>
    <w:rsid w:val="00B17F4C"/>
    <w:rsid w:val="00B20412"/>
    <w:rsid w:val="00B2046F"/>
    <w:rsid w:val="00B2083C"/>
    <w:rsid w:val="00B208C4"/>
    <w:rsid w:val="00B208DA"/>
    <w:rsid w:val="00B20ACE"/>
    <w:rsid w:val="00B20AD7"/>
    <w:rsid w:val="00B20AF6"/>
    <w:rsid w:val="00B20B3E"/>
    <w:rsid w:val="00B20BEA"/>
    <w:rsid w:val="00B20DEB"/>
    <w:rsid w:val="00B20E2A"/>
    <w:rsid w:val="00B20EBE"/>
    <w:rsid w:val="00B21393"/>
    <w:rsid w:val="00B213FA"/>
    <w:rsid w:val="00B21416"/>
    <w:rsid w:val="00B21718"/>
    <w:rsid w:val="00B21A07"/>
    <w:rsid w:val="00B21C59"/>
    <w:rsid w:val="00B21D99"/>
    <w:rsid w:val="00B22031"/>
    <w:rsid w:val="00B224E3"/>
    <w:rsid w:val="00B22C95"/>
    <w:rsid w:val="00B22DA8"/>
    <w:rsid w:val="00B230B5"/>
    <w:rsid w:val="00B2314D"/>
    <w:rsid w:val="00B23280"/>
    <w:rsid w:val="00B23367"/>
    <w:rsid w:val="00B23AA8"/>
    <w:rsid w:val="00B23BA0"/>
    <w:rsid w:val="00B23C11"/>
    <w:rsid w:val="00B241FC"/>
    <w:rsid w:val="00B242B4"/>
    <w:rsid w:val="00B24713"/>
    <w:rsid w:val="00B247C1"/>
    <w:rsid w:val="00B24929"/>
    <w:rsid w:val="00B249B9"/>
    <w:rsid w:val="00B249BE"/>
    <w:rsid w:val="00B249CB"/>
    <w:rsid w:val="00B24C56"/>
    <w:rsid w:val="00B2502C"/>
    <w:rsid w:val="00B25155"/>
    <w:rsid w:val="00B252D9"/>
    <w:rsid w:val="00B25353"/>
    <w:rsid w:val="00B2535C"/>
    <w:rsid w:val="00B253C6"/>
    <w:rsid w:val="00B25510"/>
    <w:rsid w:val="00B2597D"/>
    <w:rsid w:val="00B25A0B"/>
    <w:rsid w:val="00B25B8D"/>
    <w:rsid w:val="00B25CE5"/>
    <w:rsid w:val="00B25DFA"/>
    <w:rsid w:val="00B26081"/>
    <w:rsid w:val="00B261AE"/>
    <w:rsid w:val="00B262CA"/>
    <w:rsid w:val="00B262F3"/>
    <w:rsid w:val="00B264EE"/>
    <w:rsid w:val="00B2658D"/>
    <w:rsid w:val="00B2660D"/>
    <w:rsid w:val="00B26817"/>
    <w:rsid w:val="00B26A76"/>
    <w:rsid w:val="00B26AAB"/>
    <w:rsid w:val="00B26B5D"/>
    <w:rsid w:val="00B26E4A"/>
    <w:rsid w:val="00B2743E"/>
    <w:rsid w:val="00B27A0E"/>
    <w:rsid w:val="00B27B0D"/>
    <w:rsid w:val="00B27CCA"/>
    <w:rsid w:val="00B3003D"/>
    <w:rsid w:val="00B300AC"/>
    <w:rsid w:val="00B300B6"/>
    <w:rsid w:val="00B301EB"/>
    <w:rsid w:val="00B30378"/>
    <w:rsid w:val="00B30584"/>
    <w:rsid w:val="00B30866"/>
    <w:rsid w:val="00B30B14"/>
    <w:rsid w:val="00B30BB3"/>
    <w:rsid w:val="00B30C78"/>
    <w:rsid w:val="00B30E2D"/>
    <w:rsid w:val="00B30E73"/>
    <w:rsid w:val="00B30EE4"/>
    <w:rsid w:val="00B31033"/>
    <w:rsid w:val="00B31231"/>
    <w:rsid w:val="00B31535"/>
    <w:rsid w:val="00B315C4"/>
    <w:rsid w:val="00B31601"/>
    <w:rsid w:val="00B31A72"/>
    <w:rsid w:val="00B31ACA"/>
    <w:rsid w:val="00B31B14"/>
    <w:rsid w:val="00B31BCB"/>
    <w:rsid w:val="00B3221F"/>
    <w:rsid w:val="00B322EA"/>
    <w:rsid w:val="00B3239A"/>
    <w:rsid w:val="00B32743"/>
    <w:rsid w:val="00B328AF"/>
    <w:rsid w:val="00B32DFC"/>
    <w:rsid w:val="00B335EE"/>
    <w:rsid w:val="00B33CBB"/>
    <w:rsid w:val="00B33CEF"/>
    <w:rsid w:val="00B33EE2"/>
    <w:rsid w:val="00B33F84"/>
    <w:rsid w:val="00B34529"/>
    <w:rsid w:val="00B34862"/>
    <w:rsid w:val="00B34925"/>
    <w:rsid w:val="00B34F62"/>
    <w:rsid w:val="00B35138"/>
    <w:rsid w:val="00B353BD"/>
    <w:rsid w:val="00B354BB"/>
    <w:rsid w:val="00B35587"/>
    <w:rsid w:val="00B355CF"/>
    <w:rsid w:val="00B355F2"/>
    <w:rsid w:val="00B358E7"/>
    <w:rsid w:val="00B35B6C"/>
    <w:rsid w:val="00B35D20"/>
    <w:rsid w:val="00B35E5B"/>
    <w:rsid w:val="00B35FF5"/>
    <w:rsid w:val="00B361C0"/>
    <w:rsid w:val="00B36233"/>
    <w:rsid w:val="00B3628F"/>
    <w:rsid w:val="00B36388"/>
    <w:rsid w:val="00B36401"/>
    <w:rsid w:val="00B36402"/>
    <w:rsid w:val="00B36498"/>
    <w:rsid w:val="00B368C2"/>
    <w:rsid w:val="00B36BE8"/>
    <w:rsid w:val="00B36CD1"/>
    <w:rsid w:val="00B36EE4"/>
    <w:rsid w:val="00B36FA9"/>
    <w:rsid w:val="00B373CE"/>
    <w:rsid w:val="00B374FE"/>
    <w:rsid w:val="00B3793E"/>
    <w:rsid w:val="00B37979"/>
    <w:rsid w:val="00B40BB1"/>
    <w:rsid w:val="00B41236"/>
    <w:rsid w:val="00B4132B"/>
    <w:rsid w:val="00B414CC"/>
    <w:rsid w:val="00B4165C"/>
    <w:rsid w:val="00B41B17"/>
    <w:rsid w:val="00B41CAB"/>
    <w:rsid w:val="00B41F5B"/>
    <w:rsid w:val="00B42484"/>
    <w:rsid w:val="00B42501"/>
    <w:rsid w:val="00B4285B"/>
    <w:rsid w:val="00B4295E"/>
    <w:rsid w:val="00B42B2F"/>
    <w:rsid w:val="00B42B4C"/>
    <w:rsid w:val="00B42CD3"/>
    <w:rsid w:val="00B42FBF"/>
    <w:rsid w:val="00B43192"/>
    <w:rsid w:val="00B43432"/>
    <w:rsid w:val="00B43555"/>
    <w:rsid w:val="00B4358A"/>
    <w:rsid w:val="00B43613"/>
    <w:rsid w:val="00B4379B"/>
    <w:rsid w:val="00B4394C"/>
    <w:rsid w:val="00B43C80"/>
    <w:rsid w:val="00B43C9D"/>
    <w:rsid w:val="00B43FE7"/>
    <w:rsid w:val="00B44009"/>
    <w:rsid w:val="00B44441"/>
    <w:rsid w:val="00B4445A"/>
    <w:rsid w:val="00B44695"/>
    <w:rsid w:val="00B4472A"/>
    <w:rsid w:val="00B4478C"/>
    <w:rsid w:val="00B44848"/>
    <w:rsid w:val="00B44951"/>
    <w:rsid w:val="00B449BC"/>
    <w:rsid w:val="00B44BE5"/>
    <w:rsid w:val="00B44E79"/>
    <w:rsid w:val="00B44F42"/>
    <w:rsid w:val="00B451A0"/>
    <w:rsid w:val="00B45276"/>
    <w:rsid w:val="00B45481"/>
    <w:rsid w:val="00B4575D"/>
    <w:rsid w:val="00B45AA6"/>
    <w:rsid w:val="00B45E91"/>
    <w:rsid w:val="00B46055"/>
    <w:rsid w:val="00B46161"/>
    <w:rsid w:val="00B461F2"/>
    <w:rsid w:val="00B46278"/>
    <w:rsid w:val="00B4638F"/>
    <w:rsid w:val="00B4693F"/>
    <w:rsid w:val="00B46ADA"/>
    <w:rsid w:val="00B46B00"/>
    <w:rsid w:val="00B46BCD"/>
    <w:rsid w:val="00B46D9E"/>
    <w:rsid w:val="00B46E1B"/>
    <w:rsid w:val="00B47251"/>
    <w:rsid w:val="00B474BA"/>
    <w:rsid w:val="00B4751B"/>
    <w:rsid w:val="00B476D8"/>
    <w:rsid w:val="00B4777D"/>
    <w:rsid w:val="00B4787D"/>
    <w:rsid w:val="00B50271"/>
    <w:rsid w:val="00B50317"/>
    <w:rsid w:val="00B508FF"/>
    <w:rsid w:val="00B50C23"/>
    <w:rsid w:val="00B50E2B"/>
    <w:rsid w:val="00B50E8D"/>
    <w:rsid w:val="00B5153A"/>
    <w:rsid w:val="00B51542"/>
    <w:rsid w:val="00B515B0"/>
    <w:rsid w:val="00B515B9"/>
    <w:rsid w:val="00B516D2"/>
    <w:rsid w:val="00B517EB"/>
    <w:rsid w:val="00B518C0"/>
    <w:rsid w:val="00B518F8"/>
    <w:rsid w:val="00B5196B"/>
    <w:rsid w:val="00B51B1E"/>
    <w:rsid w:val="00B51B4A"/>
    <w:rsid w:val="00B51E07"/>
    <w:rsid w:val="00B51F76"/>
    <w:rsid w:val="00B51F7B"/>
    <w:rsid w:val="00B524BB"/>
    <w:rsid w:val="00B52550"/>
    <w:rsid w:val="00B526E8"/>
    <w:rsid w:val="00B52716"/>
    <w:rsid w:val="00B529EA"/>
    <w:rsid w:val="00B52B6F"/>
    <w:rsid w:val="00B52C2F"/>
    <w:rsid w:val="00B52C78"/>
    <w:rsid w:val="00B52CC8"/>
    <w:rsid w:val="00B52EF1"/>
    <w:rsid w:val="00B52F18"/>
    <w:rsid w:val="00B5306A"/>
    <w:rsid w:val="00B53282"/>
    <w:rsid w:val="00B532B1"/>
    <w:rsid w:val="00B53A27"/>
    <w:rsid w:val="00B53EB4"/>
    <w:rsid w:val="00B54143"/>
    <w:rsid w:val="00B54208"/>
    <w:rsid w:val="00B54278"/>
    <w:rsid w:val="00B54517"/>
    <w:rsid w:val="00B54ADA"/>
    <w:rsid w:val="00B54C87"/>
    <w:rsid w:val="00B54CAC"/>
    <w:rsid w:val="00B54CE9"/>
    <w:rsid w:val="00B55397"/>
    <w:rsid w:val="00B55400"/>
    <w:rsid w:val="00B555FB"/>
    <w:rsid w:val="00B5586D"/>
    <w:rsid w:val="00B55B39"/>
    <w:rsid w:val="00B56074"/>
    <w:rsid w:val="00B56271"/>
    <w:rsid w:val="00B563B2"/>
    <w:rsid w:val="00B5669A"/>
    <w:rsid w:val="00B56714"/>
    <w:rsid w:val="00B567A9"/>
    <w:rsid w:val="00B567D5"/>
    <w:rsid w:val="00B567F0"/>
    <w:rsid w:val="00B568DE"/>
    <w:rsid w:val="00B56A3A"/>
    <w:rsid w:val="00B56C6E"/>
    <w:rsid w:val="00B56ED3"/>
    <w:rsid w:val="00B57431"/>
    <w:rsid w:val="00B57558"/>
    <w:rsid w:val="00B57CBC"/>
    <w:rsid w:val="00B57D83"/>
    <w:rsid w:val="00B6012F"/>
    <w:rsid w:val="00B601BF"/>
    <w:rsid w:val="00B6046C"/>
    <w:rsid w:val="00B607EC"/>
    <w:rsid w:val="00B60A73"/>
    <w:rsid w:val="00B60B7C"/>
    <w:rsid w:val="00B60D2B"/>
    <w:rsid w:val="00B60F16"/>
    <w:rsid w:val="00B61055"/>
    <w:rsid w:val="00B610DD"/>
    <w:rsid w:val="00B613A6"/>
    <w:rsid w:val="00B614EF"/>
    <w:rsid w:val="00B61532"/>
    <w:rsid w:val="00B6215E"/>
    <w:rsid w:val="00B62380"/>
    <w:rsid w:val="00B6247D"/>
    <w:rsid w:val="00B624E9"/>
    <w:rsid w:val="00B62535"/>
    <w:rsid w:val="00B62639"/>
    <w:rsid w:val="00B628AA"/>
    <w:rsid w:val="00B62A15"/>
    <w:rsid w:val="00B62AD7"/>
    <w:rsid w:val="00B62B17"/>
    <w:rsid w:val="00B62D45"/>
    <w:rsid w:val="00B62DAE"/>
    <w:rsid w:val="00B62ED4"/>
    <w:rsid w:val="00B63923"/>
    <w:rsid w:val="00B6397A"/>
    <w:rsid w:val="00B63C18"/>
    <w:rsid w:val="00B63C44"/>
    <w:rsid w:val="00B641AE"/>
    <w:rsid w:val="00B641FB"/>
    <w:rsid w:val="00B645AE"/>
    <w:rsid w:val="00B645C1"/>
    <w:rsid w:val="00B64768"/>
    <w:rsid w:val="00B64C47"/>
    <w:rsid w:val="00B64D8D"/>
    <w:rsid w:val="00B64F4A"/>
    <w:rsid w:val="00B65323"/>
    <w:rsid w:val="00B6547E"/>
    <w:rsid w:val="00B65520"/>
    <w:rsid w:val="00B656FB"/>
    <w:rsid w:val="00B658CF"/>
    <w:rsid w:val="00B65A88"/>
    <w:rsid w:val="00B6623C"/>
    <w:rsid w:val="00B66652"/>
    <w:rsid w:val="00B6692A"/>
    <w:rsid w:val="00B6755B"/>
    <w:rsid w:val="00B675CD"/>
    <w:rsid w:val="00B67741"/>
    <w:rsid w:val="00B6796A"/>
    <w:rsid w:val="00B67A6C"/>
    <w:rsid w:val="00B67ADF"/>
    <w:rsid w:val="00B67C3B"/>
    <w:rsid w:val="00B67C88"/>
    <w:rsid w:val="00B67CFC"/>
    <w:rsid w:val="00B67DDD"/>
    <w:rsid w:val="00B701BB"/>
    <w:rsid w:val="00B70369"/>
    <w:rsid w:val="00B70563"/>
    <w:rsid w:val="00B70654"/>
    <w:rsid w:val="00B708F5"/>
    <w:rsid w:val="00B70961"/>
    <w:rsid w:val="00B70AFA"/>
    <w:rsid w:val="00B70B57"/>
    <w:rsid w:val="00B70D01"/>
    <w:rsid w:val="00B70F86"/>
    <w:rsid w:val="00B71068"/>
    <w:rsid w:val="00B71399"/>
    <w:rsid w:val="00B7165E"/>
    <w:rsid w:val="00B716A0"/>
    <w:rsid w:val="00B71A5E"/>
    <w:rsid w:val="00B71B11"/>
    <w:rsid w:val="00B71CB6"/>
    <w:rsid w:val="00B7212C"/>
    <w:rsid w:val="00B72962"/>
    <w:rsid w:val="00B72AC1"/>
    <w:rsid w:val="00B72E42"/>
    <w:rsid w:val="00B72F04"/>
    <w:rsid w:val="00B72FFE"/>
    <w:rsid w:val="00B73110"/>
    <w:rsid w:val="00B73399"/>
    <w:rsid w:val="00B7341C"/>
    <w:rsid w:val="00B734AD"/>
    <w:rsid w:val="00B734B6"/>
    <w:rsid w:val="00B73B45"/>
    <w:rsid w:val="00B73C96"/>
    <w:rsid w:val="00B74207"/>
    <w:rsid w:val="00B7488F"/>
    <w:rsid w:val="00B7498D"/>
    <w:rsid w:val="00B74EDE"/>
    <w:rsid w:val="00B7500C"/>
    <w:rsid w:val="00B753C2"/>
    <w:rsid w:val="00B7543B"/>
    <w:rsid w:val="00B75838"/>
    <w:rsid w:val="00B75900"/>
    <w:rsid w:val="00B75959"/>
    <w:rsid w:val="00B75E28"/>
    <w:rsid w:val="00B75E5E"/>
    <w:rsid w:val="00B7633C"/>
    <w:rsid w:val="00B76420"/>
    <w:rsid w:val="00B764F7"/>
    <w:rsid w:val="00B76758"/>
    <w:rsid w:val="00B7684D"/>
    <w:rsid w:val="00B769E6"/>
    <w:rsid w:val="00B76A32"/>
    <w:rsid w:val="00B76CA8"/>
    <w:rsid w:val="00B76FA8"/>
    <w:rsid w:val="00B7702B"/>
    <w:rsid w:val="00B77097"/>
    <w:rsid w:val="00B7724D"/>
    <w:rsid w:val="00B7793C"/>
    <w:rsid w:val="00B77A34"/>
    <w:rsid w:val="00B77F1C"/>
    <w:rsid w:val="00B801AB"/>
    <w:rsid w:val="00B801FE"/>
    <w:rsid w:val="00B80896"/>
    <w:rsid w:val="00B80A9B"/>
    <w:rsid w:val="00B80F46"/>
    <w:rsid w:val="00B80F65"/>
    <w:rsid w:val="00B81060"/>
    <w:rsid w:val="00B81125"/>
    <w:rsid w:val="00B81502"/>
    <w:rsid w:val="00B81571"/>
    <w:rsid w:val="00B81803"/>
    <w:rsid w:val="00B81A06"/>
    <w:rsid w:val="00B81BC7"/>
    <w:rsid w:val="00B81D21"/>
    <w:rsid w:val="00B81E5D"/>
    <w:rsid w:val="00B81F7A"/>
    <w:rsid w:val="00B82173"/>
    <w:rsid w:val="00B8225F"/>
    <w:rsid w:val="00B82397"/>
    <w:rsid w:val="00B82400"/>
    <w:rsid w:val="00B824C4"/>
    <w:rsid w:val="00B825D5"/>
    <w:rsid w:val="00B82857"/>
    <w:rsid w:val="00B828CA"/>
    <w:rsid w:val="00B82981"/>
    <w:rsid w:val="00B829D5"/>
    <w:rsid w:val="00B82DDE"/>
    <w:rsid w:val="00B8333D"/>
    <w:rsid w:val="00B83364"/>
    <w:rsid w:val="00B83406"/>
    <w:rsid w:val="00B83A59"/>
    <w:rsid w:val="00B83EEE"/>
    <w:rsid w:val="00B83F5A"/>
    <w:rsid w:val="00B84161"/>
    <w:rsid w:val="00B847AD"/>
    <w:rsid w:val="00B84AE0"/>
    <w:rsid w:val="00B84C02"/>
    <w:rsid w:val="00B84DB3"/>
    <w:rsid w:val="00B85093"/>
    <w:rsid w:val="00B850A9"/>
    <w:rsid w:val="00B85203"/>
    <w:rsid w:val="00B85893"/>
    <w:rsid w:val="00B85962"/>
    <w:rsid w:val="00B85977"/>
    <w:rsid w:val="00B859BC"/>
    <w:rsid w:val="00B85A29"/>
    <w:rsid w:val="00B85B58"/>
    <w:rsid w:val="00B85C1C"/>
    <w:rsid w:val="00B85DB7"/>
    <w:rsid w:val="00B861A1"/>
    <w:rsid w:val="00B86424"/>
    <w:rsid w:val="00B8664D"/>
    <w:rsid w:val="00B86FD4"/>
    <w:rsid w:val="00B8724E"/>
    <w:rsid w:val="00B87581"/>
    <w:rsid w:val="00B87A48"/>
    <w:rsid w:val="00B87C06"/>
    <w:rsid w:val="00B87CCA"/>
    <w:rsid w:val="00B90027"/>
    <w:rsid w:val="00B900D5"/>
    <w:rsid w:val="00B9011D"/>
    <w:rsid w:val="00B90179"/>
    <w:rsid w:val="00B90440"/>
    <w:rsid w:val="00B908A6"/>
    <w:rsid w:val="00B908FF"/>
    <w:rsid w:val="00B9090F"/>
    <w:rsid w:val="00B90E0E"/>
    <w:rsid w:val="00B915A4"/>
    <w:rsid w:val="00B916E3"/>
    <w:rsid w:val="00B91985"/>
    <w:rsid w:val="00B91A09"/>
    <w:rsid w:val="00B91D42"/>
    <w:rsid w:val="00B921FC"/>
    <w:rsid w:val="00B9226D"/>
    <w:rsid w:val="00B92484"/>
    <w:rsid w:val="00B92680"/>
    <w:rsid w:val="00B92AA0"/>
    <w:rsid w:val="00B92AFB"/>
    <w:rsid w:val="00B92C9A"/>
    <w:rsid w:val="00B92ECD"/>
    <w:rsid w:val="00B93085"/>
    <w:rsid w:val="00B932AF"/>
    <w:rsid w:val="00B932E6"/>
    <w:rsid w:val="00B9340A"/>
    <w:rsid w:val="00B93E9D"/>
    <w:rsid w:val="00B93EA1"/>
    <w:rsid w:val="00B947E4"/>
    <w:rsid w:val="00B948C8"/>
    <w:rsid w:val="00B948D2"/>
    <w:rsid w:val="00B9490A"/>
    <w:rsid w:val="00B94B85"/>
    <w:rsid w:val="00B9504A"/>
    <w:rsid w:val="00B9539C"/>
    <w:rsid w:val="00B955AA"/>
    <w:rsid w:val="00B956D4"/>
    <w:rsid w:val="00B95823"/>
    <w:rsid w:val="00B95AEC"/>
    <w:rsid w:val="00B95C5B"/>
    <w:rsid w:val="00B95E12"/>
    <w:rsid w:val="00B96034"/>
    <w:rsid w:val="00B962E3"/>
    <w:rsid w:val="00B9630F"/>
    <w:rsid w:val="00B966EB"/>
    <w:rsid w:val="00B968FB"/>
    <w:rsid w:val="00B969B9"/>
    <w:rsid w:val="00B96A7F"/>
    <w:rsid w:val="00B96E87"/>
    <w:rsid w:val="00B970F7"/>
    <w:rsid w:val="00B971DE"/>
    <w:rsid w:val="00B97844"/>
    <w:rsid w:val="00B978FD"/>
    <w:rsid w:val="00B979EB"/>
    <w:rsid w:val="00B97B0B"/>
    <w:rsid w:val="00B97CEA"/>
    <w:rsid w:val="00BA0164"/>
    <w:rsid w:val="00BA0315"/>
    <w:rsid w:val="00BA05BD"/>
    <w:rsid w:val="00BA06DC"/>
    <w:rsid w:val="00BA07D3"/>
    <w:rsid w:val="00BA0A2F"/>
    <w:rsid w:val="00BA0AB5"/>
    <w:rsid w:val="00BA0D0D"/>
    <w:rsid w:val="00BA0E3B"/>
    <w:rsid w:val="00BA0F95"/>
    <w:rsid w:val="00BA0F9C"/>
    <w:rsid w:val="00BA11FF"/>
    <w:rsid w:val="00BA1347"/>
    <w:rsid w:val="00BA13A1"/>
    <w:rsid w:val="00BA13F6"/>
    <w:rsid w:val="00BA14D5"/>
    <w:rsid w:val="00BA1598"/>
    <w:rsid w:val="00BA15D0"/>
    <w:rsid w:val="00BA16CE"/>
    <w:rsid w:val="00BA16DC"/>
    <w:rsid w:val="00BA1A50"/>
    <w:rsid w:val="00BA1BAF"/>
    <w:rsid w:val="00BA1CC3"/>
    <w:rsid w:val="00BA1E59"/>
    <w:rsid w:val="00BA2191"/>
    <w:rsid w:val="00BA24E0"/>
    <w:rsid w:val="00BA27B5"/>
    <w:rsid w:val="00BA2891"/>
    <w:rsid w:val="00BA298B"/>
    <w:rsid w:val="00BA2BD8"/>
    <w:rsid w:val="00BA3278"/>
    <w:rsid w:val="00BA32AF"/>
    <w:rsid w:val="00BA3320"/>
    <w:rsid w:val="00BA377D"/>
    <w:rsid w:val="00BA3ADA"/>
    <w:rsid w:val="00BA3FBE"/>
    <w:rsid w:val="00BA412C"/>
    <w:rsid w:val="00BA4217"/>
    <w:rsid w:val="00BA4362"/>
    <w:rsid w:val="00BA44AA"/>
    <w:rsid w:val="00BA4890"/>
    <w:rsid w:val="00BA49F9"/>
    <w:rsid w:val="00BA4B09"/>
    <w:rsid w:val="00BA4D2B"/>
    <w:rsid w:val="00BA4DD3"/>
    <w:rsid w:val="00BA53F6"/>
    <w:rsid w:val="00BA544B"/>
    <w:rsid w:val="00BA5458"/>
    <w:rsid w:val="00BA5577"/>
    <w:rsid w:val="00BA5850"/>
    <w:rsid w:val="00BA5A74"/>
    <w:rsid w:val="00BA5CFD"/>
    <w:rsid w:val="00BA5DB8"/>
    <w:rsid w:val="00BA5E11"/>
    <w:rsid w:val="00BA5F31"/>
    <w:rsid w:val="00BA5F8B"/>
    <w:rsid w:val="00BA6894"/>
    <w:rsid w:val="00BA69E5"/>
    <w:rsid w:val="00BA6F65"/>
    <w:rsid w:val="00BA702B"/>
    <w:rsid w:val="00BA7044"/>
    <w:rsid w:val="00BA7491"/>
    <w:rsid w:val="00BA752D"/>
    <w:rsid w:val="00BA75E7"/>
    <w:rsid w:val="00BA7793"/>
    <w:rsid w:val="00BA77BB"/>
    <w:rsid w:val="00BA7902"/>
    <w:rsid w:val="00BA79E2"/>
    <w:rsid w:val="00BA7A55"/>
    <w:rsid w:val="00BA7A61"/>
    <w:rsid w:val="00BA7AC2"/>
    <w:rsid w:val="00BA7BBC"/>
    <w:rsid w:val="00BA7BCA"/>
    <w:rsid w:val="00BA7D37"/>
    <w:rsid w:val="00BA7D66"/>
    <w:rsid w:val="00BA7F2C"/>
    <w:rsid w:val="00BA7F98"/>
    <w:rsid w:val="00BB048A"/>
    <w:rsid w:val="00BB048F"/>
    <w:rsid w:val="00BB0582"/>
    <w:rsid w:val="00BB0638"/>
    <w:rsid w:val="00BB075C"/>
    <w:rsid w:val="00BB08D2"/>
    <w:rsid w:val="00BB0BDC"/>
    <w:rsid w:val="00BB0DDE"/>
    <w:rsid w:val="00BB0E6B"/>
    <w:rsid w:val="00BB11D0"/>
    <w:rsid w:val="00BB13EB"/>
    <w:rsid w:val="00BB14B8"/>
    <w:rsid w:val="00BB14FE"/>
    <w:rsid w:val="00BB16BE"/>
    <w:rsid w:val="00BB19F4"/>
    <w:rsid w:val="00BB1A21"/>
    <w:rsid w:val="00BB1A8D"/>
    <w:rsid w:val="00BB1BD1"/>
    <w:rsid w:val="00BB1C16"/>
    <w:rsid w:val="00BB1EF2"/>
    <w:rsid w:val="00BB20FF"/>
    <w:rsid w:val="00BB2364"/>
    <w:rsid w:val="00BB2644"/>
    <w:rsid w:val="00BB270A"/>
    <w:rsid w:val="00BB282D"/>
    <w:rsid w:val="00BB2BB3"/>
    <w:rsid w:val="00BB2EC3"/>
    <w:rsid w:val="00BB2FFA"/>
    <w:rsid w:val="00BB316F"/>
    <w:rsid w:val="00BB31E4"/>
    <w:rsid w:val="00BB32FC"/>
    <w:rsid w:val="00BB33A4"/>
    <w:rsid w:val="00BB33B4"/>
    <w:rsid w:val="00BB3594"/>
    <w:rsid w:val="00BB35C8"/>
    <w:rsid w:val="00BB36FE"/>
    <w:rsid w:val="00BB38E5"/>
    <w:rsid w:val="00BB3DCA"/>
    <w:rsid w:val="00BB3FF4"/>
    <w:rsid w:val="00BB47D0"/>
    <w:rsid w:val="00BB48A1"/>
    <w:rsid w:val="00BB4982"/>
    <w:rsid w:val="00BB4D14"/>
    <w:rsid w:val="00BB4D63"/>
    <w:rsid w:val="00BB4E3D"/>
    <w:rsid w:val="00BB524D"/>
    <w:rsid w:val="00BB54F8"/>
    <w:rsid w:val="00BB5575"/>
    <w:rsid w:val="00BB5942"/>
    <w:rsid w:val="00BB5960"/>
    <w:rsid w:val="00BB5D1E"/>
    <w:rsid w:val="00BB5E41"/>
    <w:rsid w:val="00BB61B3"/>
    <w:rsid w:val="00BB68D6"/>
    <w:rsid w:val="00BB6B81"/>
    <w:rsid w:val="00BB6BBC"/>
    <w:rsid w:val="00BB6D6F"/>
    <w:rsid w:val="00BB6E04"/>
    <w:rsid w:val="00BB6E5C"/>
    <w:rsid w:val="00BB6F89"/>
    <w:rsid w:val="00BB7A66"/>
    <w:rsid w:val="00BB7CE5"/>
    <w:rsid w:val="00BB7F8A"/>
    <w:rsid w:val="00BC03E9"/>
    <w:rsid w:val="00BC07D2"/>
    <w:rsid w:val="00BC0951"/>
    <w:rsid w:val="00BC0986"/>
    <w:rsid w:val="00BC0A08"/>
    <w:rsid w:val="00BC0B9B"/>
    <w:rsid w:val="00BC0BDC"/>
    <w:rsid w:val="00BC0E66"/>
    <w:rsid w:val="00BC106E"/>
    <w:rsid w:val="00BC1129"/>
    <w:rsid w:val="00BC1233"/>
    <w:rsid w:val="00BC13BD"/>
    <w:rsid w:val="00BC16AF"/>
    <w:rsid w:val="00BC1711"/>
    <w:rsid w:val="00BC19AA"/>
    <w:rsid w:val="00BC1F2F"/>
    <w:rsid w:val="00BC227F"/>
    <w:rsid w:val="00BC2607"/>
    <w:rsid w:val="00BC2636"/>
    <w:rsid w:val="00BC2911"/>
    <w:rsid w:val="00BC295E"/>
    <w:rsid w:val="00BC299C"/>
    <w:rsid w:val="00BC2A25"/>
    <w:rsid w:val="00BC2AF2"/>
    <w:rsid w:val="00BC2D59"/>
    <w:rsid w:val="00BC2E72"/>
    <w:rsid w:val="00BC31D4"/>
    <w:rsid w:val="00BC3676"/>
    <w:rsid w:val="00BC3866"/>
    <w:rsid w:val="00BC39DC"/>
    <w:rsid w:val="00BC3AB8"/>
    <w:rsid w:val="00BC3AC2"/>
    <w:rsid w:val="00BC3D96"/>
    <w:rsid w:val="00BC3E53"/>
    <w:rsid w:val="00BC3F04"/>
    <w:rsid w:val="00BC3F5D"/>
    <w:rsid w:val="00BC4266"/>
    <w:rsid w:val="00BC4281"/>
    <w:rsid w:val="00BC42F8"/>
    <w:rsid w:val="00BC452D"/>
    <w:rsid w:val="00BC4597"/>
    <w:rsid w:val="00BC4601"/>
    <w:rsid w:val="00BC4674"/>
    <w:rsid w:val="00BC4705"/>
    <w:rsid w:val="00BC4A67"/>
    <w:rsid w:val="00BC4E25"/>
    <w:rsid w:val="00BC4FDB"/>
    <w:rsid w:val="00BC5021"/>
    <w:rsid w:val="00BC5174"/>
    <w:rsid w:val="00BC54A5"/>
    <w:rsid w:val="00BC54C2"/>
    <w:rsid w:val="00BC5525"/>
    <w:rsid w:val="00BC5A8C"/>
    <w:rsid w:val="00BC5EC6"/>
    <w:rsid w:val="00BC6094"/>
    <w:rsid w:val="00BC6204"/>
    <w:rsid w:val="00BC628D"/>
    <w:rsid w:val="00BC630D"/>
    <w:rsid w:val="00BC6387"/>
    <w:rsid w:val="00BC66B4"/>
    <w:rsid w:val="00BC6CC0"/>
    <w:rsid w:val="00BC6D81"/>
    <w:rsid w:val="00BC6DD0"/>
    <w:rsid w:val="00BC6EC7"/>
    <w:rsid w:val="00BC6F84"/>
    <w:rsid w:val="00BC718B"/>
    <w:rsid w:val="00BC71FB"/>
    <w:rsid w:val="00BC7303"/>
    <w:rsid w:val="00BC74BE"/>
    <w:rsid w:val="00BC7527"/>
    <w:rsid w:val="00BC79ED"/>
    <w:rsid w:val="00BD054D"/>
    <w:rsid w:val="00BD06ED"/>
    <w:rsid w:val="00BD0AC0"/>
    <w:rsid w:val="00BD0D1F"/>
    <w:rsid w:val="00BD0F27"/>
    <w:rsid w:val="00BD11DB"/>
    <w:rsid w:val="00BD1CD1"/>
    <w:rsid w:val="00BD1CDC"/>
    <w:rsid w:val="00BD2343"/>
    <w:rsid w:val="00BD2528"/>
    <w:rsid w:val="00BD2794"/>
    <w:rsid w:val="00BD2977"/>
    <w:rsid w:val="00BD2C53"/>
    <w:rsid w:val="00BD2C5F"/>
    <w:rsid w:val="00BD30D4"/>
    <w:rsid w:val="00BD34FB"/>
    <w:rsid w:val="00BD3699"/>
    <w:rsid w:val="00BD3703"/>
    <w:rsid w:val="00BD3779"/>
    <w:rsid w:val="00BD3995"/>
    <w:rsid w:val="00BD39ED"/>
    <w:rsid w:val="00BD3ABA"/>
    <w:rsid w:val="00BD4203"/>
    <w:rsid w:val="00BD4264"/>
    <w:rsid w:val="00BD4A36"/>
    <w:rsid w:val="00BD4B87"/>
    <w:rsid w:val="00BD4BAC"/>
    <w:rsid w:val="00BD517E"/>
    <w:rsid w:val="00BD52A7"/>
    <w:rsid w:val="00BD5360"/>
    <w:rsid w:val="00BD5396"/>
    <w:rsid w:val="00BD56D2"/>
    <w:rsid w:val="00BD5845"/>
    <w:rsid w:val="00BD59B0"/>
    <w:rsid w:val="00BD5A97"/>
    <w:rsid w:val="00BD5B44"/>
    <w:rsid w:val="00BD5D42"/>
    <w:rsid w:val="00BD5F40"/>
    <w:rsid w:val="00BD6086"/>
    <w:rsid w:val="00BD6383"/>
    <w:rsid w:val="00BD6687"/>
    <w:rsid w:val="00BD66B5"/>
    <w:rsid w:val="00BD69A1"/>
    <w:rsid w:val="00BD6AD0"/>
    <w:rsid w:val="00BD6DF6"/>
    <w:rsid w:val="00BD716E"/>
    <w:rsid w:val="00BD71FB"/>
    <w:rsid w:val="00BD7456"/>
    <w:rsid w:val="00BD78A2"/>
    <w:rsid w:val="00BD7992"/>
    <w:rsid w:val="00BD79B2"/>
    <w:rsid w:val="00BD7D20"/>
    <w:rsid w:val="00BE0257"/>
    <w:rsid w:val="00BE02B5"/>
    <w:rsid w:val="00BE0CEB"/>
    <w:rsid w:val="00BE0D43"/>
    <w:rsid w:val="00BE0DC4"/>
    <w:rsid w:val="00BE101D"/>
    <w:rsid w:val="00BE10E0"/>
    <w:rsid w:val="00BE1103"/>
    <w:rsid w:val="00BE12B7"/>
    <w:rsid w:val="00BE12F0"/>
    <w:rsid w:val="00BE14B2"/>
    <w:rsid w:val="00BE197A"/>
    <w:rsid w:val="00BE1C03"/>
    <w:rsid w:val="00BE1E29"/>
    <w:rsid w:val="00BE1ED6"/>
    <w:rsid w:val="00BE2257"/>
    <w:rsid w:val="00BE23EF"/>
    <w:rsid w:val="00BE2D75"/>
    <w:rsid w:val="00BE2FDA"/>
    <w:rsid w:val="00BE3190"/>
    <w:rsid w:val="00BE3567"/>
    <w:rsid w:val="00BE359E"/>
    <w:rsid w:val="00BE3636"/>
    <w:rsid w:val="00BE3937"/>
    <w:rsid w:val="00BE3CE3"/>
    <w:rsid w:val="00BE3CF0"/>
    <w:rsid w:val="00BE46C9"/>
    <w:rsid w:val="00BE46D4"/>
    <w:rsid w:val="00BE474A"/>
    <w:rsid w:val="00BE486F"/>
    <w:rsid w:val="00BE48EF"/>
    <w:rsid w:val="00BE493F"/>
    <w:rsid w:val="00BE537A"/>
    <w:rsid w:val="00BE544F"/>
    <w:rsid w:val="00BE5676"/>
    <w:rsid w:val="00BE58BC"/>
    <w:rsid w:val="00BE5D16"/>
    <w:rsid w:val="00BE63FF"/>
    <w:rsid w:val="00BE643B"/>
    <w:rsid w:val="00BE64A6"/>
    <w:rsid w:val="00BE665B"/>
    <w:rsid w:val="00BE6DF4"/>
    <w:rsid w:val="00BE6F3C"/>
    <w:rsid w:val="00BE74DB"/>
    <w:rsid w:val="00BE74E1"/>
    <w:rsid w:val="00BE7948"/>
    <w:rsid w:val="00BE797A"/>
    <w:rsid w:val="00BE79EB"/>
    <w:rsid w:val="00BE7A4D"/>
    <w:rsid w:val="00BE7B7F"/>
    <w:rsid w:val="00BE7C0C"/>
    <w:rsid w:val="00BE7FED"/>
    <w:rsid w:val="00BF02BE"/>
    <w:rsid w:val="00BF03D4"/>
    <w:rsid w:val="00BF042D"/>
    <w:rsid w:val="00BF04FD"/>
    <w:rsid w:val="00BF0673"/>
    <w:rsid w:val="00BF084B"/>
    <w:rsid w:val="00BF0A3F"/>
    <w:rsid w:val="00BF0CEF"/>
    <w:rsid w:val="00BF0D4C"/>
    <w:rsid w:val="00BF0FB7"/>
    <w:rsid w:val="00BF1256"/>
    <w:rsid w:val="00BF126D"/>
    <w:rsid w:val="00BF1954"/>
    <w:rsid w:val="00BF199B"/>
    <w:rsid w:val="00BF1AA7"/>
    <w:rsid w:val="00BF1B20"/>
    <w:rsid w:val="00BF2201"/>
    <w:rsid w:val="00BF2340"/>
    <w:rsid w:val="00BF23A6"/>
    <w:rsid w:val="00BF24EB"/>
    <w:rsid w:val="00BF2862"/>
    <w:rsid w:val="00BF344F"/>
    <w:rsid w:val="00BF3505"/>
    <w:rsid w:val="00BF3784"/>
    <w:rsid w:val="00BF3B8F"/>
    <w:rsid w:val="00BF3E71"/>
    <w:rsid w:val="00BF4035"/>
    <w:rsid w:val="00BF407C"/>
    <w:rsid w:val="00BF42FD"/>
    <w:rsid w:val="00BF438D"/>
    <w:rsid w:val="00BF48CB"/>
    <w:rsid w:val="00BF4AF2"/>
    <w:rsid w:val="00BF4B7B"/>
    <w:rsid w:val="00BF4FFF"/>
    <w:rsid w:val="00BF51E2"/>
    <w:rsid w:val="00BF53EE"/>
    <w:rsid w:val="00BF5454"/>
    <w:rsid w:val="00BF56B1"/>
    <w:rsid w:val="00BF5CCC"/>
    <w:rsid w:val="00BF5D7E"/>
    <w:rsid w:val="00BF6220"/>
    <w:rsid w:val="00BF662D"/>
    <w:rsid w:val="00BF670F"/>
    <w:rsid w:val="00BF69B2"/>
    <w:rsid w:val="00BF6A53"/>
    <w:rsid w:val="00BF6ACC"/>
    <w:rsid w:val="00BF6BA4"/>
    <w:rsid w:val="00BF762C"/>
    <w:rsid w:val="00BF783E"/>
    <w:rsid w:val="00BF7A23"/>
    <w:rsid w:val="00BF7D60"/>
    <w:rsid w:val="00BF7D7B"/>
    <w:rsid w:val="00BF7F62"/>
    <w:rsid w:val="00C00155"/>
    <w:rsid w:val="00C0039A"/>
    <w:rsid w:val="00C0057C"/>
    <w:rsid w:val="00C0081C"/>
    <w:rsid w:val="00C00D28"/>
    <w:rsid w:val="00C00F87"/>
    <w:rsid w:val="00C01230"/>
    <w:rsid w:val="00C01372"/>
    <w:rsid w:val="00C0140E"/>
    <w:rsid w:val="00C01E99"/>
    <w:rsid w:val="00C02423"/>
    <w:rsid w:val="00C028BF"/>
    <w:rsid w:val="00C02961"/>
    <w:rsid w:val="00C02A38"/>
    <w:rsid w:val="00C02AA2"/>
    <w:rsid w:val="00C03088"/>
    <w:rsid w:val="00C03389"/>
    <w:rsid w:val="00C033EA"/>
    <w:rsid w:val="00C0358B"/>
    <w:rsid w:val="00C035C6"/>
    <w:rsid w:val="00C0376F"/>
    <w:rsid w:val="00C037AA"/>
    <w:rsid w:val="00C03949"/>
    <w:rsid w:val="00C03D45"/>
    <w:rsid w:val="00C03D71"/>
    <w:rsid w:val="00C0411C"/>
    <w:rsid w:val="00C041AF"/>
    <w:rsid w:val="00C0445A"/>
    <w:rsid w:val="00C0446C"/>
    <w:rsid w:val="00C045D7"/>
    <w:rsid w:val="00C046D9"/>
    <w:rsid w:val="00C049C7"/>
    <w:rsid w:val="00C04D33"/>
    <w:rsid w:val="00C04DE1"/>
    <w:rsid w:val="00C04FD5"/>
    <w:rsid w:val="00C05175"/>
    <w:rsid w:val="00C052A1"/>
    <w:rsid w:val="00C05317"/>
    <w:rsid w:val="00C05435"/>
    <w:rsid w:val="00C05470"/>
    <w:rsid w:val="00C055CE"/>
    <w:rsid w:val="00C05A70"/>
    <w:rsid w:val="00C05B2B"/>
    <w:rsid w:val="00C05C95"/>
    <w:rsid w:val="00C0640E"/>
    <w:rsid w:val="00C065BF"/>
    <w:rsid w:val="00C0665D"/>
    <w:rsid w:val="00C06A9F"/>
    <w:rsid w:val="00C06CAF"/>
    <w:rsid w:val="00C06F2E"/>
    <w:rsid w:val="00C07254"/>
    <w:rsid w:val="00C0747A"/>
    <w:rsid w:val="00C07A9E"/>
    <w:rsid w:val="00C07CAD"/>
    <w:rsid w:val="00C07FCA"/>
    <w:rsid w:val="00C10237"/>
    <w:rsid w:val="00C103D8"/>
    <w:rsid w:val="00C10520"/>
    <w:rsid w:val="00C109AD"/>
    <w:rsid w:val="00C10ECE"/>
    <w:rsid w:val="00C10EE8"/>
    <w:rsid w:val="00C10F22"/>
    <w:rsid w:val="00C11243"/>
    <w:rsid w:val="00C1142B"/>
    <w:rsid w:val="00C115C1"/>
    <w:rsid w:val="00C116E5"/>
    <w:rsid w:val="00C117FD"/>
    <w:rsid w:val="00C11C10"/>
    <w:rsid w:val="00C11C30"/>
    <w:rsid w:val="00C11CAB"/>
    <w:rsid w:val="00C12230"/>
    <w:rsid w:val="00C125EC"/>
    <w:rsid w:val="00C1262B"/>
    <w:rsid w:val="00C12B84"/>
    <w:rsid w:val="00C12B92"/>
    <w:rsid w:val="00C12BB8"/>
    <w:rsid w:val="00C12BD6"/>
    <w:rsid w:val="00C12F0C"/>
    <w:rsid w:val="00C1339F"/>
    <w:rsid w:val="00C1347F"/>
    <w:rsid w:val="00C13831"/>
    <w:rsid w:val="00C13837"/>
    <w:rsid w:val="00C13D02"/>
    <w:rsid w:val="00C13D0A"/>
    <w:rsid w:val="00C13EBC"/>
    <w:rsid w:val="00C14309"/>
    <w:rsid w:val="00C144BE"/>
    <w:rsid w:val="00C14500"/>
    <w:rsid w:val="00C14590"/>
    <w:rsid w:val="00C147A3"/>
    <w:rsid w:val="00C147D7"/>
    <w:rsid w:val="00C14CCA"/>
    <w:rsid w:val="00C14DEA"/>
    <w:rsid w:val="00C14FC6"/>
    <w:rsid w:val="00C1511D"/>
    <w:rsid w:val="00C15135"/>
    <w:rsid w:val="00C155B0"/>
    <w:rsid w:val="00C156A2"/>
    <w:rsid w:val="00C15948"/>
    <w:rsid w:val="00C15D68"/>
    <w:rsid w:val="00C15EFE"/>
    <w:rsid w:val="00C16025"/>
    <w:rsid w:val="00C16107"/>
    <w:rsid w:val="00C16165"/>
    <w:rsid w:val="00C16198"/>
    <w:rsid w:val="00C16367"/>
    <w:rsid w:val="00C16429"/>
    <w:rsid w:val="00C16B5F"/>
    <w:rsid w:val="00C16BBC"/>
    <w:rsid w:val="00C16BD6"/>
    <w:rsid w:val="00C16F5D"/>
    <w:rsid w:val="00C170DF"/>
    <w:rsid w:val="00C17396"/>
    <w:rsid w:val="00C1767D"/>
    <w:rsid w:val="00C1793E"/>
    <w:rsid w:val="00C17D68"/>
    <w:rsid w:val="00C17F14"/>
    <w:rsid w:val="00C17FC4"/>
    <w:rsid w:val="00C20003"/>
    <w:rsid w:val="00C20107"/>
    <w:rsid w:val="00C20564"/>
    <w:rsid w:val="00C20BC3"/>
    <w:rsid w:val="00C20C6A"/>
    <w:rsid w:val="00C20DA6"/>
    <w:rsid w:val="00C20E96"/>
    <w:rsid w:val="00C20F37"/>
    <w:rsid w:val="00C20F98"/>
    <w:rsid w:val="00C21237"/>
    <w:rsid w:val="00C212BF"/>
    <w:rsid w:val="00C2132B"/>
    <w:rsid w:val="00C21481"/>
    <w:rsid w:val="00C2183A"/>
    <w:rsid w:val="00C21A8B"/>
    <w:rsid w:val="00C21D3A"/>
    <w:rsid w:val="00C21D40"/>
    <w:rsid w:val="00C224DF"/>
    <w:rsid w:val="00C22720"/>
    <w:rsid w:val="00C227C9"/>
    <w:rsid w:val="00C227CD"/>
    <w:rsid w:val="00C228F1"/>
    <w:rsid w:val="00C22BA0"/>
    <w:rsid w:val="00C22BCA"/>
    <w:rsid w:val="00C22BD4"/>
    <w:rsid w:val="00C22EA4"/>
    <w:rsid w:val="00C23007"/>
    <w:rsid w:val="00C23771"/>
    <w:rsid w:val="00C23B61"/>
    <w:rsid w:val="00C23D61"/>
    <w:rsid w:val="00C24990"/>
    <w:rsid w:val="00C24B84"/>
    <w:rsid w:val="00C24E67"/>
    <w:rsid w:val="00C24F9C"/>
    <w:rsid w:val="00C25164"/>
    <w:rsid w:val="00C2532B"/>
    <w:rsid w:val="00C258AC"/>
    <w:rsid w:val="00C259B5"/>
    <w:rsid w:val="00C25B9C"/>
    <w:rsid w:val="00C25C0C"/>
    <w:rsid w:val="00C25D4D"/>
    <w:rsid w:val="00C25DD8"/>
    <w:rsid w:val="00C262EE"/>
    <w:rsid w:val="00C2637F"/>
    <w:rsid w:val="00C2643F"/>
    <w:rsid w:val="00C2674E"/>
    <w:rsid w:val="00C267DE"/>
    <w:rsid w:val="00C26B8D"/>
    <w:rsid w:val="00C26CCF"/>
    <w:rsid w:val="00C26E78"/>
    <w:rsid w:val="00C272BA"/>
    <w:rsid w:val="00C2731E"/>
    <w:rsid w:val="00C27342"/>
    <w:rsid w:val="00C27409"/>
    <w:rsid w:val="00C2744D"/>
    <w:rsid w:val="00C2745D"/>
    <w:rsid w:val="00C2772C"/>
    <w:rsid w:val="00C27A3F"/>
    <w:rsid w:val="00C27ABC"/>
    <w:rsid w:val="00C27CB3"/>
    <w:rsid w:val="00C27D86"/>
    <w:rsid w:val="00C27E9E"/>
    <w:rsid w:val="00C301DD"/>
    <w:rsid w:val="00C302F1"/>
    <w:rsid w:val="00C3030B"/>
    <w:rsid w:val="00C303F5"/>
    <w:rsid w:val="00C30514"/>
    <w:rsid w:val="00C30560"/>
    <w:rsid w:val="00C3086F"/>
    <w:rsid w:val="00C30D5F"/>
    <w:rsid w:val="00C30E10"/>
    <w:rsid w:val="00C313ED"/>
    <w:rsid w:val="00C3146D"/>
    <w:rsid w:val="00C316F0"/>
    <w:rsid w:val="00C317A5"/>
    <w:rsid w:val="00C31914"/>
    <w:rsid w:val="00C321D4"/>
    <w:rsid w:val="00C321E4"/>
    <w:rsid w:val="00C32269"/>
    <w:rsid w:val="00C322B2"/>
    <w:rsid w:val="00C32786"/>
    <w:rsid w:val="00C3299B"/>
    <w:rsid w:val="00C32B4F"/>
    <w:rsid w:val="00C32D54"/>
    <w:rsid w:val="00C32F8B"/>
    <w:rsid w:val="00C32FE0"/>
    <w:rsid w:val="00C33051"/>
    <w:rsid w:val="00C33063"/>
    <w:rsid w:val="00C33148"/>
    <w:rsid w:val="00C339CC"/>
    <w:rsid w:val="00C339D5"/>
    <w:rsid w:val="00C33A65"/>
    <w:rsid w:val="00C33BA5"/>
    <w:rsid w:val="00C33CF1"/>
    <w:rsid w:val="00C342B6"/>
    <w:rsid w:val="00C342F8"/>
    <w:rsid w:val="00C34578"/>
    <w:rsid w:val="00C34581"/>
    <w:rsid w:val="00C3464F"/>
    <w:rsid w:val="00C34685"/>
    <w:rsid w:val="00C3478D"/>
    <w:rsid w:val="00C34A97"/>
    <w:rsid w:val="00C34A9D"/>
    <w:rsid w:val="00C34E75"/>
    <w:rsid w:val="00C35313"/>
    <w:rsid w:val="00C354C7"/>
    <w:rsid w:val="00C35784"/>
    <w:rsid w:val="00C35B52"/>
    <w:rsid w:val="00C35E41"/>
    <w:rsid w:val="00C35EF7"/>
    <w:rsid w:val="00C35EFB"/>
    <w:rsid w:val="00C36185"/>
    <w:rsid w:val="00C362CF"/>
    <w:rsid w:val="00C36521"/>
    <w:rsid w:val="00C36B0F"/>
    <w:rsid w:val="00C36C82"/>
    <w:rsid w:val="00C36ECE"/>
    <w:rsid w:val="00C37039"/>
    <w:rsid w:val="00C3706E"/>
    <w:rsid w:val="00C370DA"/>
    <w:rsid w:val="00C371A9"/>
    <w:rsid w:val="00C37231"/>
    <w:rsid w:val="00C3730B"/>
    <w:rsid w:val="00C37328"/>
    <w:rsid w:val="00C37488"/>
    <w:rsid w:val="00C37C73"/>
    <w:rsid w:val="00C37DD5"/>
    <w:rsid w:val="00C37E26"/>
    <w:rsid w:val="00C400F9"/>
    <w:rsid w:val="00C40203"/>
    <w:rsid w:val="00C4048A"/>
    <w:rsid w:val="00C4048F"/>
    <w:rsid w:val="00C4058D"/>
    <w:rsid w:val="00C4075C"/>
    <w:rsid w:val="00C407BC"/>
    <w:rsid w:val="00C407E8"/>
    <w:rsid w:val="00C40C0F"/>
    <w:rsid w:val="00C40D40"/>
    <w:rsid w:val="00C40D61"/>
    <w:rsid w:val="00C40F3C"/>
    <w:rsid w:val="00C40F3D"/>
    <w:rsid w:val="00C41736"/>
    <w:rsid w:val="00C41CA0"/>
    <w:rsid w:val="00C41EA0"/>
    <w:rsid w:val="00C41EBB"/>
    <w:rsid w:val="00C41F5E"/>
    <w:rsid w:val="00C4223C"/>
    <w:rsid w:val="00C4243E"/>
    <w:rsid w:val="00C43181"/>
    <w:rsid w:val="00C43375"/>
    <w:rsid w:val="00C4342E"/>
    <w:rsid w:val="00C4348B"/>
    <w:rsid w:val="00C4377E"/>
    <w:rsid w:val="00C43A65"/>
    <w:rsid w:val="00C43BDE"/>
    <w:rsid w:val="00C43F04"/>
    <w:rsid w:val="00C442CC"/>
    <w:rsid w:val="00C443FD"/>
    <w:rsid w:val="00C4454D"/>
    <w:rsid w:val="00C44592"/>
    <w:rsid w:val="00C445C5"/>
    <w:rsid w:val="00C44633"/>
    <w:rsid w:val="00C44ABF"/>
    <w:rsid w:val="00C44D02"/>
    <w:rsid w:val="00C44EEF"/>
    <w:rsid w:val="00C450BD"/>
    <w:rsid w:val="00C452E8"/>
    <w:rsid w:val="00C45A50"/>
    <w:rsid w:val="00C45C8A"/>
    <w:rsid w:val="00C45D8B"/>
    <w:rsid w:val="00C4639D"/>
    <w:rsid w:val="00C46453"/>
    <w:rsid w:val="00C4651C"/>
    <w:rsid w:val="00C46669"/>
    <w:rsid w:val="00C4672F"/>
    <w:rsid w:val="00C46B3F"/>
    <w:rsid w:val="00C47284"/>
    <w:rsid w:val="00C47311"/>
    <w:rsid w:val="00C4755F"/>
    <w:rsid w:val="00C479AB"/>
    <w:rsid w:val="00C47C3F"/>
    <w:rsid w:val="00C47CB2"/>
    <w:rsid w:val="00C47DBC"/>
    <w:rsid w:val="00C47E65"/>
    <w:rsid w:val="00C47EB7"/>
    <w:rsid w:val="00C47F38"/>
    <w:rsid w:val="00C47FAF"/>
    <w:rsid w:val="00C50181"/>
    <w:rsid w:val="00C50461"/>
    <w:rsid w:val="00C505E4"/>
    <w:rsid w:val="00C50759"/>
    <w:rsid w:val="00C50D3F"/>
    <w:rsid w:val="00C50E5B"/>
    <w:rsid w:val="00C50ED6"/>
    <w:rsid w:val="00C51005"/>
    <w:rsid w:val="00C51306"/>
    <w:rsid w:val="00C513EC"/>
    <w:rsid w:val="00C51566"/>
    <w:rsid w:val="00C5186D"/>
    <w:rsid w:val="00C519D8"/>
    <w:rsid w:val="00C51D0D"/>
    <w:rsid w:val="00C51D52"/>
    <w:rsid w:val="00C520F6"/>
    <w:rsid w:val="00C521F8"/>
    <w:rsid w:val="00C523A8"/>
    <w:rsid w:val="00C52614"/>
    <w:rsid w:val="00C5277E"/>
    <w:rsid w:val="00C52A3A"/>
    <w:rsid w:val="00C52B2B"/>
    <w:rsid w:val="00C52B78"/>
    <w:rsid w:val="00C52BE9"/>
    <w:rsid w:val="00C52CA8"/>
    <w:rsid w:val="00C52F71"/>
    <w:rsid w:val="00C52FE3"/>
    <w:rsid w:val="00C5320C"/>
    <w:rsid w:val="00C53226"/>
    <w:rsid w:val="00C532A1"/>
    <w:rsid w:val="00C537EB"/>
    <w:rsid w:val="00C53843"/>
    <w:rsid w:val="00C53903"/>
    <w:rsid w:val="00C53CD2"/>
    <w:rsid w:val="00C53E41"/>
    <w:rsid w:val="00C5415B"/>
    <w:rsid w:val="00C543A4"/>
    <w:rsid w:val="00C54467"/>
    <w:rsid w:val="00C544CF"/>
    <w:rsid w:val="00C5455D"/>
    <w:rsid w:val="00C54860"/>
    <w:rsid w:val="00C54B19"/>
    <w:rsid w:val="00C54C99"/>
    <w:rsid w:val="00C54DCE"/>
    <w:rsid w:val="00C54F6C"/>
    <w:rsid w:val="00C556C1"/>
    <w:rsid w:val="00C55D04"/>
    <w:rsid w:val="00C55F03"/>
    <w:rsid w:val="00C56242"/>
    <w:rsid w:val="00C5634F"/>
    <w:rsid w:val="00C565E0"/>
    <w:rsid w:val="00C56841"/>
    <w:rsid w:val="00C5684B"/>
    <w:rsid w:val="00C56EA2"/>
    <w:rsid w:val="00C57001"/>
    <w:rsid w:val="00C57232"/>
    <w:rsid w:val="00C573E1"/>
    <w:rsid w:val="00C57609"/>
    <w:rsid w:val="00C57941"/>
    <w:rsid w:val="00C57A30"/>
    <w:rsid w:val="00C57B57"/>
    <w:rsid w:val="00C57E5B"/>
    <w:rsid w:val="00C57E87"/>
    <w:rsid w:val="00C600A0"/>
    <w:rsid w:val="00C6033D"/>
    <w:rsid w:val="00C604E1"/>
    <w:rsid w:val="00C6062E"/>
    <w:rsid w:val="00C609C6"/>
    <w:rsid w:val="00C60B38"/>
    <w:rsid w:val="00C60D62"/>
    <w:rsid w:val="00C60D6C"/>
    <w:rsid w:val="00C6101F"/>
    <w:rsid w:val="00C6177C"/>
    <w:rsid w:val="00C617D3"/>
    <w:rsid w:val="00C61A69"/>
    <w:rsid w:val="00C61BFC"/>
    <w:rsid w:val="00C61C74"/>
    <w:rsid w:val="00C6203A"/>
    <w:rsid w:val="00C620E2"/>
    <w:rsid w:val="00C621F0"/>
    <w:rsid w:val="00C625AF"/>
    <w:rsid w:val="00C62AA1"/>
    <w:rsid w:val="00C62AAE"/>
    <w:rsid w:val="00C62CB2"/>
    <w:rsid w:val="00C62CDA"/>
    <w:rsid w:val="00C62D5A"/>
    <w:rsid w:val="00C62EA2"/>
    <w:rsid w:val="00C62F64"/>
    <w:rsid w:val="00C630BE"/>
    <w:rsid w:val="00C632A1"/>
    <w:rsid w:val="00C6332F"/>
    <w:rsid w:val="00C63521"/>
    <w:rsid w:val="00C63719"/>
    <w:rsid w:val="00C63A32"/>
    <w:rsid w:val="00C63D3C"/>
    <w:rsid w:val="00C63F53"/>
    <w:rsid w:val="00C643DC"/>
    <w:rsid w:val="00C64542"/>
    <w:rsid w:val="00C64BC8"/>
    <w:rsid w:val="00C64BF1"/>
    <w:rsid w:val="00C64D47"/>
    <w:rsid w:val="00C64E32"/>
    <w:rsid w:val="00C65136"/>
    <w:rsid w:val="00C65273"/>
    <w:rsid w:val="00C65869"/>
    <w:rsid w:val="00C65D22"/>
    <w:rsid w:val="00C65FFB"/>
    <w:rsid w:val="00C6600F"/>
    <w:rsid w:val="00C668E2"/>
    <w:rsid w:val="00C66DB2"/>
    <w:rsid w:val="00C66E9D"/>
    <w:rsid w:val="00C66EE6"/>
    <w:rsid w:val="00C66F11"/>
    <w:rsid w:val="00C66F53"/>
    <w:rsid w:val="00C671B8"/>
    <w:rsid w:val="00C6741B"/>
    <w:rsid w:val="00C6742A"/>
    <w:rsid w:val="00C674D1"/>
    <w:rsid w:val="00C678F1"/>
    <w:rsid w:val="00C67AC0"/>
    <w:rsid w:val="00C70041"/>
    <w:rsid w:val="00C70058"/>
    <w:rsid w:val="00C70B25"/>
    <w:rsid w:val="00C70D70"/>
    <w:rsid w:val="00C70EE5"/>
    <w:rsid w:val="00C70FBB"/>
    <w:rsid w:val="00C70FF4"/>
    <w:rsid w:val="00C712C5"/>
    <w:rsid w:val="00C71B15"/>
    <w:rsid w:val="00C71E84"/>
    <w:rsid w:val="00C71F74"/>
    <w:rsid w:val="00C72106"/>
    <w:rsid w:val="00C728BC"/>
    <w:rsid w:val="00C729FC"/>
    <w:rsid w:val="00C72A66"/>
    <w:rsid w:val="00C73654"/>
    <w:rsid w:val="00C7369F"/>
    <w:rsid w:val="00C7372C"/>
    <w:rsid w:val="00C738D8"/>
    <w:rsid w:val="00C73AEB"/>
    <w:rsid w:val="00C73BEB"/>
    <w:rsid w:val="00C73FDB"/>
    <w:rsid w:val="00C74038"/>
    <w:rsid w:val="00C7416D"/>
    <w:rsid w:val="00C7423A"/>
    <w:rsid w:val="00C74597"/>
    <w:rsid w:val="00C747F4"/>
    <w:rsid w:val="00C74900"/>
    <w:rsid w:val="00C749D2"/>
    <w:rsid w:val="00C74B3D"/>
    <w:rsid w:val="00C74B99"/>
    <w:rsid w:val="00C74C0F"/>
    <w:rsid w:val="00C74C91"/>
    <w:rsid w:val="00C74C92"/>
    <w:rsid w:val="00C74FBE"/>
    <w:rsid w:val="00C75069"/>
    <w:rsid w:val="00C7509E"/>
    <w:rsid w:val="00C75205"/>
    <w:rsid w:val="00C75279"/>
    <w:rsid w:val="00C754D2"/>
    <w:rsid w:val="00C7576F"/>
    <w:rsid w:val="00C75945"/>
    <w:rsid w:val="00C75C25"/>
    <w:rsid w:val="00C75CA5"/>
    <w:rsid w:val="00C76020"/>
    <w:rsid w:val="00C76084"/>
    <w:rsid w:val="00C760AC"/>
    <w:rsid w:val="00C760AD"/>
    <w:rsid w:val="00C7657A"/>
    <w:rsid w:val="00C765CB"/>
    <w:rsid w:val="00C76646"/>
    <w:rsid w:val="00C76754"/>
    <w:rsid w:val="00C7687B"/>
    <w:rsid w:val="00C76E1B"/>
    <w:rsid w:val="00C76F28"/>
    <w:rsid w:val="00C771A0"/>
    <w:rsid w:val="00C772C5"/>
    <w:rsid w:val="00C77429"/>
    <w:rsid w:val="00C77509"/>
    <w:rsid w:val="00C776CC"/>
    <w:rsid w:val="00C777EB"/>
    <w:rsid w:val="00C7783B"/>
    <w:rsid w:val="00C77943"/>
    <w:rsid w:val="00C77F44"/>
    <w:rsid w:val="00C77F90"/>
    <w:rsid w:val="00C80126"/>
    <w:rsid w:val="00C802E8"/>
    <w:rsid w:val="00C80301"/>
    <w:rsid w:val="00C809E4"/>
    <w:rsid w:val="00C80AEC"/>
    <w:rsid w:val="00C80C1F"/>
    <w:rsid w:val="00C811E0"/>
    <w:rsid w:val="00C8126E"/>
    <w:rsid w:val="00C81608"/>
    <w:rsid w:val="00C81695"/>
    <w:rsid w:val="00C81719"/>
    <w:rsid w:val="00C817E9"/>
    <w:rsid w:val="00C81865"/>
    <w:rsid w:val="00C818D7"/>
    <w:rsid w:val="00C819F1"/>
    <w:rsid w:val="00C81B50"/>
    <w:rsid w:val="00C81B8C"/>
    <w:rsid w:val="00C81C1A"/>
    <w:rsid w:val="00C81EDA"/>
    <w:rsid w:val="00C81EE8"/>
    <w:rsid w:val="00C81F1A"/>
    <w:rsid w:val="00C81FA7"/>
    <w:rsid w:val="00C82086"/>
    <w:rsid w:val="00C8252E"/>
    <w:rsid w:val="00C82786"/>
    <w:rsid w:val="00C82A23"/>
    <w:rsid w:val="00C82A8B"/>
    <w:rsid w:val="00C82D66"/>
    <w:rsid w:val="00C82DEB"/>
    <w:rsid w:val="00C82E62"/>
    <w:rsid w:val="00C82E66"/>
    <w:rsid w:val="00C831B3"/>
    <w:rsid w:val="00C833A4"/>
    <w:rsid w:val="00C838AA"/>
    <w:rsid w:val="00C83914"/>
    <w:rsid w:val="00C83B06"/>
    <w:rsid w:val="00C83B14"/>
    <w:rsid w:val="00C83DE4"/>
    <w:rsid w:val="00C8438A"/>
    <w:rsid w:val="00C8450F"/>
    <w:rsid w:val="00C84677"/>
    <w:rsid w:val="00C846DE"/>
    <w:rsid w:val="00C847C6"/>
    <w:rsid w:val="00C848A4"/>
    <w:rsid w:val="00C84ABE"/>
    <w:rsid w:val="00C84B55"/>
    <w:rsid w:val="00C85248"/>
    <w:rsid w:val="00C855F0"/>
    <w:rsid w:val="00C8572C"/>
    <w:rsid w:val="00C85866"/>
    <w:rsid w:val="00C85B5B"/>
    <w:rsid w:val="00C85D86"/>
    <w:rsid w:val="00C85E6F"/>
    <w:rsid w:val="00C86377"/>
    <w:rsid w:val="00C863E5"/>
    <w:rsid w:val="00C86C42"/>
    <w:rsid w:val="00C86D4D"/>
    <w:rsid w:val="00C872E3"/>
    <w:rsid w:val="00C872FA"/>
    <w:rsid w:val="00C87515"/>
    <w:rsid w:val="00C875F5"/>
    <w:rsid w:val="00C87605"/>
    <w:rsid w:val="00C8780E"/>
    <w:rsid w:val="00C87A0D"/>
    <w:rsid w:val="00C87C1C"/>
    <w:rsid w:val="00C87E82"/>
    <w:rsid w:val="00C90665"/>
    <w:rsid w:val="00C907E7"/>
    <w:rsid w:val="00C90A78"/>
    <w:rsid w:val="00C90E71"/>
    <w:rsid w:val="00C90FFF"/>
    <w:rsid w:val="00C9153B"/>
    <w:rsid w:val="00C917F3"/>
    <w:rsid w:val="00C9197E"/>
    <w:rsid w:val="00C91DC8"/>
    <w:rsid w:val="00C91E8D"/>
    <w:rsid w:val="00C920EB"/>
    <w:rsid w:val="00C9214D"/>
    <w:rsid w:val="00C92249"/>
    <w:rsid w:val="00C92373"/>
    <w:rsid w:val="00C9242B"/>
    <w:rsid w:val="00C92576"/>
    <w:rsid w:val="00C92C3C"/>
    <w:rsid w:val="00C92D41"/>
    <w:rsid w:val="00C92DE0"/>
    <w:rsid w:val="00C92FFA"/>
    <w:rsid w:val="00C93282"/>
    <w:rsid w:val="00C93654"/>
    <w:rsid w:val="00C93700"/>
    <w:rsid w:val="00C93718"/>
    <w:rsid w:val="00C937E2"/>
    <w:rsid w:val="00C939A8"/>
    <w:rsid w:val="00C93A79"/>
    <w:rsid w:val="00C93BA7"/>
    <w:rsid w:val="00C93E58"/>
    <w:rsid w:val="00C941D9"/>
    <w:rsid w:val="00C945B8"/>
    <w:rsid w:val="00C94A56"/>
    <w:rsid w:val="00C94A74"/>
    <w:rsid w:val="00C94F33"/>
    <w:rsid w:val="00C94F77"/>
    <w:rsid w:val="00C94F7C"/>
    <w:rsid w:val="00C94FBE"/>
    <w:rsid w:val="00C95160"/>
    <w:rsid w:val="00C954C2"/>
    <w:rsid w:val="00C9568C"/>
    <w:rsid w:val="00C956D2"/>
    <w:rsid w:val="00C95917"/>
    <w:rsid w:val="00C95A49"/>
    <w:rsid w:val="00C95C91"/>
    <w:rsid w:val="00C960FE"/>
    <w:rsid w:val="00C96388"/>
    <w:rsid w:val="00C96660"/>
    <w:rsid w:val="00C968DD"/>
    <w:rsid w:val="00C969FB"/>
    <w:rsid w:val="00C96B0D"/>
    <w:rsid w:val="00C96C0A"/>
    <w:rsid w:val="00C96CFF"/>
    <w:rsid w:val="00C96E0E"/>
    <w:rsid w:val="00C96EB1"/>
    <w:rsid w:val="00C96F4E"/>
    <w:rsid w:val="00C96F7E"/>
    <w:rsid w:val="00C971E2"/>
    <w:rsid w:val="00C97213"/>
    <w:rsid w:val="00C9727D"/>
    <w:rsid w:val="00C97312"/>
    <w:rsid w:val="00C9756E"/>
    <w:rsid w:val="00C9786B"/>
    <w:rsid w:val="00C97CFD"/>
    <w:rsid w:val="00CA057E"/>
    <w:rsid w:val="00CA0863"/>
    <w:rsid w:val="00CA0987"/>
    <w:rsid w:val="00CA0E71"/>
    <w:rsid w:val="00CA0F59"/>
    <w:rsid w:val="00CA0F7A"/>
    <w:rsid w:val="00CA12E2"/>
    <w:rsid w:val="00CA145B"/>
    <w:rsid w:val="00CA1927"/>
    <w:rsid w:val="00CA1990"/>
    <w:rsid w:val="00CA1AD9"/>
    <w:rsid w:val="00CA1CA4"/>
    <w:rsid w:val="00CA1DBF"/>
    <w:rsid w:val="00CA2416"/>
    <w:rsid w:val="00CA24F3"/>
    <w:rsid w:val="00CA2648"/>
    <w:rsid w:val="00CA266F"/>
    <w:rsid w:val="00CA293F"/>
    <w:rsid w:val="00CA2BBA"/>
    <w:rsid w:val="00CA2F10"/>
    <w:rsid w:val="00CA2F51"/>
    <w:rsid w:val="00CA2FD4"/>
    <w:rsid w:val="00CA303D"/>
    <w:rsid w:val="00CA3082"/>
    <w:rsid w:val="00CA32F0"/>
    <w:rsid w:val="00CA3343"/>
    <w:rsid w:val="00CA3409"/>
    <w:rsid w:val="00CA3487"/>
    <w:rsid w:val="00CA37BB"/>
    <w:rsid w:val="00CA3F2F"/>
    <w:rsid w:val="00CA40F1"/>
    <w:rsid w:val="00CA430B"/>
    <w:rsid w:val="00CA44D7"/>
    <w:rsid w:val="00CA4560"/>
    <w:rsid w:val="00CA463F"/>
    <w:rsid w:val="00CA49C4"/>
    <w:rsid w:val="00CA4C91"/>
    <w:rsid w:val="00CA4E41"/>
    <w:rsid w:val="00CA54E9"/>
    <w:rsid w:val="00CA566F"/>
    <w:rsid w:val="00CA5773"/>
    <w:rsid w:val="00CA581C"/>
    <w:rsid w:val="00CA5864"/>
    <w:rsid w:val="00CA5C01"/>
    <w:rsid w:val="00CA5D97"/>
    <w:rsid w:val="00CA6096"/>
    <w:rsid w:val="00CA626E"/>
    <w:rsid w:val="00CA650C"/>
    <w:rsid w:val="00CA6533"/>
    <w:rsid w:val="00CA6549"/>
    <w:rsid w:val="00CA65E6"/>
    <w:rsid w:val="00CA6941"/>
    <w:rsid w:val="00CA6980"/>
    <w:rsid w:val="00CA69BE"/>
    <w:rsid w:val="00CA6A0E"/>
    <w:rsid w:val="00CA6B93"/>
    <w:rsid w:val="00CA7362"/>
    <w:rsid w:val="00CB0918"/>
    <w:rsid w:val="00CB091A"/>
    <w:rsid w:val="00CB124C"/>
    <w:rsid w:val="00CB1321"/>
    <w:rsid w:val="00CB1654"/>
    <w:rsid w:val="00CB1663"/>
    <w:rsid w:val="00CB17C3"/>
    <w:rsid w:val="00CB17D9"/>
    <w:rsid w:val="00CB194F"/>
    <w:rsid w:val="00CB1A22"/>
    <w:rsid w:val="00CB1A70"/>
    <w:rsid w:val="00CB1AE2"/>
    <w:rsid w:val="00CB1C8C"/>
    <w:rsid w:val="00CB1CAA"/>
    <w:rsid w:val="00CB1DF2"/>
    <w:rsid w:val="00CB2342"/>
    <w:rsid w:val="00CB294A"/>
    <w:rsid w:val="00CB2B01"/>
    <w:rsid w:val="00CB2D2F"/>
    <w:rsid w:val="00CB3170"/>
    <w:rsid w:val="00CB3381"/>
    <w:rsid w:val="00CB3396"/>
    <w:rsid w:val="00CB35D7"/>
    <w:rsid w:val="00CB379F"/>
    <w:rsid w:val="00CB392B"/>
    <w:rsid w:val="00CB3A2F"/>
    <w:rsid w:val="00CB3BA2"/>
    <w:rsid w:val="00CB43C9"/>
    <w:rsid w:val="00CB45E3"/>
    <w:rsid w:val="00CB45FD"/>
    <w:rsid w:val="00CB4674"/>
    <w:rsid w:val="00CB47BB"/>
    <w:rsid w:val="00CB4A9A"/>
    <w:rsid w:val="00CB4A9E"/>
    <w:rsid w:val="00CB50B9"/>
    <w:rsid w:val="00CB52F2"/>
    <w:rsid w:val="00CB5394"/>
    <w:rsid w:val="00CB5500"/>
    <w:rsid w:val="00CB5879"/>
    <w:rsid w:val="00CB5AA2"/>
    <w:rsid w:val="00CB5B9C"/>
    <w:rsid w:val="00CB5DD6"/>
    <w:rsid w:val="00CB5E9F"/>
    <w:rsid w:val="00CB5FBA"/>
    <w:rsid w:val="00CB61B9"/>
    <w:rsid w:val="00CB63C0"/>
    <w:rsid w:val="00CB66F5"/>
    <w:rsid w:val="00CB67FF"/>
    <w:rsid w:val="00CB695A"/>
    <w:rsid w:val="00CB6A89"/>
    <w:rsid w:val="00CB6A98"/>
    <w:rsid w:val="00CB6DF2"/>
    <w:rsid w:val="00CB7238"/>
    <w:rsid w:val="00CB736D"/>
    <w:rsid w:val="00CB770A"/>
    <w:rsid w:val="00CB7810"/>
    <w:rsid w:val="00CB78A2"/>
    <w:rsid w:val="00CB78F7"/>
    <w:rsid w:val="00CB794E"/>
    <w:rsid w:val="00CB7A0C"/>
    <w:rsid w:val="00CB7BCB"/>
    <w:rsid w:val="00CC045F"/>
    <w:rsid w:val="00CC04E7"/>
    <w:rsid w:val="00CC0682"/>
    <w:rsid w:val="00CC0865"/>
    <w:rsid w:val="00CC0B0D"/>
    <w:rsid w:val="00CC0BB3"/>
    <w:rsid w:val="00CC0BF2"/>
    <w:rsid w:val="00CC0DC9"/>
    <w:rsid w:val="00CC0ED5"/>
    <w:rsid w:val="00CC0FB8"/>
    <w:rsid w:val="00CC117C"/>
    <w:rsid w:val="00CC15E0"/>
    <w:rsid w:val="00CC165A"/>
    <w:rsid w:val="00CC172E"/>
    <w:rsid w:val="00CC179C"/>
    <w:rsid w:val="00CC1817"/>
    <w:rsid w:val="00CC192E"/>
    <w:rsid w:val="00CC19E7"/>
    <w:rsid w:val="00CC1BE9"/>
    <w:rsid w:val="00CC1C7F"/>
    <w:rsid w:val="00CC1F2E"/>
    <w:rsid w:val="00CC1FA8"/>
    <w:rsid w:val="00CC2026"/>
    <w:rsid w:val="00CC2194"/>
    <w:rsid w:val="00CC2195"/>
    <w:rsid w:val="00CC23C5"/>
    <w:rsid w:val="00CC27ED"/>
    <w:rsid w:val="00CC29CD"/>
    <w:rsid w:val="00CC29E6"/>
    <w:rsid w:val="00CC2A9F"/>
    <w:rsid w:val="00CC2D21"/>
    <w:rsid w:val="00CC2E8D"/>
    <w:rsid w:val="00CC2ED4"/>
    <w:rsid w:val="00CC33BE"/>
    <w:rsid w:val="00CC341B"/>
    <w:rsid w:val="00CC367F"/>
    <w:rsid w:val="00CC3697"/>
    <w:rsid w:val="00CC39E7"/>
    <w:rsid w:val="00CC3A11"/>
    <w:rsid w:val="00CC3C99"/>
    <w:rsid w:val="00CC3DB3"/>
    <w:rsid w:val="00CC41FB"/>
    <w:rsid w:val="00CC47A7"/>
    <w:rsid w:val="00CC48F4"/>
    <w:rsid w:val="00CC4AF0"/>
    <w:rsid w:val="00CC4B2E"/>
    <w:rsid w:val="00CC4B81"/>
    <w:rsid w:val="00CC4D2A"/>
    <w:rsid w:val="00CC5456"/>
    <w:rsid w:val="00CC54A2"/>
    <w:rsid w:val="00CC55E4"/>
    <w:rsid w:val="00CC5762"/>
    <w:rsid w:val="00CC59DD"/>
    <w:rsid w:val="00CC5E01"/>
    <w:rsid w:val="00CC61E6"/>
    <w:rsid w:val="00CC66A3"/>
    <w:rsid w:val="00CC66CF"/>
    <w:rsid w:val="00CC6755"/>
    <w:rsid w:val="00CC675B"/>
    <w:rsid w:val="00CC6968"/>
    <w:rsid w:val="00CC6B49"/>
    <w:rsid w:val="00CC6BB2"/>
    <w:rsid w:val="00CC6C54"/>
    <w:rsid w:val="00CC73FD"/>
    <w:rsid w:val="00CC78EF"/>
    <w:rsid w:val="00CC7B76"/>
    <w:rsid w:val="00CC7F53"/>
    <w:rsid w:val="00CD0312"/>
    <w:rsid w:val="00CD04A4"/>
    <w:rsid w:val="00CD1247"/>
    <w:rsid w:val="00CD12D8"/>
    <w:rsid w:val="00CD1362"/>
    <w:rsid w:val="00CD13E1"/>
    <w:rsid w:val="00CD15A3"/>
    <w:rsid w:val="00CD15E0"/>
    <w:rsid w:val="00CD15E5"/>
    <w:rsid w:val="00CD1814"/>
    <w:rsid w:val="00CD18D4"/>
    <w:rsid w:val="00CD1917"/>
    <w:rsid w:val="00CD1DC8"/>
    <w:rsid w:val="00CD1E1D"/>
    <w:rsid w:val="00CD1E23"/>
    <w:rsid w:val="00CD1FD6"/>
    <w:rsid w:val="00CD21A6"/>
    <w:rsid w:val="00CD2248"/>
    <w:rsid w:val="00CD235A"/>
    <w:rsid w:val="00CD2563"/>
    <w:rsid w:val="00CD2583"/>
    <w:rsid w:val="00CD267F"/>
    <w:rsid w:val="00CD2685"/>
    <w:rsid w:val="00CD27ED"/>
    <w:rsid w:val="00CD2858"/>
    <w:rsid w:val="00CD294C"/>
    <w:rsid w:val="00CD29E5"/>
    <w:rsid w:val="00CD2BD1"/>
    <w:rsid w:val="00CD2C27"/>
    <w:rsid w:val="00CD2DE9"/>
    <w:rsid w:val="00CD2EEC"/>
    <w:rsid w:val="00CD3438"/>
    <w:rsid w:val="00CD34AF"/>
    <w:rsid w:val="00CD35FD"/>
    <w:rsid w:val="00CD36AF"/>
    <w:rsid w:val="00CD3D77"/>
    <w:rsid w:val="00CD3E2A"/>
    <w:rsid w:val="00CD42E0"/>
    <w:rsid w:val="00CD431E"/>
    <w:rsid w:val="00CD4446"/>
    <w:rsid w:val="00CD44D5"/>
    <w:rsid w:val="00CD472C"/>
    <w:rsid w:val="00CD49C6"/>
    <w:rsid w:val="00CD4A69"/>
    <w:rsid w:val="00CD4A95"/>
    <w:rsid w:val="00CD4E16"/>
    <w:rsid w:val="00CD4E80"/>
    <w:rsid w:val="00CD4EEB"/>
    <w:rsid w:val="00CD4FFB"/>
    <w:rsid w:val="00CD5108"/>
    <w:rsid w:val="00CD54EF"/>
    <w:rsid w:val="00CD5539"/>
    <w:rsid w:val="00CD5B16"/>
    <w:rsid w:val="00CD5C94"/>
    <w:rsid w:val="00CD5CFA"/>
    <w:rsid w:val="00CD5F7A"/>
    <w:rsid w:val="00CD6668"/>
    <w:rsid w:val="00CD66FC"/>
    <w:rsid w:val="00CD677D"/>
    <w:rsid w:val="00CD69AE"/>
    <w:rsid w:val="00CD6F03"/>
    <w:rsid w:val="00CD6FE8"/>
    <w:rsid w:val="00CD703A"/>
    <w:rsid w:val="00CD7551"/>
    <w:rsid w:val="00CD773B"/>
    <w:rsid w:val="00CD7DC9"/>
    <w:rsid w:val="00CD7DCD"/>
    <w:rsid w:val="00CD7E84"/>
    <w:rsid w:val="00CD7EE7"/>
    <w:rsid w:val="00CE0022"/>
    <w:rsid w:val="00CE00FB"/>
    <w:rsid w:val="00CE0334"/>
    <w:rsid w:val="00CE046C"/>
    <w:rsid w:val="00CE0611"/>
    <w:rsid w:val="00CE06A4"/>
    <w:rsid w:val="00CE06E9"/>
    <w:rsid w:val="00CE08A4"/>
    <w:rsid w:val="00CE0DB9"/>
    <w:rsid w:val="00CE0E43"/>
    <w:rsid w:val="00CE1127"/>
    <w:rsid w:val="00CE1288"/>
    <w:rsid w:val="00CE1385"/>
    <w:rsid w:val="00CE15D2"/>
    <w:rsid w:val="00CE1631"/>
    <w:rsid w:val="00CE17A9"/>
    <w:rsid w:val="00CE1981"/>
    <w:rsid w:val="00CE1CFA"/>
    <w:rsid w:val="00CE2BC5"/>
    <w:rsid w:val="00CE2FBD"/>
    <w:rsid w:val="00CE3200"/>
    <w:rsid w:val="00CE3418"/>
    <w:rsid w:val="00CE3887"/>
    <w:rsid w:val="00CE38E1"/>
    <w:rsid w:val="00CE3935"/>
    <w:rsid w:val="00CE3A7D"/>
    <w:rsid w:val="00CE3A98"/>
    <w:rsid w:val="00CE3AA4"/>
    <w:rsid w:val="00CE3BAA"/>
    <w:rsid w:val="00CE4112"/>
    <w:rsid w:val="00CE436F"/>
    <w:rsid w:val="00CE4617"/>
    <w:rsid w:val="00CE46A3"/>
    <w:rsid w:val="00CE472A"/>
    <w:rsid w:val="00CE4A1A"/>
    <w:rsid w:val="00CE4BDD"/>
    <w:rsid w:val="00CE4CFD"/>
    <w:rsid w:val="00CE4D27"/>
    <w:rsid w:val="00CE4D8E"/>
    <w:rsid w:val="00CE5012"/>
    <w:rsid w:val="00CE5104"/>
    <w:rsid w:val="00CE5201"/>
    <w:rsid w:val="00CE5382"/>
    <w:rsid w:val="00CE5B82"/>
    <w:rsid w:val="00CE5C82"/>
    <w:rsid w:val="00CE5D87"/>
    <w:rsid w:val="00CE5F60"/>
    <w:rsid w:val="00CE607D"/>
    <w:rsid w:val="00CE6099"/>
    <w:rsid w:val="00CE61A8"/>
    <w:rsid w:val="00CE64CE"/>
    <w:rsid w:val="00CE6591"/>
    <w:rsid w:val="00CE6949"/>
    <w:rsid w:val="00CE6958"/>
    <w:rsid w:val="00CE69F5"/>
    <w:rsid w:val="00CE6A74"/>
    <w:rsid w:val="00CE6B32"/>
    <w:rsid w:val="00CE6E65"/>
    <w:rsid w:val="00CE73C3"/>
    <w:rsid w:val="00CE7570"/>
    <w:rsid w:val="00CE773B"/>
    <w:rsid w:val="00CE7B1E"/>
    <w:rsid w:val="00CE7EBE"/>
    <w:rsid w:val="00CF01BC"/>
    <w:rsid w:val="00CF0318"/>
    <w:rsid w:val="00CF03FF"/>
    <w:rsid w:val="00CF0650"/>
    <w:rsid w:val="00CF06A5"/>
    <w:rsid w:val="00CF0B08"/>
    <w:rsid w:val="00CF0BD6"/>
    <w:rsid w:val="00CF0C65"/>
    <w:rsid w:val="00CF0D94"/>
    <w:rsid w:val="00CF0F4D"/>
    <w:rsid w:val="00CF1219"/>
    <w:rsid w:val="00CF1321"/>
    <w:rsid w:val="00CF1443"/>
    <w:rsid w:val="00CF148B"/>
    <w:rsid w:val="00CF14C7"/>
    <w:rsid w:val="00CF17FF"/>
    <w:rsid w:val="00CF1A0F"/>
    <w:rsid w:val="00CF1BF4"/>
    <w:rsid w:val="00CF1C04"/>
    <w:rsid w:val="00CF1E90"/>
    <w:rsid w:val="00CF2257"/>
    <w:rsid w:val="00CF247B"/>
    <w:rsid w:val="00CF2674"/>
    <w:rsid w:val="00CF28CD"/>
    <w:rsid w:val="00CF293A"/>
    <w:rsid w:val="00CF2BAA"/>
    <w:rsid w:val="00CF2BE3"/>
    <w:rsid w:val="00CF2E4B"/>
    <w:rsid w:val="00CF2E84"/>
    <w:rsid w:val="00CF3822"/>
    <w:rsid w:val="00CF3838"/>
    <w:rsid w:val="00CF3931"/>
    <w:rsid w:val="00CF4086"/>
    <w:rsid w:val="00CF430B"/>
    <w:rsid w:val="00CF43A8"/>
    <w:rsid w:val="00CF46F8"/>
    <w:rsid w:val="00CF4BFA"/>
    <w:rsid w:val="00CF53B7"/>
    <w:rsid w:val="00CF578F"/>
    <w:rsid w:val="00CF5884"/>
    <w:rsid w:val="00CF598D"/>
    <w:rsid w:val="00CF5A9F"/>
    <w:rsid w:val="00CF5D93"/>
    <w:rsid w:val="00CF5E0E"/>
    <w:rsid w:val="00CF60FE"/>
    <w:rsid w:val="00CF6395"/>
    <w:rsid w:val="00CF63D4"/>
    <w:rsid w:val="00CF6415"/>
    <w:rsid w:val="00CF6A1A"/>
    <w:rsid w:val="00CF6FF8"/>
    <w:rsid w:val="00CF7094"/>
    <w:rsid w:val="00CF70CB"/>
    <w:rsid w:val="00CF7BB0"/>
    <w:rsid w:val="00CF7BDC"/>
    <w:rsid w:val="00CF7E6F"/>
    <w:rsid w:val="00CF7EDA"/>
    <w:rsid w:val="00CF7F5E"/>
    <w:rsid w:val="00CF7F71"/>
    <w:rsid w:val="00D00086"/>
    <w:rsid w:val="00D002AD"/>
    <w:rsid w:val="00D00479"/>
    <w:rsid w:val="00D00611"/>
    <w:rsid w:val="00D00802"/>
    <w:rsid w:val="00D0080E"/>
    <w:rsid w:val="00D00970"/>
    <w:rsid w:val="00D00994"/>
    <w:rsid w:val="00D00C03"/>
    <w:rsid w:val="00D00D18"/>
    <w:rsid w:val="00D00D70"/>
    <w:rsid w:val="00D00F76"/>
    <w:rsid w:val="00D00FC1"/>
    <w:rsid w:val="00D010D7"/>
    <w:rsid w:val="00D01658"/>
    <w:rsid w:val="00D016CA"/>
    <w:rsid w:val="00D018AB"/>
    <w:rsid w:val="00D01AC6"/>
    <w:rsid w:val="00D01AFC"/>
    <w:rsid w:val="00D01B9C"/>
    <w:rsid w:val="00D02162"/>
    <w:rsid w:val="00D02207"/>
    <w:rsid w:val="00D02362"/>
    <w:rsid w:val="00D0271F"/>
    <w:rsid w:val="00D0273B"/>
    <w:rsid w:val="00D0279C"/>
    <w:rsid w:val="00D02A6E"/>
    <w:rsid w:val="00D02AFC"/>
    <w:rsid w:val="00D02B77"/>
    <w:rsid w:val="00D02B7C"/>
    <w:rsid w:val="00D02CBD"/>
    <w:rsid w:val="00D02D3A"/>
    <w:rsid w:val="00D02DC7"/>
    <w:rsid w:val="00D02DD5"/>
    <w:rsid w:val="00D03012"/>
    <w:rsid w:val="00D030CD"/>
    <w:rsid w:val="00D0322C"/>
    <w:rsid w:val="00D03682"/>
    <w:rsid w:val="00D03919"/>
    <w:rsid w:val="00D0399E"/>
    <w:rsid w:val="00D03AF4"/>
    <w:rsid w:val="00D03B2D"/>
    <w:rsid w:val="00D03D73"/>
    <w:rsid w:val="00D03DDA"/>
    <w:rsid w:val="00D04061"/>
    <w:rsid w:val="00D042DC"/>
    <w:rsid w:val="00D04671"/>
    <w:rsid w:val="00D04BDD"/>
    <w:rsid w:val="00D04BF8"/>
    <w:rsid w:val="00D04E9E"/>
    <w:rsid w:val="00D05069"/>
    <w:rsid w:val="00D0510D"/>
    <w:rsid w:val="00D05259"/>
    <w:rsid w:val="00D05540"/>
    <w:rsid w:val="00D05659"/>
    <w:rsid w:val="00D057DA"/>
    <w:rsid w:val="00D05880"/>
    <w:rsid w:val="00D05905"/>
    <w:rsid w:val="00D059AF"/>
    <w:rsid w:val="00D05A26"/>
    <w:rsid w:val="00D05C04"/>
    <w:rsid w:val="00D05CA6"/>
    <w:rsid w:val="00D05FB8"/>
    <w:rsid w:val="00D05FBC"/>
    <w:rsid w:val="00D06AF1"/>
    <w:rsid w:val="00D06C04"/>
    <w:rsid w:val="00D06C7D"/>
    <w:rsid w:val="00D06CB1"/>
    <w:rsid w:val="00D06D68"/>
    <w:rsid w:val="00D06E79"/>
    <w:rsid w:val="00D07118"/>
    <w:rsid w:val="00D07185"/>
    <w:rsid w:val="00D0729D"/>
    <w:rsid w:val="00D0776E"/>
    <w:rsid w:val="00D077C1"/>
    <w:rsid w:val="00D07912"/>
    <w:rsid w:val="00D07AD0"/>
    <w:rsid w:val="00D07CD7"/>
    <w:rsid w:val="00D07D06"/>
    <w:rsid w:val="00D07FC8"/>
    <w:rsid w:val="00D10189"/>
    <w:rsid w:val="00D1043C"/>
    <w:rsid w:val="00D1094A"/>
    <w:rsid w:val="00D10BD6"/>
    <w:rsid w:val="00D10BF5"/>
    <w:rsid w:val="00D10C74"/>
    <w:rsid w:val="00D10E32"/>
    <w:rsid w:val="00D11088"/>
    <w:rsid w:val="00D11536"/>
    <w:rsid w:val="00D11701"/>
    <w:rsid w:val="00D117A2"/>
    <w:rsid w:val="00D11801"/>
    <w:rsid w:val="00D11994"/>
    <w:rsid w:val="00D11AB1"/>
    <w:rsid w:val="00D11BC4"/>
    <w:rsid w:val="00D11C5F"/>
    <w:rsid w:val="00D11D7A"/>
    <w:rsid w:val="00D11DBC"/>
    <w:rsid w:val="00D12386"/>
    <w:rsid w:val="00D12567"/>
    <w:rsid w:val="00D129DB"/>
    <w:rsid w:val="00D129EC"/>
    <w:rsid w:val="00D12A85"/>
    <w:rsid w:val="00D12AAD"/>
    <w:rsid w:val="00D12BE3"/>
    <w:rsid w:val="00D12D01"/>
    <w:rsid w:val="00D12FC9"/>
    <w:rsid w:val="00D13108"/>
    <w:rsid w:val="00D13841"/>
    <w:rsid w:val="00D1386A"/>
    <w:rsid w:val="00D13A9E"/>
    <w:rsid w:val="00D13BA6"/>
    <w:rsid w:val="00D13C7E"/>
    <w:rsid w:val="00D13E71"/>
    <w:rsid w:val="00D13F53"/>
    <w:rsid w:val="00D14121"/>
    <w:rsid w:val="00D1434E"/>
    <w:rsid w:val="00D14864"/>
    <w:rsid w:val="00D14E12"/>
    <w:rsid w:val="00D14F0C"/>
    <w:rsid w:val="00D14F93"/>
    <w:rsid w:val="00D154B6"/>
    <w:rsid w:val="00D15573"/>
    <w:rsid w:val="00D155BD"/>
    <w:rsid w:val="00D156B6"/>
    <w:rsid w:val="00D15815"/>
    <w:rsid w:val="00D15842"/>
    <w:rsid w:val="00D158E5"/>
    <w:rsid w:val="00D15A08"/>
    <w:rsid w:val="00D15C55"/>
    <w:rsid w:val="00D15D2C"/>
    <w:rsid w:val="00D15F65"/>
    <w:rsid w:val="00D15FAA"/>
    <w:rsid w:val="00D160FF"/>
    <w:rsid w:val="00D16287"/>
    <w:rsid w:val="00D1639A"/>
    <w:rsid w:val="00D164E3"/>
    <w:rsid w:val="00D16662"/>
    <w:rsid w:val="00D16BC6"/>
    <w:rsid w:val="00D16F13"/>
    <w:rsid w:val="00D17668"/>
    <w:rsid w:val="00D1784C"/>
    <w:rsid w:val="00D17D6A"/>
    <w:rsid w:val="00D17E40"/>
    <w:rsid w:val="00D17FD4"/>
    <w:rsid w:val="00D202CB"/>
    <w:rsid w:val="00D20437"/>
    <w:rsid w:val="00D2054B"/>
    <w:rsid w:val="00D206BA"/>
    <w:rsid w:val="00D207E0"/>
    <w:rsid w:val="00D209EA"/>
    <w:rsid w:val="00D20C6D"/>
    <w:rsid w:val="00D21037"/>
    <w:rsid w:val="00D218CA"/>
    <w:rsid w:val="00D21B28"/>
    <w:rsid w:val="00D22143"/>
    <w:rsid w:val="00D2218F"/>
    <w:rsid w:val="00D22552"/>
    <w:rsid w:val="00D22662"/>
    <w:rsid w:val="00D228F4"/>
    <w:rsid w:val="00D229A7"/>
    <w:rsid w:val="00D22B3C"/>
    <w:rsid w:val="00D22C12"/>
    <w:rsid w:val="00D22D6C"/>
    <w:rsid w:val="00D23098"/>
    <w:rsid w:val="00D23105"/>
    <w:rsid w:val="00D23512"/>
    <w:rsid w:val="00D23882"/>
    <w:rsid w:val="00D23C58"/>
    <w:rsid w:val="00D23EAF"/>
    <w:rsid w:val="00D23F06"/>
    <w:rsid w:val="00D2433A"/>
    <w:rsid w:val="00D2449D"/>
    <w:rsid w:val="00D247D6"/>
    <w:rsid w:val="00D248F3"/>
    <w:rsid w:val="00D2509F"/>
    <w:rsid w:val="00D251F6"/>
    <w:rsid w:val="00D25563"/>
    <w:rsid w:val="00D25EEC"/>
    <w:rsid w:val="00D26425"/>
    <w:rsid w:val="00D264AB"/>
    <w:rsid w:val="00D2657B"/>
    <w:rsid w:val="00D265BA"/>
    <w:rsid w:val="00D265D0"/>
    <w:rsid w:val="00D26805"/>
    <w:rsid w:val="00D26B5E"/>
    <w:rsid w:val="00D26D68"/>
    <w:rsid w:val="00D26E26"/>
    <w:rsid w:val="00D26E6C"/>
    <w:rsid w:val="00D27180"/>
    <w:rsid w:val="00D27428"/>
    <w:rsid w:val="00D276F1"/>
    <w:rsid w:val="00D276FE"/>
    <w:rsid w:val="00D27949"/>
    <w:rsid w:val="00D27963"/>
    <w:rsid w:val="00D27B0D"/>
    <w:rsid w:val="00D30030"/>
    <w:rsid w:val="00D30214"/>
    <w:rsid w:val="00D30565"/>
    <w:rsid w:val="00D3058F"/>
    <w:rsid w:val="00D305F3"/>
    <w:rsid w:val="00D30AA5"/>
    <w:rsid w:val="00D30D3D"/>
    <w:rsid w:val="00D30EE2"/>
    <w:rsid w:val="00D31495"/>
    <w:rsid w:val="00D31715"/>
    <w:rsid w:val="00D32136"/>
    <w:rsid w:val="00D32ADD"/>
    <w:rsid w:val="00D32C84"/>
    <w:rsid w:val="00D32E2E"/>
    <w:rsid w:val="00D32E84"/>
    <w:rsid w:val="00D32FBF"/>
    <w:rsid w:val="00D33006"/>
    <w:rsid w:val="00D331BC"/>
    <w:rsid w:val="00D3326D"/>
    <w:rsid w:val="00D3332F"/>
    <w:rsid w:val="00D3340F"/>
    <w:rsid w:val="00D336C7"/>
    <w:rsid w:val="00D33785"/>
    <w:rsid w:val="00D33866"/>
    <w:rsid w:val="00D34146"/>
    <w:rsid w:val="00D34330"/>
    <w:rsid w:val="00D344B5"/>
    <w:rsid w:val="00D347B1"/>
    <w:rsid w:val="00D347BD"/>
    <w:rsid w:val="00D34AF1"/>
    <w:rsid w:val="00D34B2D"/>
    <w:rsid w:val="00D34C6B"/>
    <w:rsid w:val="00D34D6A"/>
    <w:rsid w:val="00D34D8C"/>
    <w:rsid w:val="00D34F27"/>
    <w:rsid w:val="00D35600"/>
    <w:rsid w:val="00D3570D"/>
    <w:rsid w:val="00D35C64"/>
    <w:rsid w:val="00D35CBB"/>
    <w:rsid w:val="00D35EAF"/>
    <w:rsid w:val="00D361FC"/>
    <w:rsid w:val="00D366B4"/>
    <w:rsid w:val="00D3699D"/>
    <w:rsid w:val="00D36A70"/>
    <w:rsid w:val="00D36B43"/>
    <w:rsid w:val="00D36B74"/>
    <w:rsid w:val="00D36BFB"/>
    <w:rsid w:val="00D373DC"/>
    <w:rsid w:val="00D37404"/>
    <w:rsid w:val="00D3762C"/>
    <w:rsid w:val="00D3783C"/>
    <w:rsid w:val="00D37AA9"/>
    <w:rsid w:val="00D37B43"/>
    <w:rsid w:val="00D37CA9"/>
    <w:rsid w:val="00D37F18"/>
    <w:rsid w:val="00D37FE3"/>
    <w:rsid w:val="00D4002E"/>
    <w:rsid w:val="00D4017A"/>
    <w:rsid w:val="00D4020F"/>
    <w:rsid w:val="00D40295"/>
    <w:rsid w:val="00D40327"/>
    <w:rsid w:val="00D40511"/>
    <w:rsid w:val="00D405A8"/>
    <w:rsid w:val="00D407E3"/>
    <w:rsid w:val="00D40904"/>
    <w:rsid w:val="00D40AC3"/>
    <w:rsid w:val="00D410EE"/>
    <w:rsid w:val="00D4119D"/>
    <w:rsid w:val="00D416C3"/>
    <w:rsid w:val="00D418A5"/>
    <w:rsid w:val="00D41C52"/>
    <w:rsid w:val="00D41CFA"/>
    <w:rsid w:val="00D41EF8"/>
    <w:rsid w:val="00D423F5"/>
    <w:rsid w:val="00D4267E"/>
    <w:rsid w:val="00D426A6"/>
    <w:rsid w:val="00D4299A"/>
    <w:rsid w:val="00D42B9E"/>
    <w:rsid w:val="00D42F07"/>
    <w:rsid w:val="00D42FB4"/>
    <w:rsid w:val="00D432D0"/>
    <w:rsid w:val="00D434CE"/>
    <w:rsid w:val="00D435BA"/>
    <w:rsid w:val="00D436A5"/>
    <w:rsid w:val="00D43719"/>
    <w:rsid w:val="00D4396E"/>
    <w:rsid w:val="00D439B9"/>
    <w:rsid w:val="00D43A4C"/>
    <w:rsid w:val="00D43ABC"/>
    <w:rsid w:val="00D43F68"/>
    <w:rsid w:val="00D440CD"/>
    <w:rsid w:val="00D44208"/>
    <w:rsid w:val="00D44262"/>
    <w:rsid w:val="00D444C6"/>
    <w:rsid w:val="00D445C5"/>
    <w:rsid w:val="00D44812"/>
    <w:rsid w:val="00D448AB"/>
    <w:rsid w:val="00D4495E"/>
    <w:rsid w:val="00D449CD"/>
    <w:rsid w:val="00D449D0"/>
    <w:rsid w:val="00D44DA2"/>
    <w:rsid w:val="00D44FA5"/>
    <w:rsid w:val="00D44FDA"/>
    <w:rsid w:val="00D4512C"/>
    <w:rsid w:val="00D452BE"/>
    <w:rsid w:val="00D4535B"/>
    <w:rsid w:val="00D4544F"/>
    <w:rsid w:val="00D4553E"/>
    <w:rsid w:val="00D4573C"/>
    <w:rsid w:val="00D45A50"/>
    <w:rsid w:val="00D45D94"/>
    <w:rsid w:val="00D46114"/>
    <w:rsid w:val="00D46181"/>
    <w:rsid w:val="00D465ED"/>
    <w:rsid w:val="00D46781"/>
    <w:rsid w:val="00D4678C"/>
    <w:rsid w:val="00D46CF3"/>
    <w:rsid w:val="00D46E64"/>
    <w:rsid w:val="00D47492"/>
    <w:rsid w:val="00D4759A"/>
    <w:rsid w:val="00D475C8"/>
    <w:rsid w:val="00D47785"/>
    <w:rsid w:val="00D477F7"/>
    <w:rsid w:val="00D4791E"/>
    <w:rsid w:val="00D479A0"/>
    <w:rsid w:val="00D47A8F"/>
    <w:rsid w:val="00D47AA2"/>
    <w:rsid w:val="00D47CF2"/>
    <w:rsid w:val="00D47E0D"/>
    <w:rsid w:val="00D50653"/>
    <w:rsid w:val="00D50BEF"/>
    <w:rsid w:val="00D50CD4"/>
    <w:rsid w:val="00D51088"/>
    <w:rsid w:val="00D51524"/>
    <w:rsid w:val="00D51A61"/>
    <w:rsid w:val="00D51CF4"/>
    <w:rsid w:val="00D520E3"/>
    <w:rsid w:val="00D52200"/>
    <w:rsid w:val="00D52230"/>
    <w:rsid w:val="00D522A7"/>
    <w:rsid w:val="00D52319"/>
    <w:rsid w:val="00D52338"/>
    <w:rsid w:val="00D5242A"/>
    <w:rsid w:val="00D52539"/>
    <w:rsid w:val="00D52684"/>
    <w:rsid w:val="00D526A5"/>
    <w:rsid w:val="00D52DCC"/>
    <w:rsid w:val="00D52FBC"/>
    <w:rsid w:val="00D53191"/>
    <w:rsid w:val="00D5351A"/>
    <w:rsid w:val="00D53934"/>
    <w:rsid w:val="00D545DA"/>
    <w:rsid w:val="00D54678"/>
    <w:rsid w:val="00D54845"/>
    <w:rsid w:val="00D54E19"/>
    <w:rsid w:val="00D55182"/>
    <w:rsid w:val="00D554D6"/>
    <w:rsid w:val="00D5558C"/>
    <w:rsid w:val="00D5571D"/>
    <w:rsid w:val="00D559DD"/>
    <w:rsid w:val="00D55AD7"/>
    <w:rsid w:val="00D55B21"/>
    <w:rsid w:val="00D55BB0"/>
    <w:rsid w:val="00D55E66"/>
    <w:rsid w:val="00D55FC5"/>
    <w:rsid w:val="00D56171"/>
    <w:rsid w:val="00D5621F"/>
    <w:rsid w:val="00D564ED"/>
    <w:rsid w:val="00D56711"/>
    <w:rsid w:val="00D56B62"/>
    <w:rsid w:val="00D56E75"/>
    <w:rsid w:val="00D572EF"/>
    <w:rsid w:val="00D57474"/>
    <w:rsid w:val="00D57517"/>
    <w:rsid w:val="00D5752C"/>
    <w:rsid w:val="00D579AE"/>
    <w:rsid w:val="00D57AB9"/>
    <w:rsid w:val="00D57C63"/>
    <w:rsid w:val="00D57DC1"/>
    <w:rsid w:val="00D57F14"/>
    <w:rsid w:val="00D60124"/>
    <w:rsid w:val="00D6017E"/>
    <w:rsid w:val="00D60A0F"/>
    <w:rsid w:val="00D60D86"/>
    <w:rsid w:val="00D60EC4"/>
    <w:rsid w:val="00D60EDA"/>
    <w:rsid w:val="00D61103"/>
    <w:rsid w:val="00D6144B"/>
    <w:rsid w:val="00D616E5"/>
    <w:rsid w:val="00D6173E"/>
    <w:rsid w:val="00D6195C"/>
    <w:rsid w:val="00D619E8"/>
    <w:rsid w:val="00D61B5F"/>
    <w:rsid w:val="00D61CB1"/>
    <w:rsid w:val="00D61DA1"/>
    <w:rsid w:val="00D61F49"/>
    <w:rsid w:val="00D623E4"/>
    <w:rsid w:val="00D624FD"/>
    <w:rsid w:val="00D62914"/>
    <w:rsid w:val="00D62C2E"/>
    <w:rsid w:val="00D62FF1"/>
    <w:rsid w:val="00D6305A"/>
    <w:rsid w:val="00D630F7"/>
    <w:rsid w:val="00D633A4"/>
    <w:rsid w:val="00D63707"/>
    <w:rsid w:val="00D6385F"/>
    <w:rsid w:val="00D63C19"/>
    <w:rsid w:val="00D642F1"/>
    <w:rsid w:val="00D64430"/>
    <w:rsid w:val="00D64CC0"/>
    <w:rsid w:val="00D64FEB"/>
    <w:rsid w:val="00D6531E"/>
    <w:rsid w:val="00D65798"/>
    <w:rsid w:val="00D6587D"/>
    <w:rsid w:val="00D65C7C"/>
    <w:rsid w:val="00D65FC8"/>
    <w:rsid w:val="00D66050"/>
    <w:rsid w:val="00D6639B"/>
    <w:rsid w:val="00D664BC"/>
    <w:rsid w:val="00D66836"/>
    <w:rsid w:val="00D668FB"/>
    <w:rsid w:val="00D669E5"/>
    <w:rsid w:val="00D66A17"/>
    <w:rsid w:val="00D66C21"/>
    <w:rsid w:val="00D6705D"/>
    <w:rsid w:val="00D67178"/>
    <w:rsid w:val="00D67308"/>
    <w:rsid w:val="00D67589"/>
    <w:rsid w:val="00D676CD"/>
    <w:rsid w:val="00D6777E"/>
    <w:rsid w:val="00D67BD5"/>
    <w:rsid w:val="00D7035F"/>
    <w:rsid w:val="00D7057C"/>
    <w:rsid w:val="00D706DE"/>
    <w:rsid w:val="00D707DC"/>
    <w:rsid w:val="00D70C3C"/>
    <w:rsid w:val="00D70CFD"/>
    <w:rsid w:val="00D70E5F"/>
    <w:rsid w:val="00D71355"/>
    <w:rsid w:val="00D7147D"/>
    <w:rsid w:val="00D714CE"/>
    <w:rsid w:val="00D714D0"/>
    <w:rsid w:val="00D71B82"/>
    <w:rsid w:val="00D71CC9"/>
    <w:rsid w:val="00D720EA"/>
    <w:rsid w:val="00D72256"/>
    <w:rsid w:val="00D72451"/>
    <w:rsid w:val="00D72C5D"/>
    <w:rsid w:val="00D72CD3"/>
    <w:rsid w:val="00D72CF1"/>
    <w:rsid w:val="00D72D52"/>
    <w:rsid w:val="00D72FC5"/>
    <w:rsid w:val="00D7316F"/>
    <w:rsid w:val="00D73384"/>
    <w:rsid w:val="00D73679"/>
    <w:rsid w:val="00D73D58"/>
    <w:rsid w:val="00D73DFB"/>
    <w:rsid w:val="00D740BA"/>
    <w:rsid w:val="00D7419F"/>
    <w:rsid w:val="00D748B8"/>
    <w:rsid w:val="00D7491D"/>
    <w:rsid w:val="00D74A6D"/>
    <w:rsid w:val="00D74B94"/>
    <w:rsid w:val="00D74DD5"/>
    <w:rsid w:val="00D750E7"/>
    <w:rsid w:val="00D751F1"/>
    <w:rsid w:val="00D75D63"/>
    <w:rsid w:val="00D75E4B"/>
    <w:rsid w:val="00D75F2B"/>
    <w:rsid w:val="00D75FA7"/>
    <w:rsid w:val="00D7616B"/>
    <w:rsid w:val="00D76418"/>
    <w:rsid w:val="00D765A7"/>
    <w:rsid w:val="00D76A18"/>
    <w:rsid w:val="00D76E2C"/>
    <w:rsid w:val="00D771A2"/>
    <w:rsid w:val="00D772A2"/>
    <w:rsid w:val="00D773D2"/>
    <w:rsid w:val="00D773DD"/>
    <w:rsid w:val="00D77554"/>
    <w:rsid w:val="00D775D9"/>
    <w:rsid w:val="00D77711"/>
    <w:rsid w:val="00D77A5E"/>
    <w:rsid w:val="00D77F78"/>
    <w:rsid w:val="00D80241"/>
    <w:rsid w:val="00D804C0"/>
    <w:rsid w:val="00D8051D"/>
    <w:rsid w:val="00D80822"/>
    <w:rsid w:val="00D8098A"/>
    <w:rsid w:val="00D80F67"/>
    <w:rsid w:val="00D810A5"/>
    <w:rsid w:val="00D81108"/>
    <w:rsid w:val="00D8133E"/>
    <w:rsid w:val="00D813B5"/>
    <w:rsid w:val="00D813F6"/>
    <w:rsid w:val="00D81466"/>
    <w:rsid w:val="00D81548"/>
    <w:rsid w:val="00D8154B"/>
    <w:rsid w:val="00D817FD"/>
    <w:rsid w:val="00D81817"/>
    <w:rsid w:val="00D818C9"/>
    <w:rsid w:val="00D81D4F"/>
    <w:rsid w:val="00D820C5"/>
    <w:rsid w:val="00D82224"/>
    <w:rsid w:val="00D8261B"/>
    <w:rsid w:val="00D82B66"/>
    <w:rsid w:val="00D82BB5"/>
    <w:rsid w:val="00D82CBA"/>
    <w:rsid w:val="00D82CEF"/>
    <w:rsid w:val="00D82D97"/>
    <w:rsid w:val="00D82DD6"/>
    <w:rsid w:val="00D82DDC"/>
    <w:rsid w:val="00D82E6F"/>
    <w:rsid w:val="00D82F41"/>
    <w:rsid w:val="00D82FAE"/>
    <w:rsid w:val="00D8344E"/>
    <w:rsid w:val="00D83607"/>
    <w:rsid w:val="00D83B1A"/>
    <w:rsid w:val="00D83D13"/>
    <w:rsid w:val="00D83FE0"/>
    <w:rsid w:val="00D841F2"/>
    <w:rsid w:val="00D844F9"/>
    <w:rsid w:val="00D84756"/>
    <w:rsid w:val="00D84D5D"/>
    <w:rsid w:val="00D84DF8"/>
    <w:rsid w:val="00D84DFC"/>
    <w:rsid w:val="00D84F14"/>
    <w:rsid w:val="00D850BB"/>
    <w:rsid w:val="00D850CF"/>
    <w:rsid w:val="00D852EB"/>
    <w:rsid w:val="00D85365"/>
    <w:rsid w:val="00D853A1"/>
    <w:rsid w:val="00D8544F"/>
    <w:rsid w:val="00D85478"/>
    <w:rsid w:val="00D85A79"/>
    <w:rsid w:val="00D85ACD"/>
    <w:rsid w:val="00D85E45"/>
    <w:rsid w:val="00D861D7"/>
    <w:rsid w:val="00D8621B"/>
    <w:rsid w:val="00D86494"/>
    <w:rsid w:val="00D86802"/>
    <w:rsid w:val="00D86A1D"/>
    <w:rsid w:val="00D86A35"/>
    <w:rsid w:val="00D86B14"/>
    <w:rsid w:val="00D87378"/>
    <w:rsid w:val="00D873E1"/>
    <w:rsid w:val="00D87489"/>
    <w:rsid w:val="00D874D8"/>
    <w:rsid w:val="00D874E8"/>
    <w:rsid w:val="00D8766A"/>
    <w:rsid w:val="00D877D3"/>
    <w:rsid w:val="00D87AA7"/>
    <w:rsid w:val="00D87D76"/>
    <w:rsid w:val="00D87DB3"/>
    <w:rsid w:val="00D87E8F"/>
    <w:rsid w:val="00D906D5"/>
    <w:rsid w:val="00D909F9"/>
    <w:rsid w:val="00D90D6D"/>
    <w:rsid w:val="00D911BE"/>
    <w:rsid w:val="00D913E6"/>
    <w:rsid w:val="00D9178F"/>
    <w:rsid w:val="00D9186D"/>
    <w:rsid w:val="00D91873"/>
    <w:rsid w:val="00D918F6"/>
    <w:rsid w:val="00D91CAC"/>
    <w:rsid w:val="00D91CCD"/>
    <w:rsid w:val="00D91CDC"/>
    <w:rsid w:val="00D91D85"/>
    <w:rsid w:val="00D91DB6"/>
    <w:rsid w:val="00D9200E"/>
    <w:rsid w:val="00D92107"/>
    <w:rsid w:val="00D9236F"/>
    <w:rsid w:val="00D9239C"/>
    <w:rsid w:val="00D9247E"/>
    <w:rsid w:val="00D925C9"/>
    <w:rsid w:val="00D92780"/>
    <w:rsid w:val="00D92A8E"/>
    <w:rsid w:val="00D92C51"/>
    <w:rsid w:val="00D93210"/>
    <w:rsid w:val="00D9388E"/>
    <w:rsid w:val="00D93A1E"/>
    <w:rsid w:val="00D93A51"/>
    <w:rsid w:val="00D93A60"/>
    <w:rsid w:val="00D93B41"/>
    <w:rsid w:val="00D93F14"/>
    <w:rsid w:val="00D93F18"/>
    <w:rsid w:val="00D9429B"/>
    <w:rsid w:val="00D944F5"/>
    <w:rsid w:val="00D94AEF"/>
    <w:rsid w:val="00D94CAB"/>
    <w:rsid w:val="00D94D5F"/>
    <w:rsid w:val="00D95362"/>
    <w:rsid w:val="00D954B8"/>
    <w:rsid w:val="00D95E78"/>
    <w:rsid w:val="00D95F78"/>
    <w:rsid w:val="00D96016"/>
    <w:rsid w:val="00D9607D"/>
    <w:rsid w:val="00D96316"/>
    <w:rsid w:val="00D96606"/>
    <w:rsid w:val="00D9663A"/>
    <w:rsid w:val="00D9674F"/>
    <w:rsid w:val="00D96838"/>
    <w:rsid w:val="00D96BEB"/>
    <w:rsid w:val="00D96FF6"/>
    <w:rsid w:val="00D972A5"/>
    <w:rsid w:val="00D97346"/>
    <w:rsid w:val="00D9754D"/>
    <w:rsid w:val="00D97583"/>
    <w:rsid w:val="00D97733"/>
    <w:rsid w:val="00D978A4"/>
    <w:rsid w:val="00D97B91"/>
    <w:rsid w:val="00D97F79"/>
    <w:rsid w:val="00DA00FF"/>
    <w:rsid w:val="00DA0236"/>
    <w:rsid w:val="00DA0694"/>
    <w:rsid w:val="00DA0796"/>
    <w:rsid w:val="00DA0802"/>
    <w:rsid w:val="00DA0820"/>
    <w:rsid w:val="00DA0948"/>
    <w:rsid w:val="00DA0A4A"/>
    <w:rsid w:val="00DA0B69"/>
    <w:rsid w:val="00DA0F20"/>
    <w:rsid w:val="00DA10C4"/>
    <w:rsid w:val="00DA11C4"/>
    <w:rsid w:val="00DA129A"/>
    <w:rsid w:val="00DA12D0"/>
    <w:rsid w:val="00DA13A5"/>
    <w:rsid w:val="00DA14E6"/>
    <w:rsid w:val="00DA169B"/>
    <w:rsid w:val="00DA1747"/>
    <w:rsid w:val="00DA1748"/>
    <w:rsid w:val="00DA1784"/>
    <w:rsid w:val="00DA1894"/>
    <w:rsid w:val="00DA1B35"/>
    <w:rsid w:val="00DA1D58"/>
    <w:rsid w:val="00DA1D9E"/>
    <w:rsid w:val="00DA1EA7"/>
    <w:rsid w:val="00DA2156"/>
    <w:rsid w:val="00DA26B6"/>
    <w:rsid w:val="00DA292E"/>
    <w:rsid w:val="00DA2978"/>
    <w:rsid w:val="00DA29F2"/>
    <w:rsid w:val="00DA2B01"/>
    <w:rsid w:val="00DA2B5C"/>
    <w:rsid w:val="00DA30A7"/>
    <w:rsid w:val="00DA3282"/>
    <w:rsid w:val="00DA37BE"/>
    <w:rsid w:val="00DA3877"/>
    <w:rsid w:val="00DA3C25"/>
    <w:rsid w:val="00DA3CA0"/>
    <w:rsid w:val="00DA3EEF"/>
    <w:rsid w:val="00DA3F38"/>
    <w:rsid w:val="00DA3F50"/>
    <w:rsid w:val="00DA3F78"/>
    <w:rsid w:val="00DA43F0"/>
    <w:rsid w:val="00DA43F5"/>
    <w:rsid w:val="00DA4479"/>
    <w:rsid w:val="00DA452C"/>
    <w:rsid w:val="00DA46B2"/>
    <w:rsid w:val="00DA46D4"/>
    <w:rsid w:val="00DA4C66"/>
    <w:rsid w:val="00DA4D38"/>
    <w:rsid w:val="00DA4DBE"/>
    <w:rsid w:val="00DA4E6C"/>
    <w:rsid w:val="00DA4F1F"/>
    <w:rsid w:val="00DA5065"/>
    <w:rsid w:val="00DA569E"/>
    <w:rsid w:val="00DA5BF6"/>
    <w:rsid w:val="00DA5E0B"/>
    <w:rsid w:val="00DA5F57"/>
    <w:rsid w:val="00DA611B"/>
    <w:rsid w:val="00DA6487"/>
    <w:rsid w:val="00DA64A3"/>
    <w:rsid w:val="00DA6619"/>
    <w:rsid w:val="00DA673A"/>
    <w:rsid w:val="00DA677B"/>
    <w:rsid w:val="00DA69BD"/>
    <w:rsid w:val="00DA6D9D"/>
    <w:rsid w:val="00DA6FEF"/>
    <w:rsid w:val="00DA795C"/>
    <w:rsid w:val="00DA7A6B"/>
    <w:rsid w:val="00DA7AF9"/>
    <w:rsid w:val="00DA7BD8"/>
    <w:rsid w:val="00DA7C4E"/>
    <w:rsid w:val="00DA7E93"/>
    <w:rsid w:val="00DA7F3F"/>
    <w:rsid w:val="00DB02E3"/>
    <w:rsid w:val="00DB0324"/>
    <w:rsid w:val="00DB0625"/>
    <w:rsid w:val="00DB075E"/>
    <w:rsid w:val="00DB08E8"/>
    <w:rsid w:val="00DB0B2D"/>
    <w:rsid w:val="00DB0BAA"/>
    <w:rsid w:val="00DB0C02"/>
    <w:rsid w:val="00DB13F5"/>
    <w:rsid w:val="00DB1594"/>
    <w:rsid w:val="00DB16F1"/>
    <w:rsid w:val="00DB186C"/>
    <w:rsid w:val="00DB18BC"/>
    <w:rsid w:val="00DB18D1"/>
    <w:rsid w:val="00DB18D4"/>
    <w:rsid w:val="00DB1A30"/>
    <w:rsid w:val="00DB1C07"/>
    <w:rsid w:val="00DB1F2A"/>
    <w:rsid w:val="00DB1F7B"/>
    <w:rsid w:val="00DB21F4"/>
    <w:rsid w:val="00DB2207"/>
    <w:rsid w:val="00DB2231"/>
    <w:rsid w:val="00DB2353"/>
    <w:rsid w:val="00DB239B"/>
    <w:rsid w:val="00DB23E5"/>
    <w:rsid w:val="00DB25C8"/>
    <w:rsid w:val="00DB26A4"/>
    <w:rsid w:val="00DB278F"/>
    <w:rsid w:val="00DB27E8"/>
    <w:rsid w:val="00DB28A4"/>
    <w:rsid w:val="00DB29ED"/>
    <w:rsid w:val="00DB2A1C"/>
    <w:rsid w:val="00DB2C77"/>
    <w:rsid w:val="00DB2C91"/>
    <w:rsid w:val="00DB2D0D"/>
    <w:rsid w:val="00DB2F7B"/>
    <w:rsid w:val="00DB307C"/>
    <w:rsid w:val="00DB31D0"/>
    <w:rsid w:val="00DB324A"/>
    <w:rsid w:val="00DB3B95"/>
    <w:rsid w:val="00DB3D46"/>
    <w:rsid w:val="00DB3EF6"/>
    <w:rsid w:val="00DB43B4"/>
    <w:rsid w:val="00DB44C1"/>
    <w:rsid w:val="00DB48C4"/>
    <w:rsid w:val="00DB4EBB"/>
    <w:rsid w:val="00DB4F68"/>
    <w:rsid w:val="00DB4FBD"/>
    <w:rsid w:val="00DB5277"/>
    <w:rsid w:val="00DB52B2"/>
    <w:rsid w:val="00DB534F"/>
    <w:rsid w:val="00DB5471"/>
    <w:rsid w:val="00DB57D6"/>
    <w:rsid w:val="00DB596E"/>
    <w:rsid w:val="00DB59B0"/>
    <w:rsid w:val="00DB5AF3"/>
    <w:rsid w:val="00DB5C6A"/>
    <w:rsid w:val="00DB5FBD"/>
    <w:rsid w:val="00DB6217"/>
    <w:rsid w:val="00DB63DE"/>
    <w:rsid w:val="00DB6D9C"/>
    <w:rsid w:val="00DB7117"/>
    <w:rsid w:val="00DB7215"/>
    <w:rsid w:val="00DB73DB"/>
    <w:rsid w:val="00DB74E4"/>
    <w:rsid w:val="00DB7629"/>
    <w:rsid w:val="00DB7FF1"/>
    <w:rsid w:val="00DC0063"/>
    <w:rsid w:val="00DC0114"/>
    <w:rsid w:val="00DC03C4"/>
    <w:rsid w:val="00DC0622"/>
    <w:rsid w:val="00DC099D"/>
    <w:rsid w:val="00DC1059"/>
    <w:rsid w:val="00DC11A2"/>
    <w:rsid w:val="00DC1376"/>
    <w:rsid w:val="00DC18B6"/>
    <w:rsid w:val="00DC1A3E"/>
    <w:rsid w:val="00DC1E49"/>
    <w:rsid w:val="00DC1E6E"/>
    <w:rsid w:val="00DC1F59"/>
    <w:rsid w:val="00DC1FAF"/>
    <w:rsid w:val="00DC21A0"/>
    <w:rsid w:val="00DC2273"/>
    <w:rsid w:val="00DC22E6"/>
    <w:rsid w:val="00DC2853"/>
    <w:rsid w:val="00DC2E39"/>
    <w:rsid w:val="00DC3014"/>
    <w:rsid w:val="00DC316C"/>
    <w:rsid w:val="00DC37D2"/>
    <w:rsid w:val="00DC3E07"/>
    <w:rsid w:val="00DC3F58"/>
    <w:rsid w:val="00DC4154"/>
    <w:rsid w:val="00DC47C5"/>
    <w:rsid w:val="00DC49D4"/>
    <w:rsid w:val="00DC4B21"/>
    <w:rsid w:val="00DC4BD8"/>
    <w:rsid w:val="00DC4F77"/>
    <w:rsid w:val="00DC5474"/>
    <w:rsid w:val="00DC5507"/>
    <w:rsid w:val="00DC5814"/>
    <w:rsid w:val="00DC5860"/>
    <w:rsid w:val="00DC58F9"/>
    <w:rsid w:val="00DC5B09"/>
    <w:rsid w:val="00DC5B5B"/>
    <w:rsid w:val="00DC5D84"/>
    <w:rsid w:val="00DC614D"/>
    <w:rsid w:val="00DC6458"/>
    <w:rsid w:val="00DC648A"/>
    <w:rsid w:val="00DC64D5"/>
    <w:rsid w:val="00DC64FC"/>
    <w:rsid w:val="00DC65A9"/>
    <w:rsid w:val="00DC6870"/>
    <w:rsid w:val="00DC69E2"/>
    <w:rsid w:val="00DC6A13"/>
    <w:rsid w:val="00DC7129"/>
    <w:rsid w:val="00DC7183"/>
    <w:rsid w:val="00DC7228"/>
    <w:rsid w:val="00DC73B4"/>
    <w:rsid w:val="00DC74F4"/>
    <w:rsid w:val="00DC7AFB"/>
    <w:rsid w:val="00DC7C5C"/>
    <w:rsid w:val="00DC7E6B"/>
    <w:rsid w:val="00DC7F13"/>
    <w:rsid w:val="00DD00D0"/>
    <w:rsid w:val="00DD03B7"/>
    <w:rsid w:val="00DD0AB2"/>
    <w:rsid w:val="00DD0C35"/>
    <w:rsid w:val="00DD0C96"/>
    <w:rsid w:val="00DD0D57"/>
    <w:rsid w:val="00DD118D"/>
    <w:rsid w:val="00DD1773"/>
    <w:rsid w:val="00DD1D7B"/>
    <w:rsid w:val="00DD1E0B"/>
    <w:rsid w:val="00DD1F8B"/>
    <w:rsid w:val="00DD214B"/>
    <w:rsid w:val="00DD2210"/>
    <w:rsid w:val="00DD24D1"/>
    <w:rsid w:val="00DD29B4"/>
    <w:rsid w:val="00DD29C3"/>
    <w:rsid w:val="00DD2F67"/>
    <w:rsid w:val="00DD36EC"/>
    <w:rsid w:val="00DD3856"/>
    <w:rsid w:val="00DD3A36"/>
    <w:rsid w:val="00DD3A55"/>
    <w:rsid w:val="00DD3D25"/>
    <w:rsid w:val="00DD3D76"/>
    <w:rsid w:val="00DD3F54"/>
    <w:rsid w:val="00DD42F4"/>
    <w:rsid w:val="00DD484D"/>
    <w:rsid w:val="00DD4C8F"/>
    <w:rsid w:val="00DD4D4F"/>
    <w:rsid w:val="00DD5503"/>
    <w:rsid w:val="00DD5907"/>
    <w:rsid w:val="00DD5BB2"/>
    <w:rsid w:val="00DD5C61"/>
    <w:rsid w:val="00DD5D80"/>
    <w:rsid w:val="00DD604B"/>
    <w:rsid w:val="00DD62A5"/>
    <w:rsid w:val="00DD6521"/>
    <w:rsid w:val="00DD65E7"/>
    <w:rsid w:val="00DD6655"/>
    <w:rsid w:val="00DD68CA"/>
    <w:rsid w:val="00DD68DC"/>
    <w:rsid w:val="00DD6A94"/>
    <w:rsid w:val="00DD6C3D"/>
    <w:rsid w:val="00DD6EA6"/>
    <w:rsid w:val="00DD6F1C"/>
    <w:rsid w:val="00DD73C4"/>
    <w:rsid w:val="00DD7777"/>
    <w:rsid w:val="00DD7CBA"/>
    <w:rsid w:val="00DE0003"/>
    <w:rsid w:val="00DE0196"/>
    <w:rsid w:val="00DE0451"/>
    <w:rsid w:val="00DE0494"/>
    <w:rsid w:val="00DE04A4"/>
    <w:rsid w:val="00DE0579"/>
    <w:rsid w:val="00DE0760"/>
    <w:rsid w:val="00DE0BAB"/>
    <w:rsid w:val="00DE0BBB"/>
    <w:rsid w:val="00DE0FCA"/>
    <w:rsid w:val="00DE13C4"/>
    <w:rsid w:val="00DE17CC"/>
    <w:rsid w:val="00DE19ED"/>
    <w:rsid w:val="00DE1BB5"/>
    <w:rsid w:val="00DE1F83"/>
    <w:rsid w:val="00DE239C"/>
    <w:rsid w:val="00DE23EB"/>
    <w:rsid w:val="00DE2419"/>
    <w:rsid w:val="00DE245D"/>
    <w:rsid w:val="00DE270A"/>
    <w:rsid w:val="00DE27B9"/>
    <w:rsid w:val="00DE2A9C"/>
    <w:rsid w:val="00DE2B88"/>
    <w:rsid w:val="00DE2BB0"/>
    <w:rsid w:val="00DE2D94"/>
    <w:rsid w:val="00DE2FE3"/>
    <w:rsid w:val="00DE38AD"/>
    <w:rsid w:val="00DE3BCB"/>
    <w:rsid w:val="00DE3C0F"/>
    <w:rsid w:val="00DE3D65"/>
    <w:rsid w:val="00DE3D8A"/>
    <w:rsid w:val="00DE3DA7"/>
    <w:rsid w:val="00DE414A"/>
    <w:rsid w:val="00DE41BC"/>
    <w:rsid w:val="00DE434E"/>
    <w:rsid w:val="00DE47C6"/>
    <w:rsid w:val="00DE49DB"/>
    <w:rsid w:val="00DE4C45"/>
    <w:rsid w:val="00DE4DE2"/>
    <w:rsid w:val="00DE4F75"/>
    <w:rsid w:val="00DE50E8"/>
    <w:rsid w:val="00DE53EC"/>
    <w:rsid w:val="00DE5427"/>
    <w:rsid w:val="00DE571B"/>
    <w:rsid w:val="00DE5802"/>
    <w:rsid w:val="00DE585B"/>
    <w:rsid w:val="00DE5901"/>
    <w:rsid w:val="00DE5D78"/>
    <w:rsid w:val="00DE6013"/>
    <w:rsid w:val="00DE60BF"/>
    <w:rsid w:val="00DE62A0"/>
    <w:rsid w:val="00DE641D"/>
    <w:rsid w:val="00DE6897"/>
    <w:rsid w:val="00DE6918"/>
    <w:rsid w:val="00DE69CD"/>
    <w:rsid w:val="00DE6EDE"/>
    <w:rsid w:val="00DE70D2"/>
    <w:rsid w:val="00DE7268"/>
    <w:rsid w:val="00DE7292"/>
    <w:rsid w:val="00DE77D3"/>
    <w:rsid w:val="00DE795D"/>
    <w:rsid w:val="00DE7BAD"/>
    <w:rsid w:val="00DE7CCD"/>
    <w:rsid w:val="00DE7E03"/>
    <w:rsid w:val="00DE7E32"/>
    <w:rsid w:val="00DE7FB4"/>
    <w:rsid w:val="00DF03B3"/>
    <w:rsid w:val="00DF03DE"/>
    <w:rsid w:val="00DF0586"/>
    <w:rsid w:val="00DF0817"/>
    <w:rsid w:val="00DF0957"/>
    <w:rsid w:val="00DF0C90"/>
    <w:rsid w:val="00DF10CB"/>
    <w:rsid w:val="00DF14F5"/>
    <w:rsid w:val="00DF1557"/>
    <w:rsid w:val="00DF1B8C"/>
    <w:rsid w:val="00DF1B8D"/>
    <w:rsid w:val="00DF1D15"/>
    <w:rsid w:val="00DF2040"/>
    <w:rsid w:val="00DF229D"/>
    <w:rsid w:val="00DF23D2"/>
    <w:rsid w:val="00DF26B3"/>
    <w:rsid w:val="00DF2993"/>
    <w:rsid w:val="00DF2F87"/>
    <w:rsid w:val="00DF3092"/>
    <w:rsid w:val="00DF30B4"/>
    <w:rsid w:val="00DF35C8"/>
    <w:rsid w:val="00DF35F2"/>
    <w:rsid w:val="00DF37BC"/>
    <w:rsid w:val="00DF3A5A"/>
    <w:rsid w:val="00DF41D4"/>
    <w:rsid w:val="00DF45F8"/>
    <w:rsid w:val="00DF49CF"/>
    <w:rsid w:val="00DF4CF4"/>
    <w:rsid w:val="00DF4D68"/>
    <w:rsid w:val="00DF50A2"/>
    <w:rsid w:val="00DF5132"/>
    <w:rsid w:val="00DF53AE"/>
    <w:rsid w:val="00DF5424"/>
    <w:rsid w:val="00DF56DF"/>
    <w:rsid w:val="00DF5A8A"/>
    <w:rsid w:val="00DF5B47"/>
    <w:rsid w:val="00DF5C44"/>
    <w:rsid w:val="00DF6054"/>
    <w:rsid w:val="00DF611F"/>
    <w:rsid w:val="00DF61C8"/>
    <w:rsid w:val="00DF62A6"/>
    <w:rsid w:val="00DF634D"/>
    <w:rsid w:val="00DF69DD"/>
    <w:rsid w:val="00DF6A53"/>
    <w:rsid w:val="00DF6B1A"/>
    <w:rsid w:val="00DF6DF5"/>
    <w:rsid w:val="00DF6E18"/>
    <w:rsid w:val="00DF731A"/>
    <w:rsid w:val="00DF7804"/>
    <w:rsid w:val="00DF78A8"/>
    <w:rsid w:val="00DF7911"/>
    <w:rsid w:val="00DF7C04"/>
    <w:rsid w:val="00DF7C84"/>
    <w:rsid w:val="00DF7E38"/>
    <w:rsid w:val="00E000EE"/>
    <w:rsid w:val="00E001CC"/>
    <w:rsid w:val="00E0024C"/>
    <w:rsid w:val="00E002F5"/>
    <w:rsid w:val="00E003ED"/>
    <w:rsid w:val="00E00468"/>
    <w:rsid w:val="00E0098F"/>
    <w:rsid w:val="00E00DEF"/>
    <w:rsid w:val="00E00FAB"/>
    <w:rsid w:val="00E01916"/>
    <w:rsid w:val="00E021BD"/>
    <w:rsid w:val="00E0251A"/>
    <w:rsid w:val="00E026E8"/>
    <w:rsid w:val="00E02C01"/>
    <w:rsid w:val="00E02D38"/>
    <w:rsid w:val="00E032E1"/>
    <w:rsid w:val="00E032E2"/>
    <w:rsid w:val="00E03646"/>
    <w:rsid w:val="00E03665"/>
    <w:rsid w:val="00E037CC"/>
    <w:rsid w:val="00E0427B"/>
    <w:rsid w:val="00E042AC"/>
    <w:rsid w:val="00E043CB"/>
    <w:rsid w:val="00E0445A"/>
    <w:rsid w:val="00E04682"/>
    <w:rsid w:val="00E049A2"/>
    <w:rsid w:val="00E04C95"/>
    <w:rsid w:val="00E04CB4"/>
    <w:rsid w:val="00E04EB5"/>
    <w:rsid w:val="00E05030"/>
    <w:rsid w:val="00E05062"/>
    <w:rsid w:val="00E050DE"/>
    <w:rsid w:val="00E05281"/>
    <w:rsid w:val="00E05309"/>
    <w:rsid w:val="00E05ACC"/>
    <w:rsid w:val="00E05CA4"/>
    <w:rsid w:val="00E05DFD"/>
    <w:rsid w:val="00E05FFD"/>
    <w:rsid w:val="00E0629E"/>
    <w:rsid w:val="00E0634B"/>
    <w:rsid w:val="00E06803"/>
    <w:rsid w:val="00E06817"/>
    <w:rsid w:val="00E06BAA"/>
    <w:rsid w:val="00E06DAF"/>
    <w:rsid w:val="00E0750B"/>
    <w:rsid w:val="00E075D8"/>
    <w:rsid w:val="00E07678"/>
    <w:rsid w:val="00E0774D"/>
    <w:rsid w:val="00E0797A"/>
    <w:rsid w:val="00E07D0C"/>
    <w:rsid w:val="00E10010"/>
    <w:rsid w:val="00E100D7"/>
    <w:rsid w:val="00E1023C"/>
    <w:rsid w:val="00E10540"/>
    <w:rsid w:val="00E105B8"/>
    <w:rsid w:val="00E10649"/>
    <w:rsid w:val="00E10961"/>
    <w:rsid w:val="00E10B10"/>
    <w:rsid w:val="00E10C8F"/>
    <w:rsid w:val="00E10D08"/>
    <w:rsid w:val="00E1100A"/>
    <w:rsid w:val="00E11071"/>
    <w:rsid w:val="00E11126"/>
    <w:rsid w:val="00E11164"/>
    <w:rsid w:val="00E111F0"/>
    <w:rsid w:val="00E11523"/>
    <w:rsid w:val="00E117D2"/>
    <w:rsid w:val="00E1184C"/>
    <w:rsid w:val="00E11AA7"/>
    <w:rsid w:val="00E11D0B"/>
    <w:rsid w:val="00E11E93"/>
    <w:rsid w:val="00E1209E"/>
    <w:rsid w:val="00E125C0"/>
    <w:rsid w:val="00E12864"/>
    <w:rsid w:val="00E1290D"/>
    <w:rsid w:val="00E12931"/>
    <w:rsid w:val="00E12947"/>
    <w:rsid w:val="00E12AE7"/>
    <w:rsid w:val="00E12DAD"/>
    <w:rsid w:val="00E12DDA"/>
    <w:rsid w:val="00E13044"/>
    <w:rsid w:val="00E130CC"/>
    <w:rsid w:val="00E135DA"/>
    <w:rsid w:val="00E1378E"/>
    <w:rsid w:val="00E1396B"/>
    <w:rsid w:val="00E13F48"/>
    <w:rsid w:val="00E13FC7"/>
    <w:rsid w:val="00E14156"/>
    <w:rsid w:val="00E14337"/>
    <w:rsid w:val="00E14667"/>
    <w:rsid w:val="00E14735"/>
    <w:rsid w:val="00E14816"/>
    <w:rsid w:val="00E1481C"/>
    <w:rsid w:val="00E14957"/>
    <w:rsid w:val="00E14A8E"/>
    <w:rsid w:val="00E14C64"/>
    <w:rsid w:val="00E15210"/>
    <w:rsid w:val="00E152C1"/>
    <w:rsid w:val="00E1542A"/>
    <w:rsid w:val="00E155A6"/>
    <w:rsid w:val="00E1573D"/>
    <w:rsid w:val="00E15940"/>
    <w:rsid w:val="00E159A2"/>
    <w:rsid w:val="00E15AC5"/>
    <w:rsid w:val="00E15BAA"/>
    <w:rsid w:val="00E15E6A"/>
    <w:rsid w:val="00E160A6"/>
    <w:rsid w:val="00E162CC"/>
    <w:rsid w:val="00E164FC"/>
    <w:rsid w:val="00E1653E"/>
    <w:rsid w:val="00E16607"/>
    <w:rsid w:val="00E16609"/>
    <w:rsid w:val="00E166C2"/>
    <w:rsid w:val="00E16725"/>
    <w:rsid w:val="00E167FE"/>
    <w:rsid w:val="00E16B12"/>
    <w:rsid w:val="00E16F8C"/>
    <w:rsid w:val="00E17542"/>
    <w:rsid w:val="00E17618"/>
    <w:rsid w:val="00E176BF"/>
    <w:rsid w:val="00E178E6"/>
    <w:rsid w:val="00E17C21"/>
    <w:rsid w:val="00E17CD7"/>
    <w:rsid w:val="00E17D64"/>
    <w:rsid w:val="00E17F1F"/>
    <w:rsid w:val="00E20046"/>
    <w:rsid w:val="00E20637"/>
    <w:rsid w:val="00E20774"/>
    <w:rsid w:val="00E208F3"/>
    <w:rsid w:val="00E20D13"/>
    <w:rsid w:val="00E210F6"/>
    <w:rsid w:val="00E2125A"/>
    <w:rsid w:val="00E21292"/>
    <w:rsid w:val="00E214B6"/>
    <w:rsid w:val="00E219CB"/>
    <w:rsid w:val="00E21A5A"/>
    <w:rsid w:val="00E21D54"/>
    <w:rsid w:val="00E21EA9"/>
    <w:rsid w:val="00E2210F"/>
    <w:rsid w:val="00E221BD"/>
    <w:rsid w:val="00E22481"/>
    <w:rsid w:val="00E22603"/>
    <w:rsid w:val="00E2263E"/>
    <w:rsid w:val="00E2265F"/>
    <w:rsid w:val="00E226B4"/>
    <w:rsid w:val="00E226CE"/>
    <w:rsid w:val="00E226E2"/>
    <w:rsid w:val="00E22753"/>
    <w:rsid w:val="00E2282B"/>
    <w:rsid w:val="00E22890"/>
    <w:rsid w:val="00E22C76"/>
    <w:rsid w:val="00E2345A"/>
    <w:rsid w:val="00E23D83"/>
    <w:rsid w:val="00E23FC8"/>
    <w:rsid w:val="00E23FDA"/>
    <w:rsid w:val="00E242B5"/>
    <w:rsid w:val="00E243E7"/>
    <w:rsid w:val="00E244FA"/>
    <w:rsid w:val="00E248B1"/>
    <w:rsid w:val="00E24DBA"/>
    <w:rsid w:val="00E251F6"/>
    <w:rsid w:val="00E2537D"/>
    <w:rsid w:val="00E2547C"/>
    <w:rsid w:val="00E25486"/>
    <w:rsid w:val="00E255FD"/>
    <w:rsid w:val="00E25801"/>
    <w:rsid w:val="00E25864"/>
    <w:rsid w:val="00E25DE8"/>
    <w:rsid w:val="00E25FAB"/>
    <w:rsid w:val="00E25FC7"/>
    <w:rsid w:val="00E26483"/>
    <w:rsid w:val="00E26D15"/>
    <w:rsid w:val="00E26EB6"/>
    <w:rsid w:val="00E2710C"/>
    <w:rsid w:val="00E27551"/>
    <w:rsid w:val="00E2777A"/>
    <w:rsid w:val="00E2784D"/>
    <w:rsid w:val="00E27B3E"/>
    <w:rsid w:val="00E27EF2"/>
    <w:rsid w:val="00E306B6"/>
    <w:rsid w:val="00E30705"/>
    <w:rsid w:val="00E30A80"/>
    <w:rsid w:val="00E31112"/>
    <w:rsid w:val="00E31211"/>
    <w:rsid w:val="00E3190A"/>
    <w:rsid w:val="00E319E5"/>
    <w:rsid w:val="00E31D7F"/>
    <w:rsid w:val="00E32000"/>
    <w:rsid w:val="00E323D4"/>
    <w:rsid w:val="00E324C6"/>
    <w:rsid w:val="00E327FF"/>
    <w:rsid w:val="00E3289D"/>
    <w:rsid w:val="00E32BC6"/>
    <w:rsid w:val="00E32E47"/>
    <w:rsid w:val="00E33134"/>
    <w:rsid w:val="00E33161"/>
    <w:rsid w:val="00E33344"/>
    <w:rsid w:val="00E33460"/>
    <w:rsid w:val="00E3354F"/>
    <w:rsid w:val="00E3385B"/>
    <w:rsid w:val="00E33916"/>
    <w:rsid w:val="00E33A84"/>
    <w:rsid w:val="00E342F4"/>
    <w:rsid w:val="00E345B9"/>
    <w:rsid w:val="00E3482F"/>
    <w:rsid w:val="00E34984"/>
    <w:rsid w:val="00E34B89"/>
    <w:rsid w:val="00E34BBB"/>
    <w:rsid w:val="00E34C16"/>
    <w:rsid w:val="00E34DC8"/>
    <w:rsid w:val="00E34E61"/>
    <w:rsid w:val="00E35285"/>
    <w:rsid w:val="00E352A7"/>
    <w:rsid w:val="00E35409"/>
    <w:rsid w:val="00E35494"/>
    <w:rsid w:val="00E3550C"/>
    <w:rsid w:val="00E357B2"/>
    <w:rsid w:val="00E35D9F"/>
    <w:rsid w:val="00E35DDB"/>
    <w:rsid w:val="00E35E43"/>
    <w:rsid w:val="00E36364"/>
    <w:rsid w:val="00E36370"/>
    <w:rsid w:val="00E36514"/>
    <w:rsid w:val="00E365A0"/>
    <w:rsid w:val="00E368D7"/>
    <w:rsid w:val="00E36A00"/>
    <w:rsid w:val="00E36D18"/>
    <w:rsid w:val="00E371C2"/>
    <w:rsid w:val="00E37204"/>
    <w:rsid w:val="00E37220"/>
    <w:rsid w:val="00E374F3"/>
    <w:rsid w:val="00E37A08"/>
    <w:rsid w:val="00E37DDC"/>
    <w:rsid w:val="00E4014D"/>
    <w:rsid w:val="00E402ED"/>
    <w:rsid w:val="00E40326"/>
    <w:rsid w:val="00E4042C"/>
    <w:rsid w:val="00E404BA"/>
    <w:rsid w:val="00E407DB"/>
    <w:rsid w:val="00E40AAE"/>
    <w:rsid w:val="00E40B2A"/>
    <w:rsid w:val="00E40E9D"/>
    <w:rsid w:val="00E40FD9"/>
    <w:rsid w:val="00E413FF"/>
    <w:rsid w:val="00E415D1"/>
    <w:rsid w:val="00E417E0"/>
    <w:rsid w:val="00E419E0"/>
    <w:rsid w:val="00E41B10"/>
    <w:rsid w:val="00E41DBC"/>
    <w:rsid w:val="00E42081"/>
    <w:rsid w:val="00E4239E"/>
    <w:rsid w:val="00E42459"/>
    <w:rsid w:val="00E42599"/>
    <w:rsid w:val="00E42659"/>
    <w:rsid w:val="00E426F7"/>
    <w:rsid w:val="00E429AE"/>
    <w:rsid w:val="00E42BBC"/>
    <w:rsid w:val="00E42BE9"/>
    <w:rsid w:val="00E42CAC"/>
    <w:rsid w:val="00E42CAF"/>
    <w:rsid w:val="00E42D0B"/>
    <w:rsid w:val="00E42F7E"/>
    <w:rsid w:val="00E42FC7"/>
    <w:rsid w:val="00E42FEB"/>
    <w:rsid w:val="00E43197"/>
    <w:rsid w:val="00E432D3"/>
    <w:rsid w:val="00E4346B"/>
    <w:rsid w:val="00E4371B"/>
    <w:rsid w:val="00E43917"/>
    <w:rsid w:val="00E43B10"/>
    <w:rsid w:val="00E43E76"/>
    <w:rsid w:val="00E441CD"/>
    <w:rsid w:val="00E44244"/>
    <w:rsid w:val="00E4443A"/>
    <w:rsid w:val="00E444B4"/>
    <w:rsid w:val="00E44AFA"/>
    <w:rsid w:val="00E44B71"/>
    <w:rsid w:val="00E44E25"/>
    <w:rsid w:val="00E44EF1"/>
    <w:rsid w:val="00E4520B"/>
    <w:rsid w:val="00E4544E"/>
    <w:rsid w:val="00E455BD"/>
    <w:rsid w:val="00E45624"/>
    <w:rsid w:val="00E459E2"/>
    <w:rsid w:val="00E45A62"/>
    <w:rsid w:val="00E45D2C"/>
    <w:rsid w:val="00E45F27"/>
    <w:rsid w:val="00E460EB"/>
    <w:rsid w:val="00E46129"/>
    <w:rsid w:val="00E46166"/>
    <w:rsid w:val="00E461DF"/>
    <w:rsid w:val="00E46220"/>
    <w:rsid w:val="00E46259"/>
    <w:rsid w:val="00E4633D"/>
    <w:rsid w:val="00E4689E"/>
    <w:rsid w:val="00E468CB"/>
    <w:rsid w:val="00E46C90"/>
    <w:rsid w:val="00E46FCB"/>
    <w:rsid w:val="00E4723A"/>
    <w:rsid w:val="00E473B7"/>
    <w:rsid w:val="00E473D2"/>
    <w:rsid w:val="00E4759E"/>
    <w:rsid w:val="00E47C95"/>
    <w:rsid w:val="00E5075F"/>
    <w:rsid w:val="00E50C72"/>
    <w:rsid w:val="00E50CCB"/>
    <w:rsid w:val="00E50F84"/>
    <w:rsid w:val="00E50FBF"/>
    <w:rsid w:val="00E5102F"/>
    <w:rsid w:val="00E51CF4"/>
    <w:rsid w:val="00E51F2C"/>
    <w:rsid w:val="00E5229C"/>
    <w:rsid w:val="00E52370"/>
    <w:rsid w:val="00E523C7"/>
    <w:rsid w:val="00E52802"/>
    <w:rsid w:val="00E52863"/>
    <w:rsid w:val="00E52943"/>
    <w:rsid w:val="00E52C44"/>
    <w:rsid w:val="00E53B01"/>
    <w:rsid w:val="00E53DF0"/>
    <w:rsid w:val="00E53E9F"/>
    <w:rsid w:val="00E53EAD"/>
    <w:rsid w:val="00E54181"/>
    <w:rsid w:val="00E542FF"/>
    <w:rsid w:val="00E546A2"/>
    <w:rsid w:val="00E549CD"/>
    <w:rsid w:val="00E54C7B"/>
    <w:rsid w:val="00E54D46"/>
    <w:rsid w:val="00E54D47"/>
    <w:rsid w:val="00E54F45"/>
    <w:rsid w:val="00E551CA"/>
    <w:rsid w:val="00E55479"/>
    <w:rsid w:val="00E555E0"/>
    <w:rsid w:val="00E558AF"/>
    <w:rsid w:val="00E55984"/>
    <w:rsid w:val="00E55C63"/>
    <w:rsid w:val="00E55D6F"/>
    <w:rsid w:val="00E55E03"/>
    <w:rsid w:val="00E55EDD"/>
    <w:rsid w:val="00E5617B"/>
    <w:rsid w:val="00E5620B"/>
    <w:rsid w:val="00E5622D"/>
    <w:rsid w:val="00E5633F"/>
    <w:rsid w:val="00E563E6"/>
    <w:rsid w:val="00E564F8"/>
    <w:rsid w:val="00E565EE"/>
    <w:rsid w:val="00E56690"/>
    <w:rsid w:val="00E56778"/>
    <w:rsid w:val="00E568D6"/>
    <w:rsid w:val="00E56E5B"/>
    <w:rsid w:val="00E57190"/>
    <w:rsid w:val="00E57221"/>
    <w:rsid w:val="00E57769"/>
    <w:rsid w:val="00E57849"/>
    <w:rsid w:val="00E57912"/>
    <w:rsid w:val="00E57929"/>
    <w:rsid w:val="00E57ABC"/>
    <w:rsid w:val="00E57B21"/>
    <w:rsid w:val="00E57C95"/>
    <w:rsid w:val="00E57E0B"/>
    <w:rsid w:val="00E57E28"/>
    <w:rsid w:val="00E57EC1"/>
    <w:rsid w:val="00E57F03"/>
    <w:rsid w:val="00E6007D"/>
    <w:rsid w:val="00E60187"/>
    <w:rsid w:val="00E60248"/>
    <w:rsid w:val="00E6029E"/>
    <w:rsid w:val="00E6035E"/>
    <w:rsid w:val="00E60806"/>
    <w:rsid w:val="00E60A89"/>
    <w:rsid w:val="00E60B42"/>
    <w:rsid w:val="00E60EDB"/>
    <w:rsid w:val="00E6114D"/>
    <w:rsid w:val="00E612E3"/>
    <w:rsid w:val="00E619B0"/>
    <w:rsid w:val="00E61CFD"/>
    <w:rsid w:val="00E61D4D"/>
    <w:rsid w:val="00E622F2"/>
    <w:rsid w:val="00E6258D"/>
    <w:rsid w:val="00E62B06"/>
    <w:rsid w:val="00E62E83"/>
    <w:rsid w:val="00E62EC2"/>
    <w:rsid w:val="00E631A1"/>
    <w:rsid w:val="00E6383B"/>
    <w:rsid w:val="00E6389B"/>
    <w:rsid w:val="00E6389C"/>
    <w:rsid w:val="00E63AC4"/>
    <w:rsid w:val="00E63B43"/>
    <w:rsid w:val="00E63B45"/>
    <w:rsid w:val="00E63D22"/>
    <w:rsid w:val="00E63DE9"/>
    <w:rsid w:val="00E63DFC"/>
    <w:rsid w:val="00E63F16"/>
    <w:rsid w:val="00E63FA5"/>
    <w:rsid w:val="00E64291"/>
    <w:rsid w:val="00E64407"/>
    <w:rsid w:val="00E6499C"/>
    <w:rsid w:val="00E64B3F"/>
    <w:rsid w:val="00E64E39"/>
    <w:rsid w:val="00E6508B"/>
    <w:rsid w:val="00E6545E"/>
    <w:rsid w:val="00E654BF"/>
    <w:rsid w:val="00E65613"/>
    <w:rsid w:val="00E65872"/>
    <w:rsid w:val="00E658AF"/>
    <w:rsid w:val="00E65CCD"/>
    <w:rsid w:val="00E65CCF"/>
    <w:rsid w:val="00E65CDD"/>
    <w:rsid w:val="00E66333"/>
    <w:rsid w:val="00E663CC"/>
    <w:rsid w:val="00E66751"/>
    <w:rsid w:val="00E668F0"/>
    <w:rsid w:val="00E669D3"/>
    <w:rsid w:val="00E66B38"/>
    <w:rsid w:val="00E66B74"/>
    <w:rsid w:val="00E66DF7"/>
    <w:rsid w:val="00E6703C"/>
    <w:rsid w:val="00E67177"/>
    <w:rsid w:val="00E67562"/>
    <w:rsid w:val="00E67720"/>
    <w:rsid w:val="00E677DF"/>
    <w:rsid w:val="00E679AF"/>
    <w:rsid w:val="00E67DB3"/>
    <w:rsid w:val="00E67FC3"/>
    <w:rsid w:val="00E700C4"/>
    <w:rsid w:val="00E70244"/>
    <w:rsid w:val="00E70B53"/>
    <w:rsid w:val="00E70BD2"/>
    <w:rsid w:val="00E70C3B"/>
    <w:rsid w:val="00E70F1D"/>
    <w:rsid w:val="00E70FCB"/>
    <w:rsid w:val="00E710C3"/>
    <w:rsid w:val="00E7126D"/>
    <w:rsid w:val="00E714AA"/>
    <w:rsid w:val="00E71675"/>
    <w:rsid w:val="00E718E1"/>
    <w:rsid w:val="00E71C45"/>
    <w:rsid w:val="00E72128"/>
    <w:rsid w:val="00E72599"/>
    <w:rsid w:val="00E727C0"/>
    <w:rsid w:val="00E72D83"/>
    <w:rsid w:val="00E730E0"/>
    <w:rsid w:val="00E7312B"/>
    <w:rsid w:val="00E733BB"/>
    <w:rsid w:val="00E734DD"/>
    <w:rsid w:val="00E736CE"/>
    <w:rsid w:val="00E736F1"/>
    <w:rsid w:val="00E73709"/>
    <w:rsid w:val="00E7375B"/>
    <w:rsid w:val="00E73994"/>
    <w:rsid w:val="00E739D0"/>
    <w:rsid w:val="00E73C08"/>
    <w:rsid w:val="00E73C59"/>
    <w:rsid w:val="00E73C66"/>
    <w:rsid w:val="00E73D24"/>
    <w:rsid w:val="00E73E2F"/>
    <w:rsid w:val="00E7405A"/>
    <w:rsid w:val="00E7435D"/>
    <w:rsid w:val="00E743B9"/>
    <w:rsid w:val="00E745BB"/>
    <w:rsid w:val="00E7471D"/>
    <w:rsid w:val="00E74969"/>
    <w:rsid w:val="00E74993"/>
    <w:rsid w:val="00E74B8F"/>
    <w:rsid w:val="00E74FED"/>
    <w:rsid w:val="00E7516C"/>
    <w:rsid w:val="00E75276"/>
    <w:rsid w:val="00E7558C"/>
    <w:rsid w:val="00E75622"/>
    <w:rsid w:val="00E757C0"/>
    <w:rsid w:val="00E75AB8"/>
    <w:rsid w:val="00E75FB7"/>
    <w:rsid w:val="00E76005"/>
    <w:rsid w:val="00E76937"/>
    <w:rsid w:val="00E76A00"/>
    <w:rsid w:val="00E76CA1"/>
    <w:rsid w:val="00E76DF2"/>
    <w:rsid w:val="00E76E1D"/>
    <w:rsid w:val="00E76E59"/>
    <w:rsid w:val="00E76F06"/>
    <w:rsid w:val="00E77176"/>
    <w:rsid w:val="00E77515"/>
    <w:rsid w:val="00E778CF"/>
    <w:rsid w:val="00E77909"/>
    <w:rsid w:val="00E77A62"/>
    <w:rsid w:val="00E77BFD"/>
    <w:rsid w:val="00E77D04"/>
    <w:rsid w:val="00E77E31"/>
    <w:rsid w:val="00E80051"/>
    <w:rsid w:val="00E800E9"/>
    <w:rsid w:val="00E805FA"/>
    <w:rsid w:val="00E807C1"/>
    <w:rsid w:val="00E808D0"/>
    <w:rsid w:val="00E80A96"/>
    <w:rsid w:val="00E80F00"/>
    <w:rsid w:val="00E80F09"/>
    <w:rsid w:val="00E8158F"/>
    <w:rsid w:val="00E8183C"/>
    <w:rsid w:val="00E81CDE"/>
    <w:rsid w:val="00E81F7B"/>
    <w:rsid w:val="00E81FFA"/>
    <w:rsid w:val="00E822EF"/>
    <w:rsid w:val="00E82426"/>
    <w:rsid w:val="00E82641"/>
    <w:rsid w:val="00E8272F"/>
    <w:rsid w:val="00E82A14"/>
    <w:rsid w:val="00E82A82"/>
    <w:rsid w:val="00E82C12"/>
    <w:rsid w:val="00E82FC0"/>
    <w:rsid w:val="00E82FC2"/>
    <w:rsid w:val="00E83664"/>
    <w:rsid w:val="00E83DE9"/>
    <w:rsid w:val="00E83E84"/>
    <w:rsid w:val="00E83F0E"/>
    <w:rsid w:val="00E8415A"/>
    <w:rsid w:val="00E84247"/>
    <w:rsid w:val="00E84270"/>
    <w:rsid w:val="00E84585"/>
    <w:rsid w:val="00E845E7"/>
    <w:rsid w:val="00E84A85"/>
    <w:rsid w:val="00E84B27"/>
    <w:rsid w:val="00E84BE9"/>
    <w:rsid w:val="00E84D4C"/>
    <w:rsid w:val="00E84DC8"/>
    <w:rsid w:val="00E84DD2"/>
    <w:rsid w:val="00E85047"/>
    <w:rsid w:val="00E85787"/>
    <w:rsid w:val="00E85B51"/>
    <w:rsid w:val="00E85B9C"/>
    <w:rsid w:val="00E85F9A"/>
    <w:rsid w:val="00E8635B"/>
    <w:rsid w:val="00E863D8"/>
    <w:rsid w:val="00E864CD"/>
    <w:rsid w:val="00E86897"/>
    <w:rsid w:val="00E86F1A"/>
    <w:rsid w:val="00E86F79"/>
    <w:rsid w:val="00E86FE9"/>
    <w:rsid w:val="00E8734C"/>
    <w:rsid w:val="00E878C7"/>
    <w:rsid w:val="00E87ADB"/>
    <w:rsid w:val="00E87D21"/>
    <w:rsid w:val="00E87E82"/>
    <w:rsid w:val="00E9018E"/>
    <w:rsid w:val="00E902F0"/>
    <w:rsid w:val="00E90331"/>
    <w:rsid w:val="00E90454"/>
    <w:rsid w:val="00E90478"/>
    <w:rsid w:val="00E908BE"/>
    <w:rsid w:val="00E90C0D"/>
    <w:rsid w:val="00E91094"/>
    <w:rsid w:val="00E91250"/>
    <w:rsid w:val="00E91427"/>
    <w:rsid w:val="00E91464"/>
    <w:rsid w:val="00E91555"/>
    <w:rsid w:val="00E9190E"/>
    <w:rsid w:val="00E91D4D"/>
    <w:rsid w:val="00E920BF"/>
    <w:rsid w:val="00E9235A"/>
    <w:rsid w:val="00E9282D"/>
    <w:rsid w:val="00E92AC3"/>
    <w:rsid w:val="00E92C57"/>
    <w:rsid w:val="00E92E59"/>
    <w:rsid w:val="00E9346C"/>
    <w:rsid w:val="00E9365C"/>
    <w:rsid w:val="00E9369E"/>
    <w:rsid w:val="00E93851"/>
    <w:rsid w:val="00E93929"/>
    <w:rsid w:val="00E93B0F"/>
    <w:rsid w:val="00E93C35"/>
    <w:rsid w:val="00E93D2B"/>
    <w:rsid w:val="00E93EAE"/>
    <w:rsid w:val="00E93ECE"/>
    <w:rsid w:val="00E946A4"/>
    <w:rsid w:val="00E949CE"/>
    <w:rsid w:val="00E94ECE"/>
    <w:rsid w:val="00E94F4C"/>
    <w:rsid w:val="00E9529C"/>
    <w:rsid w:val="00E957A6"/>
    <w:rsid w:val="00E95BCA"/>
    <w:rsid w:val="00E95C77"/>
    <w:rsid w:val="00E95E07"/>
    <w:rsid w:val="00E95FF5"/>
    <w:rsid w:val="00E961C8"/>
    <w:rsid w:val="00E96521"/>
    <w:rsid w:val="00E969B9"/>
    <w:rsid w:val="00E96D3C"/>
    <w:rsid w:val="00E97344"/>
    <w:rsid w:val="00E975B9"/>
    <w:rsid w:val="00E975FC"/>
    <w:rsid w:val="00E97A74"/>
    <w:rsid w:val="00E97AC0"/>
    <w:rsid w:val="00E97B83"/>
    <w:rsid w:val="00E97D16"/>
    <w:rsid w:val="00EA035D"/>
    <w:rsid w:val="00EA0405"/>
    <w:rsid w:val="00EA0411"/>
    <w:rsid w:val="00EA0481"/>
    <w:rsid w:val="00EA0613"/>
    <w:rsid w:val="00EA08AE"/>
    <w:rsid w:val="00EA0C06"/>
    <w:rsid w:val="00EA12FD"/>
    <w:rsid w:val="00EA16D5"/>
    <w:rsid w:val="00EA19EC"/>
    <w:rsid w:val="00EA1A1F"/>
    <w:rsid w:val="00EA1AD1"/>
    <w:rsid w:val="00EA1C27"/>
    <w:rsid w:val="00EA1C72"/>
    <w:rsid w:val="00EA21F4"/>
    <w:rsid w:val="00EA22C8"/>
    <w:rsid w:val="00EA2358"/>
    <w:rsid w:val="00EA24DB"/>
    <w:rsid w:val="00EA2605"/>
    <w:rsid w:val="00EA2C34"/>
    <w:rsid w:val="00EA2C92"/>
    <w:rsid w:val="00EA2D07"/>
    <w:rsid w:val="00EA2FAE"/>
    <w:rsid w:val="00EA302C"/>
    <w:rsid w:val="00EA3099"/>
    <w:rsid w:val="00EA30E1"/>
    <w:rsid w:val="00EA33BB"/>
    <w:rsid w:val="00EA33F2"/>
    <w:rsid w:val="00EA3765"/>
    <w:rsid w:val="00EA396E"/>
    <w:rsid w:val="00EA3AF0"/>
    <w:rsid w:val="00EA3DBA"/>
    <w:rsid w:val="00EA3F77"/>
    <w:rsid w:val="00EA40CF"/>
    <w:rsid w:val="00EA421B"/>
    <w:rsid w:val="00EA43EB"/>
    <w:rsid w:val="00EA454F"/>
    <w:rsid w:val="00EA4B73"/>
    <w:rsid w:val="00EA4C50"/>
    <w:rsid w:val="00EA4F19"/>
    <w:rsid w:val="00EA503B"/>
    <w:rsid w:val="00EA50B6"/>
    <w:rsid w:val="00EA5442"/>
    <w:rsid w:val="00EA54EF"/>
    <w:rsid w:val="00EA56A0"/>
    <w:rsid w:val="00EA57BB"/>
    <w:rsid w:val="00EA57F4"/>
    <w:rsid w:val="00EA58E0"/>
    <w:rsid w:val="00EA5BE8"/>
    <w:rsid w:val="00EA6658"/>
    <w:rsid w:val="00EA6A8C"/>
    <w:rsid w:val="00EA7096"/>
    <w:rsid w:val="00EA7293"/>
    <w:rsid w:val="00EA73FF"/>
    <w:rsid w:val="00EA747E"/>
    <w:rsid w:val="00EA7F9A"/>
    <w:rsid w:val="00EA7FB9"/>
    <w:rsid w:val="00EB009E"/>
    <w:rsid w:val="00EB0120"/>
    <w:rsid w:val="00EB03DE"/>
    <w:rsid w:val="00EB06C3"/>
    <w:rsid w:val="00EB08BA"/>
    <w:rsid w:val="00EB08D9"/>
    <w:rsid w:val="00EB09C3"/>
    <w:rsid w:val="00EB0B20"/>
    <w:rsid w:val="00EB0B55"/>
    <w:rsid w:val="00EB0B61"/>
    <w:rsid w:val="00EB0D5B"/>
    <w:rsid w:val="00EB0E23"/>
    <w:rsid w:val="00EB0E6A"/>
    <w:rsid w:val="00EB16F7"/>
    <w:rsid w:val="00EB1C6F"/>
    <w:rsid w:val="00EB1EFD"/>
    <w:rsid w:val="00EB21FA"/>
    <w:rsid w:val="00EB249E"/>
    <w:rsid w:val="00EB25D5"/>
    <w:rsid w:val="00EB28FD"/>
    <w:rsid w:val="00EB2DF6"/>
    <w:rsid w:val="00EB3247"/>
    <w:rsid w:val="00EB3485"/>
    <w:rsid w:val="00EB3A7D"/>
    <w:rsid w:val="00EB3B58"/>
    <w:rsid w:val="00EB3BC7"/>
    <w:rsid w:val="00EB3CCB"/>
    <w:rsid w:val="00EB3F9E"/>
    <w:rsid w:val="00EB459D"/>
    <w:rsid w:val="00EB48AF"/>
    <w:rsid w:val="00EB4A0A"/>
    <w:rsid w:val="00EB4C5C"/>
    <w:rsid w:val="00EB4F0C"/>
    <w:rsid w:val="00EB4F8C"/>
    <w:rsid w:val="00EB5801"/>
    <w:rsid w:val="00EB58BE"/>
    <w:rsid w:val="00EB597B"/>
    <w:rsid w:val="00EB5DAA"/>
    <w:rsid w:val="00EB5FB6"/>
    <w:rsid w:val="00EB663F"/>
    <w:rsid w:val="00EB6699"/>
    <w:rsid w:val="00EB6891"/>
    <w:rsid w:val="00EB698B"/>
    <w:rsid w:val="00EB6CA4"/>
    <w:rsid w:val="00EB6FE6"/>
    <w:rsid w:val="00EB71E1"/>
    <w:rsid w:val="00EB7546"/>
    <w:rsid w:val="00EB7558"/>
    <w:rsid w:val="00EB7C5A"/>
    <w:rsid w:val="00EB7C8E"/>
    <w:rsid w:val="00EB7CAE"/>
    <w:rsid w:val="00EB7DCB"/>
    <w:rsid w:val="00EB7EF7"/>
    <w:rsid w:val="00EB7F8D"/>
    <w:rsid w:val="00EC0299"/>
    <w:rsid w:val="00EC0637"/>
    <w:rsid w:val="00EC0750"/>
    <w:rsid w:val="00EC0813"/>
    <w:rsid w:val="00EC0B52"/>
    <w:rsid w:val="00EC0E36"/>
    <w:rsid w:val="00EC1693"/>
    <w:rsid w:val="00EC17FD"/>
    <w:rsid w:val="00EC1BFE"/>
    <w:rsid w:val="00EC1C89"/>
    <w:rsid w:val="00EC1F56"/>
    <w:rsid w:val="00EC21FA"/>
    <w:rsid w:val="00EC241C"/>
    <w:rsid w:val="00EC28BB"/>
    <w:rsid w:val="00EC2950"/>
    <w:rsid w:val="00EC2DC9"/>
    <w:rsid w:val="00EC2E38"/>
    <w:rsid w:val="00EC2F0B"/>
    <w:rsid w:val="00EC2F14"/>
    <w:rsid w:val="00EC2F1C"/>
    <w:rsid w:val="00EC30C2"/>
    <w:rsid w:val="00EC3274"/>
    <w:rsid w:val="00EC3492"/>
    <w:rsid w:val="00EC38A7"/>
    <w:rsid w:val="00EC3CF0"/>
    <w:rsid w:val="00EC40AA"/>
    <w:rsid w:val="00EC43CB"/>
    <w:rsid w:val="00EC4522"/>
    <w:rsid w:val="00EC47D3"/>
    <w:rsid w:val="00EC4899"/>
    <w:rsid w:val="00EC4B10"/>
    <w:rsid w:val="00EC4E55"/>
    <w:rsid w:val="00EC4FEA"/>
    <w:rsid w:val="00EC4FF4"/>
    <w:rsid w:val="00EC548B"/>
    <w:rsid w:val="00EC54CF"/>
    <w:rsid w:val="00EC5A42"/>
    <w:rsid w:val="00EC5D8B"/>
    <w:rsid w:val="00EC5E59"/>
    <w:rsid w:val="00EC5E78"/>
    <w:rsid w:val="00EC6097"/>
    <w:rsid w:val="00EC6190"/>
    <w:rsid w:val="00EC61FE"/>
    <w:rsid w:val="00EC6385"/>
    <w:rsid w:val="00EC66AD"/>
    <w:rsid w:val="00EC6718"/>
    <w:rsid w:val="00EC6BF0"/>
    <w:rsid w:val="00EC6F64"/>
    <w:rsid w:val="00EC742E"/>
    <w:rsid w:val="00EC7520"/>
    <w:rsid w:val="00EC785A"/>
    <w:rsid w:val="00EC7875"/>
    <w:rsid w:val="00EC7891"/>
    <w:rsid w:val="00EC79D4"/>
    <w:rsid w:val="00EC7AF2"/>
    <w:rsid w:val="00EC7E5F"/>
    <w:rsid w:val="00ED01B6"/>
    <w:rsid w:val="00ED0446"/>
    <w:rsid w:val="00ED05EA"/>
    <w:rsid w:val="00ED0779"/>
    <w:rsid w:val="00ED0D1A"/>
    <w:rsid w:val="00ED0D35"/>
    <w:rsid w:val="00ED0D83"/>
    <w:rsid w:val="00ED10BD"/>
    <w:rsid w:val="00ED13CB"/>
    <w:rsid w:val="00ED168C"/>
    <w:rsid w:val="00ED1795"/>
    <w:rsid w:val="00ED18B5"/>
    <w:rsid w:val="00ED1AB2"/>
    <w:rsid w:val="00ED1ADB"/>
    <w:rsid w:val="00ED23FB"/>
    <w:rsid w:val="00ED25E1"/>
    <w:rsid w:val="00ED296A"/>
    <w:rsid w:val="00ED2990"/>
    <w:rsid w:val="00ED2AA8"/>
    <w:rsid w:val="00ED2B21"/>
    <w:rsid w:val="00ED2BFC"/>
    <w:rsid w:val="00ED3123"/>
    <w:rsid w:val="00ED3262"/>
    <w:rsid w:val="00ED32C0"/>
    <w:rsid w:val="00ED33FD"/>
    <w:rsid w:val="00ED343A"/>
    <w:rsid w:val="00ED3457"/>
    <w:rsid w:val="00ED3764"/>
    <w:rsid w:val="00ED37A0"/>
    <w:rsid w:val="00ED37BB"/>
    <w:rsid w:val="00ED3838"/>
    <w:rsid w:val="00ED3C3E"/>
    <w:rsid w:val="00ED3FAA"/>
    <w:rsid w:val="00ED45E2"/>
    <w:rsid w:val="00ED4C73"/>
    <w:rsid w:val="00ED501F"/>
    <w:rsid w:val="00ED50B2"/>
    <w:rsid w:val="00ED5300"/>
    <w:rsid w:val="00ED585C"/>
    <w:rsid w:val="00ED5936"/>
    <w:rsid w:val="00ED5A8D"/>
    <w:rsid w:val="00ED5AF6"/>
    <w:rsid w:val="00ED5B60"/>
    <w:rsid w:val="00ED5D31"/>
    <w:rsid w:val="00ED5FEB"/>
    <w:rsid w:val="00ED67F5"/>
    <w:rsid w:val="00ED69A3"/>
    <w:rsid w:val="00ED6C4A"/>
    <w:rsid w:val="00ED6C6D"/>
    <w:rsid w:val="00ED70B1"/>
    <w:rsid w:val="00ED72FD"/>
    <w:rsid w:val="00ED75EC"/>
    <w:rsid w:val="00ED78D2"/>
    <w:rsid w:val="00ED7952"/>
    <w:rsid w:val="00ED7A23"/>
    <w:rsid w:val="00ED7A65"/>
    <w:rsid w:val="00ED7D36"/>
    <w:rsid w:val="00EE0091"/>
    <w:rsid w:val="00EE00C8"/>
    <w:rsid w:val="00EE0103"/>
    <w:rsid w:val="00EE0157"/>
    <w:rsid w:val="00EE01C3"/>
    <w:rsid w:val="00EE0221"/>
    <w:rsid w:val="00EE08E6"/>
    <w:rsid w:val="00EE09C1"/>
    <w:rsid w:val="00EE0A04"/>
    <w:rsid w:val="00EE0A32"/>
    <w:rsid w:val="00EE0B94"/>
    <w:rsid w:val="00EE10F6"/>
    <w:rsid w:val="00EE1804"/>
    <w:rsid w:val="00EE1AA7"/>
    <w:rsid w:val="00EE1B36"/>
    <w:rsid w:val="00EE1B3D"/>
    <w:rsid w:val="00EE1D64"/>
    <w:rsid w:val="00EE1DEA"/>
    <w:rsid w:val="00EE2006"/>
    <w:rsid w:val="00EE2381"/>
    <w:rsid w:val="00EE286A"/>
    <w:rsid w:val="00EE2A13"/>
    <w:rsid w:val="00EE2B45"/>
    <w:rsid w:val="00EE2C7F"/>
    <w:rsid w:val="00EE30F2"/>
    <w:rsid w:val="00EE32A4"/>
    <w:rsid w:val="00EE32C0"/>
    <w:rsid w:val="00EE3746"/>
    <w:rsid w:val="00EE387E"/>
    <w:rsid w:val="00EE3C24"/>
    <w:rsid w:val="00EE3CA2"/>
    <w:rsid w:val="00EE3D9F"/>
    <w:rsid w:val="00EE3DB1"/>
    <w:rsid w:val="00EE422C"/>
    <w:rsid w:val="00EE4568"/>
    <w:rsid w:val="00EE45BE"/>
    <w:rsid w:val="00EE462D"/>
    <w:rsid w:val="00EE4D43"/>
    <w:rsid w:val="00EE4DAF"/>
    <w:rsid w:val="00EE515D"/>
    <w:rsid w:val="00EE5289"/>
    <w:rsid w:val="00EE56B7"/>
    <w:rsid w:val="00EE57B8"/>
    <w:rsid w:val="00EE5B10"/>
    <w:rsid w:val="00EE5BC7"/>
    <w:rsid w:val="00EE5C42"/>
    <w:rsid w:val="00EE5D79"/>
    <w:rsid w:val="00EE5E5A"/>
    <w:rsid w:val="00EE6154"/>
    <w:rsid w:val="00EE6238"/>
    <w:rsid w:val="00EE642C"/>
    <w:rsid w:val="00EE664C"/>
    <w:rsid w:val="00EE6A04"/>
    <w:rsid w:val="00EE6CB8"/>
    <w:rsid w:val="00EE70CE"/>
    <w:rsid w:val="00EE7214"/>
    <w:rsid w:val="00EE7474"/>
    <w:rsid w:val="00EE754C"/>
    <w:rsid w:val="00EE7559"/>
    <w:rsid w:val="00EE760E"/>
    <w:rsid w:val="00EE781A"/>
    <w:rsid w:val="00EE79FC"/>
    <w:rsid w:val="00EE7A19"/>
    <w:rsid w:val="00EE7BB5"/>
    <w:rsid w:val="00EE7DB6"/>
    <w:rsid w:val="00EF01C3"/>
    <w:rsid w:val="00EF0237"/>
    <w:rsid w:val="00EF0590"/>
    <w:rsid w:val="00EF0680"/>
    <w:rsid w:val="00EF07B1"/>
    <w:rsid w:val="00EF0C59"/>
    <w:rsid w:val="00EF0CA4"/>
    <w:rsid w:val="00EF0CA9"/>
    <w:rsid w:val="00EF0DE0"/>
    <w:rsid w:val="00EF13BB"/>
    <w:rsid w:val="00EF1466"/>
    <w:rsid w:val="00EF158C"/>
    <w:rsid w:val="00EF1FBC"/>
    <w:rsid w:val="00EF2034"/>
    <w:rsid w:val="00EF25CE"/>
    <w:rsid w:val="00EF2617"/>
    <w:rsid w:val="00EF286D"/>
    <w:rsid w:val="00EF2894"/>
    <w:rsid w:val="00EF2A04"/>
    <w:rsid w:val="00EF2A4E"/>
    <w:rsid w:val="00EF2A6F"/>
    <w:rsid w:val="00EF361D"/>
    <w:rsid w:val="00EF376C"/>
    <w:rsid w:val="00EF3851"/>
    <w:rsid w:val="00EF38C9"/>
    <w:rsid w:val="00EF3A17"/>
    <w:rsid w:val="00EF3DA2"/>
    <w:rsid w:val="00EF3F83"/>
    <w:rsid w:val="00EF4499"/>
    <w:rsid w:val="00EF4584"/>
    <w:rsid w:val="00EF4844"/>
    <w:rsid w:val="00EF48A7"/>
    <w:rsid w:val="00EF49EC"/>
    <w:rsid w:val="00EF4B53"/>
    <w:rsid w:val="00EF4EE6"/>
    <w:rsid w:val="00EF54D7"/>
    <w:rsid w:val="00EF5607"/>
    <w:rsid w:val="00EF57E7"/>
    <w:rsid w:val="00EF580A"/>
    <w:rsid w:val="00EF5958"/>
    <w:rsid w:val="00EF5BAF"/>
    <w:rsid w:val="00EF5C26"/>
    <w:rsid w:val="00EF608D"/>
    <w:rsid w:val="00EF60D7"/>
    <w:rsid w:val="00EF6352"/>
    <w:rsid w:val="00EF654D"/>
    <w:rsid w:val="00EF6561"/>
    <w:rsid w:val="00EF65C0"/>
    <w:rsid w:val="00EF669D"/>
    <w:rsid w:val="00EF69ED"/>
    <w:rsid w:val="00EF6CD7"/>
    <w:rsid w:val="00EF6DB6"/>
    <w:rsid w:val="00EF6E08"/>
    <w:rsid w:val="00EF7425"/>
    <w:rsid w:val="00EF74FC"/>
    <w:rsid w:val="00EF75F4"/>
    <w:rsid w:val="00EF7832"/>
    <w:rsid w:val="00EF7972"/>
    <w:rsid w:val="00EF79A8"/>
    <w:rsid w:val="00EF7A7F"/>
    <w:rsid w:val="00EF7B6F"/>
    <w:rsid w:val="00EF7DE4"/>
    <w:rsid w:val="00F0007D"/>
    <w:rsid w:val="00F002AB"/>
    <w:rsid w:val="00F00388"/>
    <w:rsid w:val="00F0069B"/>
    <w:rsid w:val="00F0083E"/>
    <w:rsid w:val="00F009ED"/>
    <w:rsid w:val="00F00D50"/>
    <w:rsid w:val="00F00FEA"/>
    <w:rsid w:val="00F0121D"/>
    <w:rsid w:val="00F0123D"/>
    <w:rsid w:val="00F01269"/>
    <w:rsid w:val="00F01325"/>
    <w:rsid w:val="00F01696"/>
    <w:rsid w:val="00F01931"/>
    <w:rsid w:val="00F01997"/>
    <w:rsid w:val="00F01B81"/>
    <w:rsid w:val="00F01E40"/>
    <w:rsid w:val="00F0200C"/>
    <w:rsid w:val="00F02471"/>
    <w:rsid w:val="00F029A6"/>
    <w:rsid w:val="00F02B75"/>
    <w:rsid w:val="00F02B7C"/>
    <w:rsid w:val="00F02C23"/>
    <w:rsid w:val="00F02D1B"/>
    <w:rsid w:val="00F0314C"/>
    <w:rsid w:val="00F039D1"/>
    <w:rsid w:val="00F03B6D"/>
    <w:rsid w:val="00F03F1A"/>
    <w:rsid w:val="00F0426F"/>
    <w:rsid w:val="00F04376"/>
    <w:rsid w:val="00F04647"/>
    <w:rsid w:val="00F047BC"/>
    <w:rsid w:val="00F0499B"/>
    <w:rsid w:val="00F04F7E"/>
    <w:rsid w:val="00F04F9D"/>
    <w:rsid w:val="00F0544E"/>
    <w:rsid w:val="00F0595C"/>
    <w:rsid w:val="00F059FF"/>
    <w:rsid w:val="00F05C5A"/>
    <w:rsid w:val="00F05EE8"/>
    <w:rsid w:val="00F05F0D"/>
    <w:rsid w:val="00F062A6"/>
    <w:rsid w:val="00F062F1"/>
    <w:rsid w:val="00F06593"/>
    <w:rsid w:val="00F06889"/>
    <w:rsid w:val="00F069E2"/>
    <w:rsid w:val="00F06A52"/>
    <w:rsid w:val="00F06F97"/>
    <w:rsid w:val="00F06FBE"/>
    <w:rsid w:val="00F06FE4"/>
    <w:rsid w:val="00F073C1"/>
    <w:rsid w:val="00F07572"/>
    <w:rsid w:val="00F07670"/>
    <w:rsid w:val="00F077BD"/>
    <w:rsid w:val="00F07836"/>
    <w:rsid w:val="00F078F8"/>
    <w:rsid w:val="00F079F5"/>
    <w:rsid w:val="00F07A5F"/>
    <w:rsid w:val="00F07D71"/>
    <w:rsid w:val="00F07ECB"/>
    <w:rsid w:val="00F07F2D"/>
    <w:rsid w:val="00F1023D"/>
    <w:rsid w:val="00F10344"/>
    <w:rsid w:val="00F1038E"/>
    <w:rsid w:val="00F104F2"/>
    <w:rsid w:val="00F1064E"/>
    <w:rsid w:val="00F1068B"/>
    <w:rsid w:val="00F10743"/>
    <w:rsid w:val="00F1078C"/>
    <w:rsid w:val="00F1080B"/>
    <w:rsid w:val="00F1088E"/>
    <w:rsid w:val="00F10F92"/>
    <w:rsid w:val="00F10FA7"/>
    <w:rsid w:val="00F111E2"/>
    <w:rsid w:val="00F113BD"/>
    <w:rsid w:val="00F115F6"/>
    <w:rsid w:val="00F117DB"/>
    <w:rsid w:val="00F12137"/>
    <w:rsid w:val="00F12642"/>
    <w:rsid w:val="00F129DC"/>
    <w:rsid w:val="00F12AD0"/>
    <w:rsid w:val="00F12D62"/>
    <w:rsid w:val="00F13037"/>
    <w:rsid w:val="00F1332E"/>
    <w:rsid w:val="00F134EB"/>
    <w:rsid w:val="00F137AA"/>
    <w:rsid w:val="00F13A12"/>
    <w:rsid w:val="00F13A6A"/>
    <w:rsid w:val="00F13B48"/>
    <w:rsid w:val="00F13FC5"/>
    <w:rsid w:val="00F13FCE"/>
    <w:rsid w:val="00F146FC"/>
    <w:rsid w:val="00F1498A"/>
    <w:rsid w:val="00F14B20"/>
    <w:rsid w:val="00F14B91"/>
    <w:rsid w:val="00F14F99"/>
    <w:rsid w:val="00F15177"/>
    <w:rsid w:val="00F1572D"/>
    <w:rsid w:val="00F15739"/>
    <w:rsid w:val="00F15849"/>
    <w:rsid w:val="00F15B20"/>
    <w:rsid w:val="00F15B59"/>
    <w:rsid w:val="00F15C1B"/>
    <w:rsid w:val="00F15D59"/>
    <w:rsid w:val="00F160AB"/>
    <w:rsid w:val="00F1620F"/>
    <w:rsid w:val="00F16393"/>
    <w:rsid w:val="00F1649F"/>
    <w:rsid w:val="00F166E7"/>
    <w:rsid w:val="00F16847"/>
    <w:rsid w:val="00F170AE"/>
    <w:rsid w:val="00F17257"/>
    <w:rsid w:val="00F173BE"/>
    <w:rsid w:val="00F174B2"/>
    <w:rsid w:val="00F17603"/>
    <w:rsid w:val="00F1764E"/>
    <w:rsid w:val="00F17B4C"/>
    <w:rsid w:val="00F17E8E"/>
    <w:rsid w:val="00F200A6"/>
    <w:rsid w:val="00F201DF"/>
    <w:rsid w:val="00F20648"/>
    <w:rsid w:val="00F20685"/>
    <w:rsid w:val="00F20B75"/>
    <w:rsid w:val="00F20E86"/>
    <w:rsid w:val="00F20FE3"/>
    <w:rsid w:val="00F213FE"/>
    <w:rsid w:val="00F21420"/>
    <w:rsid w:val="00F215EE"/>
    <w:rsid w:val="00F215F4"/>
    <w:rsid w:val="00F21869"/>
    <w:rsid w:val="00F21B8C"/>
    <w:rsid w:val="00F21C42"/>
    <w:rsid w:val="00F21DD5"/>
    <w:rsid w:val="00F21FAB"/>
    <w:rsid w:val="00F22042"/>
    <w:rsid w:val="00F22634"/>
    <w:rsid w:val="00F22A1F"/>
    <w:rsid w:val="00F22A74"/>
    <w:rsid w:val="00F22F57"/>
    <w:rsid w:val="00F23094"/>
    <w:rsid w:val="00F2339A"/>
    <w:rsid w:val="00F23A51"/>
    <w:rsid w:val="00F23C89"/>
    <w:rsid w:val="00F2407F"/>
    <w:rsid w:val="00F2412F"/>
    <w:rsid w:val="00F24219"/>
    <w:rsid w:val="00F24227"/>
    <w:rsid w:val="00F244C7"/>
    <w:rsid w:val="00F24614"/>
    <w:rsid w:val="00F24C4D"/>
    <w:rsid w:val="00F24C7F"/>
    <w:rsid w:val="00F251C0"/>
    <w:rsid w:val="00F25284"/>
    <w:rsid w:val="00F252FD"/>
    <w:rsid w:val="00F253F4"/>
    <w:rsid w:val="00F25BCF"/>
    <w:rsid w:val="00F2616E"/>
    <w:rsid w:val="00F2626A"/>
    <w:rsid w:val="00F2636D"/>
    <w:rsid w:val="00F26579"/>
    <w:rsid w:val="00F266E6"/>
    <w:rsid w:val="00F26D77"/>
    <w:rsid w:val="00F27011"/>
    <w:rsid w:val="00F27233"/>
    <w:rsid w:val="00F274A7"/>
    <w:rsid w:val="00F2751B"/>
    <w:rsid w:val="00F2775F"/>
    <w:rsid w:val="00F27881"/>
    <w:rsid w:val="00F27DC6"/>
    <w:rsid w:val="00F27EA7"/>
    <w:rsid w:val="00F30039"/>
    <w:rsid w:val="00F306AD"/>
    <w:rsid w:val="00F308FC"/>
    <w:rsid w:val="00F309ED"/>
    <w:rsid w:val="00F30A2F"/>
    <w:rsid w:val="00F30BE1"/>
    <w:rsid w:val="00F31027"/>
    <w:rsid w:val="00F31127"/>
    <w:rsid w:val="00F3163C"/>
    <w:rsid w:val="00F31656"/>
    <w:rsid w:val="00F3174D"/>
    <w:rsid w:val="00F319DE"/>
    <w:rsid w:val="00F31D14"/>
    <w:rsid w:val="00F31DC3"/>
    <w:rsid w:val="00F31E2A"/>
    <w:rsid w:val="00F32066"/>
    <w:rsid w:val="00F321A9"/>
    <w:rsid w:val="00F32243"/>
    <w:rsid w:val="00F322FB"/>
    <w:rsid w:val="00F326B1"/>
    <w:rsid w:val="00F327AF"/>
    <w:rsid w:val="00F32AE0"/>
    <w:rsid w:val="00F3330D"/>
    <w:rsid w:val="00F3388F"/>
    <w:rsid w:val="00F33C9C"/>
    <w:rsid w:val="00F34099"/>
    <w:rsid w:val="00F3421E"/>
    <w:rsid w:val="00F3454A"/>
    <w:rsid w:val="00F346E4"/>
    <w:rsid w:val="00F34863"/>
    <w:rsid w:val="00F34949"/>
    <w:rsid w:val="00F34C9D"/>
    <w:rsid w:val="00F34E14"/>
    <w:rsid w:val="00F357EC"/>
    <w:rsid w:val="00F35981"/>
    <w:rsid w:val="00F35DCD"/>
    <w:rsid w:val="00F35E6A"/>
    <w:rsid w:val="00F35FE9"/>
    <w:rsid w:val="00F36034"/>
    <w:rsid w:val="00F360C7"/>
    <w:rsid w:val="00F360DE"/>
    <w:rsid w:val="00F36217"/>
    <w:rsid w:val="00F36286"/>
    <w:rsid w:val="00F366C7"/>
    <w:rsid w:val="00F3670C"/>
    <w:rsid w:val="00F36803"/>
    <w:rsid w:val="00F36E9A"/>
    <w:rsid w:val="00F36F41"/>
    <w:rsid w:val="00F3711C"/>
    <w:rsid w:val="00F373E0"/>
    <w:rsid w:val="00F37477"/>
    <w:rsid w:val="00F37637"/>
    <w:rsid w:val="00F379E2"/>
    <w:rsid w:val="00F37AB5"/>
    <w:rsid w:val="00F37DFD"/>
    <w:rsid w:val="00F40616"/>
    <w:rsid w:val="00F40709"/>
    <w:rsid w:val="00F40AF2"/>
    <w:rsid w:val="00F40CF6"/>
    <w:rsid w:val="00F40DDF"/>
    <w:rsid w:val="00F40E49"/>
    <w:rsid w:val="00F41047"/>
    <w:rsid w:val="00F412D9"/>
    <w:rsid w:val="00F414A3"/>
    <w:rsid w:val="00F415D2"/>
    <w:rsid w:val="00F416B9"/>
    <w:rsid w:val="00F419A6"/>
    <w:rsid w:val="00F41A46"/>
    <w:rsid w:val="00F41B27"/>
    <w:rsid w:val="00F41F24"/>
    <w:rsid w:val="00F423F4"/>
    <w:rsid w:val="00F42736"/>
    <w:rsid w:val="00F4275F"/>
    <w:rsid w:val="00F42E99"/>
    <w:rsid w:val="00F43062"/>
    <w:rsid w:val="00F4319D"/>
    <w:rsid w:val="00F4330F"/>
    <w:rsid w:val="00F4334F"/>
    <w:rsid w:val="00F4367F"/>
    <w:rsid w:val="00F43846"/>
    <w:rsid w:val="00F4391A"/>
    <w:rsid w:val="00F4395A"/>
    <w:rsid w:val="00F43AF2"/>
    <w:rsid w:val="00F43B24"/>
    <w:rsid w:val="00F43C5E"/>
    <w:rsid w:val="00F43F18"/>
    <w:rsid w:val="00F43F5D"/>
    <w:rsid w:val="00F440B7"/>
    <w:rsid w:val="00F440CA"/>
    <w:rsid w:val="00F4420A"/>
    <w:rsid w:val="00F44230"/>
    <w:rsid w:val="00F4457F"/>
    <w:rsid w:val="00F446D8"/>
    <w:rsid w:val="00F4480F"/>
    <w:rsid w:val="00F44A66"/>
    <w:rsid w:val="00F44DD9"/>
    <w:rsid w:val="00F44F83"/>
    <w:rsid w:val="00F450E8"/>
    <w:rsid w:val="00F4519F"/>
    <w:rsid w:val="00F45319"/>
    <w:rsid w:val="00F45727"/>
    <w:rsid w:val="00F45823"/>
    <w:rsid w:val="00F458F7"/>
    <w:rsid w:val="00F45989"/>
    <w:rsid w:val="00F45ADB"/>
    <w:rsid w:val="00F45EF5"/>
    <w:rsid w:val="00F45F09"/>
    <w:rsid w:val="00F46176"/>
    <w:rsid w:val="00F461D5"/>
    <w:rsid w:val="00F4657D"/>
    <w:rsid w:val="00F466ED"/>
    <w:rsid w:val="00F4686E"/>
    <w:rsid w:val="00F469B3"/>
    <w:rsid w:val="00F46A99"/>
    <w:rsid w:val="00F46B93"/>
    <w:rsid w:val="00F46BAE"/>
    <w:rsid w:val="00F46CC0"/>
    <w:rsid w:val="00F46ED5"/>
    <w:rsid w:val="00F46F7D"/>
    <w:rsid w:val="00F47254"/>
    <w:rsid w:val="00F473C6"/>
    <w:rsid w:val="00F473DF"/>
    <w:rsid w:val="00F4769C"/>
    <w:rsid w:val="00F47887"/>
    <w:rsid w:val="00F478EE"/>
    <w:rsid w:val="00F47991"/>
    <w:rsid w:val="00F47B2A"/>
    <w:rsid w:val="00F47BDE"/>
    <w:rsid w:val="00F47E03"/>
    <w:rsid w:val="00F47E52"/>
    <w:rsid w:val="00F47EDD"/>
    <w:rsid w:val="00F50113"/>
    <w:rsid w:val="00F507F6"/>
    <w:rsid w:val="00F50A24"/>
    <w:rsid w:val="00F5116D"/>
    <w:rsid w:val="00F511BE"/>
    <w:rsid w:val="00F513BF"/>
    <w:rsid w:val="00F5142B"/>
    <w:rsid w:val="00F514A3"/>
    <w:rsid w:val="00F5186D"/>
    <w:rsid w:val="00F51A4A"/>
    <w:rsid w:val="00F51A57"/>
    <w:rsid w:val="00F51BDE"/>
    <w:rsid w:val="00F51C33"/>
    <w:rsid w:val="00F51DE5"/>
    <w:rsid w:val="00F52339"/>
    <w:rsid w:val="00F523B1"/>
    <w:rsid w:val="00F5258B"/>
    <w:rsid w:val="00F52891"/>
    <w:rsid w:val="00F53228"/>
    <w:rsid w:val="00F53394"/>
    <w:rsid w:val="00F533ED"/>
    <w:rsid w:val="00F53688"/>
    <w:rsid w:val="00F538EE"/>
    <w:rsid w:val="00F53913"/>
    <w:rsid w:val="00F53B06"/>
    <w:rsid w:val="00F53F94"/>
    <w:rsid w:val="00F54117"/>
    <w:rsid w:val="00F5416A"/>
    <w:rsid w:val="00F54312"/>
    <w:rsid w:val="00F5462C"/>
    <w:rsid w:val="00F546B8"/>
    <w:rsid w:val="00F54A44"/>
    <w:rsid w:val="00F54BF4"/>
    <w:rsid w:val="00F54DCD"/>
    <w:rsid w:val="00F55104"/>
    <w:rsid w:val="00F551F6"/>
    <w:rsid w:val="00F55244"/>
    <w:rsid w:val="00F552E8"/>
    <w:rsid w:val="00F55463"/>
    <w:rsid w:val="00F5549B"/>
    <w:rsid w:val="00F5568D"/>
    <w:rsid w:val="00F55CDA"/>
    <w:rsid w:val="00F55ED5"/>
    <w:rsid w:val="00F56099"/>
    <w:rsid w:val="00F56343"/>
    <w:rsid w:val="00F56AA7"/>
    <w:rsid w:val="00F56DDF"/>
    <w:rsid w:val="00F572F9"/>
    <w:rsid w:val="00F57BA9"/>
    <w:rsid w:val="00F57CEC"/>
    <w:rsid w:val="00F57D11"/>
    <w:rsid w:val="00F57DD1"/>
    <w:rsid w:val="00F57F85"/>
    <w:rsid w:val="00F600AE"/>
    <w:rsid w:val="00F60857"/>
    <w:rsid w:val="00F60BD0"/>
    <w:rsid w:val="00F6123D"/>
    <w:rsid w:val="00F6178E"/>
    <w:rsid w:val="00F61EB4"/>
    <w:rsid w:val="00F61FD7"/>
    <w:rsid w:val="00F6203A"/>
    <w:rsid w:val="00F621CC"/>
    <w:rsid w:val="00F62331"/>
    <w:rsid w:val="00F6240A"/>
    <w:rsid w:val="00F6256C"/>
    <w:rsid w:val="00F625B4"/>
    <w:rsid w:val="00F625D6"/>
    <w:rsid w:val="00F62690"/>
    <w:rsid w:val="00F6286B"/>
    <w:rsid w:val="00F630E7"/>
    <w:rsid w:val="00F63332"/>
    <w:rsid w:val="00F63689"/>
    <w:rsid w:val="00F6378F"/>
    <w:rsid w:val="00F63CFB"/>
    <w:rsid w:val="00F64020"/>
    <w:rsid w:val="00F642A0"/>
    <w:rsid w:val="00F64364"/>
    <w:rsid w:val="00F646B3"/>
    <w:rsid w:val="00F648CE"/>
    <w:rsid w:val="00F64CC0"/>
    <w:rsid w:val="00F64F77"/>
    <w:rsid w:val="00F65478"/>
    <w:rsid w:val="00F65892"/>
    <w:rsid w:val="00F659C0"/>
    <w:rsid w:val="00F65CA7"/>
    <w:rsid w:val="00F65D57"/>
    <w:rsid w:val="00F66061"/>
    <w:rsid w:val="00F6613E"/>
    <w:rsid w:val="00F66303"/>
    <w:rsid w:val="00F66329"/>
    <w:rsid w:val="00F66600"/>
    <w:rsid w:val="00F6682C"/>
    <w:rsid w:val="00F668B2"/>
    <w:rsid w:val="00F66CB5"/>
    <w:rsid w:val="00F6732B"/>
    <w:rsid w:val="00F6745B"/>
    <w:rsid w:val="00F674C6"/>
    <w:rsid w:val="00F677E5"/>
    <w:rsid w:val="00F67844"/>
    <w:rsid w:val="00F67879"/>
    <w:rsid w:val="00F67AEA"/>
    <w:rsid w:val="00F67B05"/>
    <w:rsid w:val="00F67B15"/>
    <w:rsid w:val="00F67D00"/>
    <w:rsid w:val="00F7024F"/>
    <w:rsid w:val="00F70332"/>
    <w:rsid w:val="00F7035F"/>
    <w:rsid w:val="00F70529"/>
    <w:rsid w:val="00F705FD"/>
    <w:rsid w:val="00F70687"/>
    <w:rsid w:val="00F70BD2"/>
    <w:rsid w:val="00F71069"/>
    <w:rsid w:val="00F71150"/>
    <w:rsid w:val="00F71155"/>
    <w:rsid w:val="00F715EC"/>
    <w:rsid w:val="00F71901"/>
    <w:rsid w:val="00F71BC3"/>
    <w:rsid w:val="00F71C3A"/>
    <w:rsid w:val="00F71FBB"/>
    <w:rsid w:val="00F72037"/>
    <w:rsid w:val="00F7226A"/>
    <w:rsid w:val="00F723A7"/>
    <w:rsid w:val="00F7245C"/>
    <w:rsid w:val="00F726F7"/>
    <w:rsid w:val="00F7282B"/>
    <w:rsid w:val="00F7295E"/>
    <w:rsid w:val="00F72AB4"/>
    <w:rsid w:val="00F73042"/>
    <w:rsid w:val="00F730F9"/>
    <w:rsid w:val="00F73A3A"/>
    <w:rsid w:val="00F73A9E"/>
    <w:rsid w:val="00F73B4E"/>
    <w:rsid w:val="00F73BB5"/>
    <w:rsid w:val="00F73C2B"/>
    <w:rsid w:val="00F73DD9"/>
    <w:rsid w:val="00F746BD"/>
    <w:rsid w:val="00F748A2"/>
    <w:rsid w:val="00F748E7"/>
    <w:rsid w:val="00F7490E"/>
    <w:rsid w:val="00F74A6B"/>
    <w:rsid w:val="00F74B61"/>
    <w:rsid w:val="00F74FFF"/>
    <w:rsid w:val="00F7535D"/>
    <w:rsid w:val="00F7560F"/>
    <w:rsid w:val="00F75982"/>
    <w:rsid w:val="00F75AE3"/>
    <w:rsid w:val="00F75BB3"/>
    <w:rsid w:val="00F75CE1"/>
    <w:rsid w:val="00F75D72"/>
    <w:rsid w:val="00F75DB2"/>
    <w:rsid w:val="00F763B6"/>
    <w:rsid w:val="00F76481"/>
    <w:rsid w:val="00F765C2"/>
    <w:rsid w:val="00F766DA"/>
    <w:rsid w:val="00F7676A"/>
    <w:rsid w:val="00F77202"/>
    <w:rsid w:val="00F773F2"/>
    <w:rsid w:val="00F77458"/>
    <w:rsid w:val="00F77479"/>
    <w:rsid w:val="00F7751F"/>
    <w:rsid w:val="00F775BA"/>
    <w:rsid w:val="00F777A3"/>
    <w:rsid w:val="00F777F2"/>
    <w:rsid w:val="00F77905"/>
    <w:rsid w:val="00F779F6"/>
    <w:rsid w:val="00F77D39"/>
    <w:rsid w:val="00F800D8"/>
    <w:rsid w:val="00F80220"/>
    <w:rsid w:val="00F802A3"/>
    <w:rsid w:val="00F80345"/>
    <w:rsid w:val="00F80507"/>
    <w:rsid w:val="00F805C3"/>
    <w:rsid w:val="00F806F5"/>
    <w:rsid w:val="00F80C50"/>
    <w:rsid w:val="00F80CD7"/>
    <w:rsid w:val="00F80EE2"/>
    <w:rsid w:val="00F812A0"/>
    <w:rsid w:val="00F812F3"/>
    <w:rsid w:val="00F8175F"/>
    <w:rsid w:val="00F818A6"/>
    <w:rsid w:val="00F81E1B"/>
    <w:rsid w:val="00F82390"/>
    <w:rsid w:val="00F824C8"/>
    <w:rsid w:val="00F82648"/>
    <w:rsid w:val="00F827A8"/>
    <w:rsid w:val="00F82BBE"/>
    <w:rsid w:val="00F82D67"/>
    <w:rsid w:val="00F82E8C"/>
    <w:rsid w:val="00F82F57"/>
    <w:rsid w:val="00F830D6"/>
    <w:rsid w:val="00F8339C"/>
    <w:rsid w:val="00F8361A"/>
    <w:rsid w:val="00F8369D"/>
    <w:rsid w:val="00F83CA8"/>
    <w:rsid w:val="00F83F0D"/>
    <w:rsid w:val="00F84098"/>
    <w:rsid w:val="00F8416C"/>
    <w:rsid w:val="00F844CD"/>
    <w:rsid w:val="00F8460E"/>
    <w:rsid w:val="00F84779"/>
    <w:rsid w:val="00F8492C"/>
    <w:rsid w:val="00F84CD0"/>
    <w:rsid w:val="00F8509B"/>
    <w:rsid w:val="00F851AE"/>
    <w:rsid w:val="00F85214"/>
    <w:rsid w:val="00F852F2"/>
    <w:rsid w:val="00F85399"/>
    <w:rsid w:val="00F8555B"/>
    <w:rsid w:val="00F85564"/>
    <w:rsid w:val="00F85755"/>
    <w:rsid w:val="00F85936"/>
    <w:rsid w:val="00F86822"/>
    <w:rsid w:val="00F868C3"/>
    <w:rsid w:val="00F86AD0"/>
    <w:rsid w:val="00F86B4A"/>
    <w:rsid w:val="00F86ECB"/>
    <w:rsid w:val="00F8730E"/>
    <w:rsid w:val="00F87335"/>
    <w:rsid w:val="00F875BE"/>
    <w:rsid w:val="00F8786B"/>
    <w:rsid w:val="00F87A73"/>
    <w:rsid w:val="00F87B72"/>
    <w:rsid w:val="00F87C52"/>
    <w:rsid w:val="00F90340"/>
    <w:rsid w:val="00F904F5"/>
    <w:rsid w:val="00F90509"/>
    <w:rsid w:val="00F9057A"/>
    <w:rsid w:val="00F90707"/>
    <w:rsid w:val="00F90A44"/>
    <w:rsid w:val="00F90A60"/>
    <w:rsid w:val="00F90C54"/>
    <w:rsid w:val="00F9120B"/>
    <w:rsid w:val="00F91442"/>
    <w:rsid w:val="00F91450"/>
    <w:rsid w:val="00F915BF"/>
    <w:rsid w:val="00F91699"/>
    <w:rsid w:val="00F91979"/>
    <w:rsid w:val="00F919D0"/>
    <w:rsid w:val="00F919F4"/>
    <w:rsid w:val="00F91A0B"/>
    <w:rsid w:val="00F91E71"/>
    <w:rsid w:val="00F91F84"/>
    <w:rsid w:val="00F9215E"/>
    <w:rsid w:val="00F921C8"/>
    <w:rsid w:val="00F922D5"/>
    <w:rsid w:val="00F9269A"/>
    <w:rsid w:val="00F927A6"/>
    <w:rsid w:val="00F92895"/>
    <w:rsid w:val="00F92D24"/>
    <w:rsid w:val="00F92D49"/>
    <w:rsid w:val="00F92E96"/>
    <w:rsid w:val="00F92F46"/>
    <w:rsid w:val="00F93242"/>
    <w:rsid w:val="00F9329F"/>
    <w:rsid w:val="00F934E2"/>
    <w:rsid w:val="00F93848"/>
    <w:rsid w:val="00F9398A"/>
    <w:rsid w:val="00F93C55"/>
    <w:rsid w:val="00F93D78"/>
    <w:rsid w:val="00F93F07"/>
    <w:rsid w:val="00F94100"/>
    <w:rsid w:val="00F94328"/>
    <w:rsid w:val="00F9447C"/>
    <w:rsid w:val="00F9458F"/>
    <w:rsid w:val="00F9480A"/>
    <w:rsid w:val="00F94866"/>
    <w:rsid w:val="00F94C58"/>
    <w:rsid w:val="00F94DC8"/>
    <w:rsid w:val="00F94F43"/>
    <w:rsid w:val="00F95106"/>
    <w:rsid w:val="00F953C3"/>
    <w:rsid w:val="00F955A5"/>
    <w:rsid w:val="00F95760"/>
    <w:rsid w:val="00F95899"/>
    <w:rsid w:val="00F95D85"/>
    <w:rsid w:val="00F95E2C"/>
    <w:rsid w:val="00F95FCA"/>
    <w:rsid w:val="00F9601B"/>
    <w:rsid w:val="00F96949"/>
    <w:rsid w:val="00F96B29"/>
    <w:rsid w:val="00F96EB1"/>
    <w:rsid w:val="00F96F3A"/>
    <w:rsid w:val="00F96FF2"/>
    <w:rsid w:val="00F97046"/>
    <w:rsid w:val="00F97189"/>
    <w:rsid w:val="00F97429"/>
    <w:rsid w:val="00F975B6"/>
    <w:rsid w:val="00F97649"/>
    <w:rsid w:val="00F977C2"/>
    <w:rsid w:val="00F977DC"/>
    <w:rsid w:val="00F9792D"/>
    <w:rsid w:val="00F97DEF"/>
    <w:rsid w:val="00F97EE8"/>
    <w:rsid w:val="00F97F43"/>
    <w:rsid w:val="00F97F76"/>
    <w:rsid w:val="00FA05D2"/>
    <w:rsid w:val="00FA07FE"/>
    <w:rsid w:val="00FA0DF2"/>
    <w:rsid w:val="00FA11EA"/>
    <w:rsid w:val="00FA137D"/>
    <w:rsid w:val="00FA13F9"/>
    <w:rsid w:val="00FA1C10"/>
    <w:rsid w:val="00FA1C5B"/>
    <w:rsid w:val="00FA1DE1"/>
    <w:rsid w:val="00FA1E68"/>
    <w:rsid w:val="00FA2031"/>
    <w:rsid w:val="00FA20E5"/>
    <w:rsid w:val="00FA22A2"/>
    <w:rsid w:val="00FA22D6"/>
    <w:rsid w:val="00FA25A8"/>
    <w:rsid w:val="00FA2629"/>
    <w:rsid w:val="00FA263D"/>
    <w:rsid w:val="00FA2763"/>
    <w:rsid w:val="00FA27E5"/>
    <w:rsid w:val="00FA2ED2"/>
    <w:rsid w:val="00FA2EE3"/>
    <w:rsid w:val="00FA320A"/>
    <w:rsid w:val="00FA34F4"/>
    <w:rsid w:val="00FA3544"/>
    <w:rsid w:val="00FA3560"/>
    <w:rsid w:val="00FA3567"/>
    <w:rsid w:val="00FA3B40"/>
    <w:rsid w:val="00FA3B74"/>
    <w:rsid w:val="00FA3C9F"/>
    <w:rsid w:val="00FA3EE6"/>
    <w:rsid w:val="00FA3F22"/>
    <w:rsid w:val="00FA3FF8"/>
    <w:rsid w:val="00FA4254"/>
    <w:rsid w:val="00FA452F"/>
    <w:rsid w:val="00FA475B"/>
    <w:rsid w:val="00FA4997"/>
    <w:rsid w:val="00FA4B68"/>
    <w:rsid w:val="00FA4BD4"/>
    <w:rsid w:val="00FA4CC0"/>
    <w:rsid w:val="00FA51F1"/>
    <w:rsid w:val="00FA54FF"/>
    <w:rsid w:val="00FA55D3"/>
    <w:rsid w:val="00FA5757"/>
    <w:rsid w:val="00FA5A39"/>
    <w:rsid w:val="00FA5A3B"/>
    <w:rsid w:val="00FA5D8B"/>
    <w:rsid w:val="00FA5DF9"/>
    <w:rsid w:val="00FA5F41"/>
    <w:rsid w:val="00FA60A9"/>
    <w:rsid w:val="00FA624B"/>
    <w:rsid w:val="00FA657A"/>
    <w:rsid w:val="00FA6658"/>
    <w:rsid w:val="00FA6798"/>
    <w:rsid w:val="00FA6951"/>
    <w:rsid w:val="00FA7366"/>
    <w:rsid w:val="00FA7CE5"/>
    <w:rsid w:val="00FA7DED"/>
    <w:rsid w:val="00FA7FFE"/>
    <w:rsid w:val="00FB066D"/>
    <w:rsid w:val="00FB0A4F"/>
    <w:rsid w:val="00FB0B20"/>
    <w:rsid w:val="00FB0B9F"/>
    <w:rsid w:val="00FB0BC3"/>
    <w:rsid w:val="00FB0D12"/>
    <w:rsid w:val="00FB0E0F"/>
    <w:rsid w:val="00FB0E45"/>
    <w:rsid w:val="00FB11D6"/>
    <w:rsid w:val="00FB121E"/>
    <w:rsid w:val="00FB17F2"/>
    <w:rsid w:val="00FB18AA"/>
    <w:rsid w:val="00FB1922"/>
    <w:rsid w:val="00FB1BE4"/>
    <w:rsid w:val="00FB1CB0"/>
    <w:rsid w:val="00FB21B0"/>
    <w:rsid w:val="00FB26DA"/>
    <w:rsid w:val="00FB27BA"/>
    <w:rsid w:val="00FB298D"/>
    <w:rsid w:val="00FB2C22"/>
    <w:rsid w:val="00FB2F54"/>
    <w:rsid w:val="00FB2F6D"/>
    <w:rsid w:val="00FB2FEC"/>
    <w:rsid w:val="00FB3129"/>
    <w:rsid w:val="00FB315E"/>
    <w:rsid w:val="00FB3201"/>
    <w:rsid w:val="00FB352C"/>
    <w:rsid w:val="00FB3532"/>
    <w:rsid w:val="00FB39B7"/>
    <w:rsid w:val="00FB3AD1"/>
    <w:rsid w:val="00FB3B8E"/>
    <w:rsid w:val="00FB3FEA"/>
    <w:rsid w:val="00FB4040"/>
    <w:rsid w:val="00FB4130"/>
    <w:rsid w:val="00FB43B0"/>
    <w:rsid w:val="00FB45CF"/>
    <w:rsid w:val="00FB494B"/>
    <w:rsid w:val="00FB4A96"/>
    <w:rsid w:val="00FB4DB5"/>
    <w:rsid w:val="00FB4EFF"/>
    <w:rsid w:val="00FB5108"/>
    <w:rsid w:val="00FB5201"/>
    <w:rsid w:val="00FB52EA"/>
    <w:rsid w:val="00FB5309"/>
    <w:rsid w:val="00FB5548"/>
    <w:rsid w:val="00FB57CC"/>
    <w:rsid w:val="00FB58D1"/>
    <w:rsid w:val="00FB5CA5"/>
    <w:rsid w:val="00FB5CAD"/>
    <w:rsid w:val="00FB60AD"/>
    <w:rsid w:val="00FB6178"/>
    <w:rsid w:val="00FB671F"/>
    <w:rsid w:val="00FB6731"/>
    <w:rsid w:val="00FB6A1E"/>
    <w:rsid w:val="00FB6BEB"/>
    <w:rsid w:val="00FB7053"/>
    <w:rsid w:val="00FB7291"/>
    <w:rsid w:val="00FB7431"/>
    <w:rsid w:val="00FB746B"/>
    <w:rsid w:val="00FB7480"/>
    <w:rsid w:val="00FB7841"/>
    <w:rsid w:val="00FB795B"/>
    <w:rsid w:val="00FB7C25"/>
    <w:rsid w:val="00FB7E42"/>
    <w:rsid w:val="00FB7E99"/>
    <w:rsid w:val="00FC0108"/>
    <w:rsid w:val="00FC022A"/>
    <w:rsid w:val="00FC0298"/>
    <w:rsid w:val="00FC0407"/>
    <w:rsid w:val="00FC05D0"/>
    <w:rsid w:val="00FC095E"/>
    <w:rsid w:val="00FC0D2C"/>
    <w:rsid w:val="00FC0D98"/>
    <w:rsid w:val="00FC0E62"/>
    <w:rsid w:val="00FC1600"/>
    <w:rsid w:val="00FC161D"/>
    <w:rsid w:val="00FC16E7"/>
    <w:rsid w:val="00FC1957"/>
    <w:rsid w:val="00FC1F3B"/>
    <w:rsid w:val="00FC20BC"/>
    <w:rsid w:val="00FC2250"/>
    <w:rsid w:val="00FC2314"/>
    <w:rsid w:val="00FC2386"/>
    <w:rsid w:val="00FC28E4"/>
    <w:rsid w:val="00FC2DFC"/>
    <w:rsid w:val="00FC32AE"/>
    <w:rsid w:val="00FC3798"/>
    <w:rsid w:val="00FC37D1"/>
    <w:rsid w:val="00FC3810"/>
    <w:rsid w:val="00FC386F"/>
    <w:rsid w:val="00FC39A2"/>
    <w:rsid w:val="00FC3B2D"/>
    <w:rsid w:val="00FC3EB5"/>
    <w:rsid w:val="00FC3EDC"/>
    <w:rsid w:val="00FC3EE7"/>
    <w:rsid w:val="00FC4115"/>
    <w:rsid w:val="00FC4514"/>
    <w:rsid w:val="00FC46A4"/>
    <w:rsid w:val="00FC46E7"/>
    <w:rsid w:val="00FC4CBB"/>
    <w:rsid w:val="00FC4E06"/>
    <w:rsid w:val="00FC5004"/>
    <w:rsid w:val="00FC5272"/>
    <w:rsid w:val="00FC52F2"/>
    <w:rsid w:val="00FC53C5"/>
    <w:rsid w:val="00FC5671"/>
    <w:rsid w:val="00FC5A01"/>
    <w:rsid w:val="00FC5C24"/>
    <w:rsid w:val="00FC5E66"/>
    <w:rsid w:val="00FC600F"/>
    <w:rsid w:val="00FC6193"/>
    <w:rsid w:val="00FC64B6"/>
    <w:rsid w:val="00FC66CD"/>
    <w:rsid w:val="00FC68DF"/>
    <w:rsid w:val="00FC6940"/>
    <w:rsid w:val="00FC69C2"/>
    <w:rsid w:val="00FC69D4"/>
    <w:rsid w:val="00FC69DE"/>
    <w:rsid w:val="00FC6C90"/>
    <w:rsid w:val="00FC6D7A"/>
    <w:rsid w:val="00FC71F5"/>
    <w:rsid w:val="00FC73E6"/>
    <w:rsid w:val="00FC741E"/>
    <w:rsid w:val="00FC78B1"/>
    <w:rsid w:val="00FC78E8"/>
    <w:rsid w:val="00FC7F11"/>
    <w:rsid w:val="00FD01E0"/>
    <w:rsid w:val="00FD0306"/>
    <w:rsid w:val="00FD0460"/>
    <w:rsid w:val="00FD04E0"/>
    <w:rsid w:val="00FD070B"/>
    <w:rsid w:val="00FD074F"/>
    <w:rsid w:val="00FD089E"/>
    <w:rsid w:val="00FD0979"/>
    <w:rsid w:val="00FD0BC4"/>
    <w:rsid w:val="00FD0D2B"/>
    <w:rsid w:val="00FD0F89"/>
    <w:rsid w:val="00FD0FEF"/>
    <w:rsid w:val="00FD1120"/>
    <w:rsid w:val="00FD1550"/>
    <w:rsid w:val="00FD16DB"/>
    <w:rsid w:val="00FD1AE3"/>
    <w:rsid w:val="00FD1C65"/>
    <w:rsid w:val="00FD1DB4"/>
    <w:rsid w:val="00FD1DBD"/>
    <w:rsid w:val="00FD1F34"/>
    <w:rsid w:val="00FD234F"/>
    <w:rsid w:val="00FD242E"/>
    <w:rsid w:val="00FD2460"/>
    <w:rsid w:val="00FD25D9"/>
    <w:rsid w:val="00FD2DFC"/>
    <w:rsid w:val="00FD2E4D"/>
    <w:rsid w:val="00FD31BB"/>
    <w:rsid w:val="00FD31C9"/>
    <w:rsid w:val="00FD333D"/>
    <w:rsid w:val="00FD3417"/>
    <w:rsid w:val="00FD3ABA"/>
    <w:rsid w:val="00FD3ACD"/>
    <w:rsid w:val="00FD3ADE"/>
    <w:rsid w:val="00FD3B3F"/>
    <w:rsid w:val="00FD3B6F"/>
    <w:rsid w:val="00FD3B9A"/>
    <w:rsid w:val="00FD3BCB"/>
    <w:rsid w:val="00FD3E22"/>
    <w:rsid w:val="00FD3E5F"/>
    <w:rsid w:val="00FD3FF4"/>
    <w:rsid w:val="00FD420C"/>
    <w:rsid w:val="00FD4472"/>
    <w:rsid w:val="00FD491E"/>
    <w:rsid w:val="00FD4CB6"/>
    <w:rsid w:val="00FD4D85"/>
    <w:rsid w:val="00FD4FB8"/>
    <w:rsid w:val="00FD53AC"/>
    <w:rsid w:val="00FD54E2"/>
    <w:rsid w:val="00FD558A"/>
    <w:rsid w:val="00FD5614"/>
    <w:rsid w:val="00FD5628"/>
    <w:rsid w:val="00FD5960"/>
    <w:rsid w:val="00FD5F00"/>
    <w:rsid w:val="00FD6203"/>
    <w:rsid w:val="00FD629B"/>
    <w:rsid w:val="00FD636C"/>
    <w:rsid w:val="00FD65B2"/>
    <w:rsid w:val="00FD6642"/>
    <w:rsid w:val="00FD66AD"/>
    <w:rsid w:val="00FD68B2"/>
    <w:rsid w:val="00FD6C3C"/>
    <w:rsid w:val="00FD6CC8"/>
    <w:rsid w:val="00FD6EA0"/>
    <w:rsid w:val="00FD70AA"/>
    <w:rsid w:val="00FD7351"/>
    <w:rsid w:val="00FD763C"/>
    <w:rsid w:val="00FD76DD"/>
    <w:rsid w:val="00FD78F0"/>
    <w:rsid w:val="00FD7A55"/>
    <w:rsid w:val="00FD7D47"/>
    <w:rsid w:val="00FE025C"/>
    <w:rsid w:val="00FE039C"/>
    <w:rsid w:val="00FE04A9"/>
    <w:rsid w:val="00FE0CE5"/>
    <w:rsid w:val="00FE0EBA"/>
    <w:rsid w:val="00FE0EE0"/>
    <w:rsid w:val="00FE12F1"/>
    <w:rsid w:val="00FE14BE"/>
    <w:rsid w:val="00FE154E"/>
    <w:rsid w:val="00FE18CD"/>
    <w:rsid w:val="00FE1EB9"/>
    <w:rsid w:val="00FE1EF4"/>
    <w:rsid w:val="00FE25EB"/>
    <w:rsid w:val="00FE2639"/>
    <w:rsid w:val="00FE2AED"/>
    <w:rsid w:val="00FE2D80"/>
    <w:rsid w:val="00FE3369"/>
    <w:rsid w:val="00FE340D"/>
    <w:rsid w:val="00FE352B"/>
    <w:rsid w:val="00FE3A82"/>
    <w:rsid w:val="00FE3DD3"/>
    <w:rsid w:val="00FE3E87"/>
    <w:rsid w:val="00FE3F9A"/>
    <w:rsid w:val="00FE41FA"/>
    <w:rsid w:val="00FE4533"/>
    <w:rsid w:val="00FE49B8"/>
    <w:rsid w:val="00FE4D2B"/>
    <w:rsid w:val="00FE4E5B"/>
    <w:rsid w:val="00FE4EC4"/>
    <w:rsid w:val="00FE5134"/>
    <w:rsid w:val="00FE5189"/>
    <w:rsid w:val="00FE53C3"/>
    <w:rsid w:val="00FE53E1"/>
    <w:rsid w:val="00FE559C"/>
    <w:rsid w:val="00FE5670"/>
    <w:rsid w:val="00FE5B97"/>
    <w:rsid w:val="00FE5E45"/>
    <w:rsid w:val="00FE63A8"/>
    <w:rsid w:val="00FE6582"/>
    <w:rsid w:val="00FE681D"/>
    <w:rsid w:val="00FE6895"/>
    <w:rsid w:val="00FE6940"/>
    <w:rsid w:val="00FE6A16"/>
    <w:rsid w:val="00FE6BBB"/>
    <w:rsid w:val="00FE6E15"/>
    <w:rsid w:val="00FE71C2"/>
    <w:rsid w:val="00FE7993"/>
    <w:rsid w:val="00FE7A3E"/>
    <w:rsid w:val="00FE7FF9"/>
    <w:rsid w:val="00FF0094"/>
    <w:rsid w:val="00FF0334"/>
    <w:rsid w:val="00FF0442"/>
    <w:rsid w:val="00FF06CB"/>
    <w:rsid w:val="00FF097D"/>
    <w:rsid w:val="00FF0B18"/>
    <w:rsid w:val="00FF0BCD"/>
    <w:rsid w:val="00FF0F8F"/>
    <w:rsid w:val="00FF127E"/>
    <w:rsid w:val="00FF1397"/>
    <w:rsid w:val="00FF149E"/>
    <w:rsid w:val="00FF170C"/>
    <w:rsid w:val="00FF19D7"/>
    <w:rsid w:val="00FF1AFA"/>
    <w:rsid w:val="00FF1D7D"/>
    <w:rsid w:val="00FF20CF"/>
    <w:rsid w:val="00FF220D"/>
    <w:rsid w:val="00FF26D5"/>
    <w:rsid w:val="00FF2A9F"/>
    <w:rsid w:val="00FF2E03"/>
    <w:rsid w:val="00FF2ED8"/>
    <w:rsid w:val="00FF2F05"/>
    <w:rsid w:val="00FF2FF5"/>
    <w:rsid w:val="00FF331C"/>
    <w:rsid w:val="00FF354F"/>
    <w:rsid w:val="00FF3A57"/>
    <w:rsid w:val="00FF3A65"/>
    <w:rsid w:val="00FF3B1B"/>
    <w:rsid w:val="00FF3D0E"/>
    <w:rsid w:val="00FF3E2E"/>
    <w:rsid w:val="00FF44AC"/>
    <w:rsid w:val="00FF4728"/>
    <w:rsid w:val="00FF47A7"/>
    <w:rsid w:val="00FF4AAC"/>
    <w:rsid w:val="00FF4EE5"/>
    <w:rsid w:val="00FF4F15"/>
    <w:rsid w:val="00FF4F92"/>
    <w:rsid w:val="00FF510E"/>
    <w:rsid w:val="00FF5316"/>
    <w:rsid w:val="00FF534E"/>
    <w:rsid w:val="00FF55E7"/>
    <w:rsid w:val="00FF5AC0"/>
    <w:rsid w:val="00FF5C5C"/>
    <w:rsid w:val="00FF5D6E"/>
    <w:rsid w:val="00FF613C"/>
    <w:rsid w:val="00FF617B"/>
    <w:rsid w:val="00FF61D8"/>
    <w:rsid w:val="00FF67D6"/>
    <w:rsid w:val="00FF67E4"/>
    <w:rsid w:val="00FF69B2"/>
    <w:rsid w:val="00FF6A46"/>
    <w:rsid w:val="00FF6BE2"/>
    <w:rsid w:val="00FF71B9"/>
    <w:rsid w:val="00FF73C3"/>
    <w:rsid w:val="00FF74DC"/>
    <w:rsid w:val="00FF7883"/>
    <w:rsid w:val="00FF7AB6"/>
    <w:rsid w:val="00FF7EC2"/>
    <w:rsid w:val="00FF7FC2"/>
  </w:rsids>
  <m:mathPr>
    <m:mathFont m:val="Impact"/>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w:eastAsia="ＭＳ 明朝" w:hAnsi="Times" w:cs="Times New Roman"/>
        <w:kern w:val="2"/>
        <w:sz w:val="24"/>
        <w:szCs w:val="24"/>
        <w:lang w:val="en-US" w:eastAsia="ja-JP" w:bidi="ar-SA"/>
      </w:rPr>
    </w:rPrDefault>
    <w:pPrDefault/>
  </w:docDefaults>
  <w:latentStyles w:defLockedState="0" w:defUIPriority="0" w:defSemiHidden="1" w:defUnhideWhenUsed="1" w:defQFormat="0" w:count="276">
    <w:lsdException w:name="Normal" w:semiHidden="0" w:unhideWhenUsed="0"/>
    <w:lsdException w:name="heading 1" w:semiHidden="0" w:unhideWhenUsed="0"/>
    <w:lsdException w:name="heading 2" w:semiHidden="0" w:unhideWhenUsed="0"/>
    <w:lsdException w:name="heading 3" w:semiHidden="0" w:unhideWhenUsed="0"/>
    <w:lsdException w:name="heading 5" w:semiHidden="0" w:unhideWhenUsed="0"/>
    <w:lsdException w:name="heading 6" w:semiHidden="0"/>
    <w:lsdException w:name="heading 7" w:semiHidden="0" w:unhideWhenUsed="0"/>
    <w:lsdException w:name="heading 8" w:semiHidden="0" w:unhideWhenUsed="0"/>
    <w:lsdException w:name="heading 9" w:semiHidden="0" w:unhideWhenUsed="0"/>
    <w:lsdException w:name="header" w:uiPriority="99"/>
    <w:lsdException w:name="List 4" w:semiHidden="0"/>
    <w:lsdException w:name="List Bullet 3" w:semiHidden="0"/>
    <w:lsdException w:name="List Bullet 4" w:semiHidden="0"/>
    <w:lsdException w:name="Title" w:semiHidden="0" w:unhideWhenUsed="0"/>
    <w:lsdException w:name="Subtitle" w:semiHidden="0" w:unhideWhenUsed="0"/>
    <w:lsdException w:name="Body Text First Indent" w:semiHidden="0"/>
    <w:lsdException w:name="Body Text First Indent 2" w:semiHidden="0"/>
    <w:lsdException w:name="Note Heading" w:semiHidden="0" w:unhideWhenUsed="0"/>
    <w:lsdException w:name="Body Text 2" w:semiHidden="0" w:unhideWhenUsed="0"/>
    <w:lsdException w:name="Strong" w:semiHidden="0" w:unhideWhenUsed="0"/>
    <w:lsdException w:name="Emphasis" w:semiHidden="0" w:unhideWhenUsed="0"/>
    <w:lsdException w:name="Table Grid"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a">
    <w:name w:val="Normal"/>
    <w:qFormat/>
    <w:rsid w:val="00CB45E3"/>
    <w:pPr>
      <w:widowControl w:val="0"/>
      <w:jc w:val="both"/>
    </w:pPr>
    <w:rPr>
      <w:sz w:val="22"/>
      <w:szCs w:val="22"/>
    </w:rPr>
  </w:style>
  <w:style w:type="paragraph" w:styleId="1">
    <w:name w:val="heading 1"/>
    <w:basedOn w:val="a"/>
    <w:next w:val="a"/>
    <w:link w:val="10"/>
    <w:uiPriority w:val="9"/>
    <w:qFormat/>
    <w:rsid w:val="001E7449"/>
    <w:pPr>
      <w:keepNext/>
      <w:outlineLvl w:val="0"/>
    </w:pPr>
    <w:rPr>
      <w:rFonts w:ascii="游ゴシック Light" w:eastAsia="游ゴシック Light" w:hAnsi="游ゴシック Light"/>
      <w:sz w:val="24"/>
      <w:szCs w:val="24"/>
    </w:rPr>
  </w:style>
  <w:style w:type="paragraph" w:styleId="4">
    <w:name w:val="heading 4"/>
    <w:basedOn w:val="a"/>
    <w:next w:val="a"/>
    <w:link w:val="40"/>
    <w:uiPriority w:val="9"/>
    <w:semiHidden/>
    <w:unhideWhenUsed/>
    <w:qFormat/>
    <w:rsid w:val="00681D5A"/>
    <w:pPr>
      <w:keepNext/>
      <w:ind w:leftChars="400" w:left="400"/>
      <w:outlineLvl w:val="3"/>
    </w:pPr>
    <w:rPr>
      <w:rFonts w:ascii="Century" w:hAnsi="Century"/>
      <w:b/>
      <w:bCs/>
      <w:sz w:val="24"/>
      <w:szCs w:val="24"/>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styleId="a3">
    <w:name w:val="header"/>
    <w:basedOn w:val="a"/>
    <w:link w:val="a5"/>
    <w:uiPriority w:val="99"/>
    <w:rsid w:val="00D02A6E"/>
    <w:pPr>
      <w:tabs>
        <w:tab w:val="center" w:pos="4252"/>
        <w:tab w:val="right" w:pos="8504"/>
      </w:tabs>
      <w:snapToGrid w:val="0"/>
    </w:pPr>
  </w:style>
  <w:style w:type="paragraph" w:styleId="a6">
    <w:name w:val="footer"/>
    <w:basedOn w:val="a"/>
    <w:link w:val="a7"/>
    <w:uiPriority w:val="99"/>
    <w:rsid w:val="00D02A6E"/>
    <w:pPr>
      <w:tabs>
        <w:tab w:val="center" w:pos="4252"/>
        <w:tab w:val="right" w:pos="8504"/>
      </w:tabs>
      <w:snapToGrid w:val="0"/>
    </w:pPr>
  </w:style>
  <w:style w:type="character" w:styleId="a8">
    <w:name w:val="page number"/>
    <w:basedOn w:val="a0"/>
    <w:uiPriority w:val="99"/>
    <w:rsid w:val="00D02A6E"/>
  </w:style>
  <w:style w:type="paragraph" w:customStyle="1" w:styleId="A40">
    <w:name w:val="ト書(A4ヨコ)"/>
    <w:basedOn w:val="a"/>
    <w:uiPriority w:val="99"/>
    <w:qFormat/>
    <w:rsid w:val="00693636"/>
    <w:pPr>
      <w:ind w:left="1361"/>
    </w:pPr>
    <w:rPr>
      <w:rFonts w:ascii="ＭＳ 明朝"/>
      <w:spacing w:val="-10"/>
    </w:rPr>
  </w:style>
  <w:style w:type="paragraph" w:customStyle="1" w:styleId="A41">
    <w:name w:val="セリフ(A4ヨコ）"/>
    <w:basedOn w:val="a"/>
    <w:uiPriority w:val="99"/>
    <w:qFormat/>
    <w:rsid w:val="00693636"/>
    <w:pPr>
      <w:ind w:left="879" w:hanging="879"/>
    </w:pPr>
    <w:rPr>
      <w:rFonts w:ascii="ＭＳ 明朝"/>
      <w:spacing w:val="-10"/>
    </w:rPr>
  </w:style>
  <w:style w:type="paragraph" w:customStyle="1" w:styleId="A4">
    <w:name w:val="柱(A4ヨコ)"/>
    <w:basedOn w:val="a"/>
    <w:next w:val="A40"/>
    <w:uiPriority w:val="99"/>
    <w:qFormat/>
    <w:rsid w:val="00C4454D"/>
    <w:pPr>
      <w:numPr>
        <w:numId w:val="1"/>
      </w:numPr>
      <w:pBdr>
        <w:top w:val="single" w:sz="4" w:space="8" w:color="auto"/>
        <w:left w:val="single" w:sz="4" w:space="10" w:color="auto"/>
        <w:bottom w:val="single" w:sz="4" w:space="6" w:color="auto"/>
        <w:right w:val="single" w:sz="4" w:space="6" w:color="auto"/>
      </w:pBdr>
      <w:spacing w:before="280" w:after="280"/>
    </w:pPr>
    <w:rPr>
      <w:rFonts w:ascii="ＭＳ 明朝"/>
    </w:rPr>
  </w:style>
  <w:style w:type="paragraph" w:customStyle="1" w:styleId="NoA4">
    <w:name w:val="柱No無(A4ヨコ)"/>
    <w:basedOn w:val="A4"/>
    <w:next w:val="A40"/>
    <w:qFormat/>
    <w:rsid w:val="00C4454D"/>
    <w:pPr>
      <w:numPr>
        <w:numId w:val="2"/>
      </w:numPr>
      <w:tabs>
        <w:tab w:val="clear" w:pos="340"/>
      </w:tabs>
      <w:ind w:left="0" w:hanging="794"/>
    </w:pPr>
  </w:style>
  <w:style w:type="paragraph" w:customStyle="1" w:styleId="11">
    <w:name w:val="斜体1"/>
    <w:basedOn w:val="a"/>
    <w:uiPriority w:val="99"/>
    <w:qFormat/>
    <w:rsid w:val="00D3340F"/>
    <w:pPr>
      <w:ind w:leftChars="400" w:left="960"/>
    </w:pPr>
    <w:rPr>
      <w:rFonts w:ascii="Century" w:hAnsi="Century"/>
      <w:sz w:val="24"/>
      <w:szCs w:val="24"/>
    </w:rPr>
  </w:style>
  <w:style w:type="character" w:styleId="a9">
    <w:name w:val="Hyperlink"/>
    <w:uiPriority w:val="99"/>
    <w:semiHidden/>
    <w:unhideWhenUsed/>
    <w:rsid w:val="005435F9"/>
    <w:rPr>
      <w:color w:val="0000FF"/>
      <w:u w:val="single"/>
    </w:rPr>
  </w:style>
  <w:style w:type="character" w:customStyle="1" w:styleId="10">
    <w:name w:val="見出し 1 (文字)"/>
    <w:link w:val="1"/>
    <w:uiPriority w:val="9"/>
    <w:rsid w:val="001E7449"/>
    <w:rPr>
      <w:rFonts w:ascii="游ゴシック Light" w:eastAsia="游ゴシック Light" w:hAnsi="游ゴシック Light" w:cs="Times New Roman"/>
      <w:kern w:val="2"/>
      <w:sz w:val="24"/>
      <w:szCs w:val="24"/>
    </w:rPr>
  </w:style>
  <w:style w:type="paragraph" w:styleId="aa">
    <w:name w:val="List Paragraph"/>
    <w:basedOn w:val="a"/>
    <w:uiPriority w:val="34"/>
    <w:qFormat/>
    <w:rsid w:val="00861849"/>
    <w:pPr>
      <w:ind w:leftChars="400" w:left="840"/>
    </w:pPr>
  </w:style>
  <w:style w:type="paragraph" w:styleId="ab">
    <w:name w:val="Date"/>
    <w:basedOn w:val="a"/>
    <w:next w:val="a"/>
    <w:link w:val="ac"/>
    <w:uiPriority w:val="99"/>
    <w:unhideWhenUsed/>
    <w:rsid w:val="006F14F9"/>
  </w:style>
  <w:style w:type="character" w:customStyle="1" w:styleId="ac">
    <w:name w:val="日付 (文字)"/>
    <w:link w:val="ab"/>
    <w:uiPriority w:val="99"/>
    <w:rsid w:val="006F14F9"/>
    <w:rPr>
      <w:kern w:val="2"/>
      <w:sz w:val="22"/>
      <w:szCs w:val="22"/>
    </w:rPr>
  </w:style>
  <w:style w:type="character" w:customStyle="1" w:styleId="a7">
    <w:name w:val="フッター (文字)"/>
    <w:link w:val="a6"/>
    <w:uiPriority w:val="99"/>
    <w:rsid w:val="00E41DBC"/>
    <w:rPr>
      <w:kern w:val="2"/>
      <w:sz w:val="22"/>
      <w:szCs w:val="22"/>
    </w:rPr>
  </w:style>
  <w:style w:type="character" w:customStyle="1" w:styleId="40">
    <w:name w:val="見出し 4 (文字)"/>
    <w:link w:val="4"/>
    <w:uiPriority w:val="9"/>
    <w:semiHidden/>
    <w:rsid w:val="00681D5A"/>
    <w:rPr>
      <w:rFonts w:ascii="Century" w:hAnsi="Century"/>
      <w:b/>
      <w:bCs/>
      <w:kern w:val="2"/>
      <w:sz w:val="24"/>
      <w:szCs w:val="24"/>
    </w:rPr>
  </w:style>
  <w:style w:type="character" w:customStyle="1" w:styleId="a5">
    <w:name w:val="ヘッダー (文字)"/>
    <w:link w:val="a3"/>
    <w:uiPriority w:val="99"/>
    <w:rsid w:val="00681D5A"/>
    <w:rPr>
      <w:kern w:val="2"/>
      <w:sz w:val="22"/>
      <w:szCs w:val="22"/>
    </w:rPr>
  </w:style>
  <w:style w:type="paragraph" w:styleId="ad">
    <w:name w:val="No Spacing"/>
    <w:uiPriority w:val="1"/>
    <w:qFormat/>
    <w:rsid w:val="00681D5A"/>
    <w:pPr>
      <w:widowControl w:val="0"/>
      <w:jc w:val="both"/>
    </w:pPr>
    <w:rPr>
      <w:rFonts w:ascii="Century" w:hAnsi="Century"/>
    </w:rPr>
  </w:style>
  <w:style w:type="paragraph" w:styleId="ae">
    <w:name w:val="Balloon Text"/>
    <w:basedOn w:val="a"/>
    <w:link w:val="af"/>
    <w:uiPriority w:val="99"/>
    <w:semiHidden/>
    <w:unhideWhenUsed/>
    <w:rsid w:val="00681D5A"/>
    <w:rPr>
      <w:rFonts w:ascii="ＭＳ 明朝" w:hAnsi="Century"/>
      <w:sz w:val="18"/>
      <w:szCs w:val="18"/>
    </w:rPr>
  </w:style>
  <w:style w:type="character" w:customStyle="1" w:styleId="af">
    <w:name w:val="吹き出し (文字)"/>
    <w:link w:val="ae"/>
    <w:uiPriority w:val="99"/>
    <w:semiHidden/>
    <w:rsid w:val="00681D5A"/>
    <w:rPr>
      <w:rFonts w:ascii="ＭＳ 明朝" w:hAnsi="Century"/>
      <w:kern w:val="2"/>
      <w:sz w:val="18"/>
      <w:szCs w:val="18"/>
    </w:rPr>
  </w:style>
  <w:style w:type="paragraph" w:styleId="HTML">
    <w:name w:val="HTML Preformatted"/>
    <w:basedOn w:val="a"/>
    <w:link w:val="HTML0"/>
    <w:uiPriority w:val="99"/>
    <w:semiHidden/>
    <w:unhideWhenUsed/>
    <w:rsid w:val="00681D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link w:val="HTML"/>
    <w:uiPriority w:val="99"/>
    <w:semiHidden/>
    <w:rsid w:val="00681D5A"/>
    <w:rPr>
      <w:rFonts w:ascii="ＭＳ ゴシック" w:eastAsia="ＭＳ ゴシック" w:hAnsi="ＭＳ ゴシック" w:cs="ＭＳ ゴシック"/>
      <w:sz w:val="24"/>
      <w:szCs w:val="24"/>
    </w:rPr>
  </w:style>
  <w:style w:type="character" w:styleId="af0">
    <w:name w:val="annotation reference"/>
    <w:basedOn w:val="a0"/>
    <w:uiPriority w:val="99"/>
    <w:semiHidden/>
    <w:unhideWhenUsed/>
    <w:rsid w:val="0005589D"/>
    <w:rPr>
      <w:sz w:val="18"/>
      <w:szCs w:val="18"/>
    </w:rPr>
  </w:style>
  <w:style w:type="paragraph" w:styleId="af1">
    <w:name w:val="annotation text"/>
    <w:basedOn w:val="a"/>
    <w:link w:val="af2"/>
    <w:uiPriority w:val="99"/>
    <w:semiHidden/>
    <w:unhideWhenUsed/>
    <w:rsid w:val="0005589D"/>
    <w:pPr>
      <w:jc w:val="left"/>
    </w:pPr>
  </w:style>
  <w:style w:type="character" w:customStyle="1" w:styleId="af2">
    <w:name w:val="コメント文字列 (文字)"/>
    <w:basedOn w:val="a0"/>
    <w:link w:val="af1"/>
    <w:uiPriority w:val="99"/>
    <w:semiHidden/>
    <w:rsid w:val="0005589D"/>
    <w:rPr>
      <w:kern w:val="2"/>
      <w:sz w:val="22"/>
      <w:szCs w:val="22"/>
    </w:rPr>
  </w:style>
  <w:style w:type="paragraph" w:styleId="af3">
    <w:name w:val="annotation subject"/>
    <w:basedOn w:val="af1"/>
    <w:next w:val="af1"/>
    <w:link w:val="af4"/>
    <w:uiPriority w:val="99"/>
    <w:semiHidden/>
    <w:unhideWhenUsed/>
    <w:rsid w:val="0005589D"/>
    <w:rPr>
      <w:b/>
      <w:bCs/>
    </w:rPr>
  </w:style>
  <w:style w:type="character" w:customStyle="1" w:styleId="af4">
    <w:name w:val="コメント内容 (文字)"/>
    <w:basedOn w:val="af2"/>
    <w:link w:val="af3"/>
    <w:uiPriority w:val="99"/>
    <w:semiHidden/>
    <w:rsid w:val="0005589D"/>
    <w:rPr>
      <w:b/>
      <w:bCs/>
      <w:kern w:val="2"/>
      <w:sz w:val="22"/>
      <w:szCs w:val="22"/>
    </w:rPr>
  </w:style>
  <w:style w:type="paragraph" w:styleId="af5">
    <w:name w:val="Plain Text"/>
    <w:basedOn w:val="a"/>
    <w:link w:val="af6"/>
    <w:uiPriority w:val="99"/>
    <w:unhideWhenUsed/>
    <w:rsid w:val="00F75AE3"/>
    <w:rPr>
      <w:rFonts w:asciiTheme="minorEastAsia" w:eastAsiaTheme="minorEastAsia" w:hAnsi="Courier New" w:cs="Courier New"/>
      <w:sz w:val="21"/>
      <w:szCs w:val="24"/>
    </w:rPr>
  </w:style>
  <w:style w:type="character" w:customStyle="1" w:styleId="af6">
    <w:name w:val="書式なし (文字)"/>
    <w:basedOn w:val="a0"/>
    <w:link w:val="af5"/>
    <w:uiPriority w:val="99"/>
    <w:rsid w:val="00F75AE3"/>
    <w:rPr>
      <w:rFonts w:asciiTheme="minorEastAsia" w:eastAsiaTheme="minorEastAsia" w:hAnsi="Courier New" w:cs="Courier New"/>
      <w:kern w:val="2"/>
      <w:sz w:val="21"/>
      <w:szCs w:val="24"/>
    </w:rPr>
  </w:style>
</w:styles>
</file>

<file path=word/webSettings.xml><?xml version="1.0" encoding="utf-8"?>
<w:webSettings xmlns:r="http://schemas.openxmlformats.org/officeDocument/2006/relationships" xmlns:w="http://schemas.openxmlformats.org/wordprocessingml/2006/main">
  <w:divs>
    <w:div w:id="1249776926">
      <w:bodyDiv w:val="1"/>
      <w:marLeft w:val="0"/>
      <w:marRight w:val="0"/>
      <w:marTop w:val="0"/>
      <w:marBottom w:val="0"/>
      <w:divBdr>
        <w:top w:val="none" w:sz="0" w:space="0" w:color="auto"/>
        <w:left w:val="none" w:sz="0" w:space="0" w:color="auto"/>
        <w:bottom w:val="none" w:sz="0" w:space="0" w:color="auto"/>
        <w:right w:val="none" w:sz="0" w:space="0" w:color="auto"/>
      </w:divBdr>
    </w:div>
    <w:div w:id="1642154510">
      <w:bodyDiv w:val="1"/>
      <w:marLeft w:val="0"/>
      <w:marRight w:val="0"/>
      <w:marTop w:val="0"/>
      <w:marBottom w:val="0"/>
      <w:divBdr>
        <w:top w:val="none" w:sz="0" w:space="0" w:color="auto"/>
        <w:left w:val="none" w:sz="0" w:space="0" w:color="auto"/>
        <w:bottom w:val="none" w:sz="0" w:space="0" w:color="auto"/>
        <w:right w:val="none" w:sz="0" w:space="0" w:color="auto"/>
      </w:divBdr>
    </w:div>
    <w:div w:id="209246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2.xm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header" Target="header6.xml"/><Relationship Id="rId19" Type="http://schemas.openxmlformats.org/officeDocument/2006/relationships/footer" Target="footer6.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000139205\Documents\&#26144;&#30011;&#38306;&#36899;\&#12473;&#12479;&#12531;&#12503;&#12521;&#12522;&#12540;\&#33050;&#26412;&#29992;.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364E32-0F78-1848-88A8-751710ACC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\Users\0000139205\Documents\映画関連\スタンプラリー\脚本用.dotx</Template>
  <TotalTime>224</TotalTime>
  <Pages>60</Pages>
  <Words>0</Words>
  <Characters>0</Characters>
  <Application>Microsoft Macintosh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野崎 浩貴</cp:lastModifiedBy>
  <cp:revision>10</cp:revision>
  <cp:lastPrinted>2020-04-08T07:56:00Z</cp:lastPrinted>
  <dcterms:created xsi:type="dcterms:W3CDTF">2020-06-05T15:00:00Z</dcterms:created>
  <dcterms:modified xsi:type="dcterms:W3CDTF">2020-06-14T18:14:00Z</dcterms:modified>
  <cp:category/>
</cp:coreProperties>
</file>